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7FAE4" w14:textId="0330DAC2" w:rsidR="00EA0A51" w:rsidRPr="00E4521A" w:rsidRDefault="00DD13CD" w:rsidP="00D70D02">
      <w:pPr>
        <w:rPr>
          <w:noProof/>
          <w:color w:val="261C15"/>
          <w:lang w:val="en-US" w:eastAsia="zh-CN"/>
        </w:rPr>
      </w:pPr>
      <w:r w:rsidRPr="00E4521A">
        <w:rPr>
          <w:noProof/>
          <w:color w:val="261C15"/>
          <w:lang w:val="en-US" w:eastAsia="zh-CN"/>
        </w:rPr>
        <w:drawing>
          <wp:anchor distT="0" distB="0" distL="114300" distR="114300" simplePos="0" relativeHeight="251636224" behindDoc="1" locked="0" layoutInCell="1" allowOverlap="1" wp14:anchorId="71098695" wp14:editId="1158E348">
            <wp:simplePos x="0" y="0"/>
            <wp:positionH relativeFrom="margin">
              <wp:posOffset>-2818433</wp:posOffset>
            </wp:positionH>
            <wp:positionV relativeFrom="page">
              <wp:align>top</wp:align>
            </wp:positionV>
            <wp:extent cx="10030631" cy="6680537"/>
            <wp:effectExtent l="0" t="0" r="8890" b="635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lum bright="70000" contrast="-70000"/>
                      <a:extLst>
                        <a:ext uri="{28A0092B-C50C-407E-A947-70E740481C1C}">
                          <a14:useLocalDpi xmlns:a14="http://schemas.microsoft.com/office/drawing/2010/main" val="0"/>
                        </a:ext>
                      </a:extLst>
                    </a:blip>
                    <a:stretch>
                      <a:fillRect/>
                    </a:stretch>
                  </pic:blipFill>
                  <pic:spPr>
                    <a:xfrm>
                      <a:off x="0" y="0"/>
                      <a:ext cx="10030631" cy="6680537"/>
                    </a:xfrm>
                    <a:prstGeom prst="rect">
                      <a:avLst/>
                    </a:prstGeom>
                  </pic:spPr>
                </pic:pic>
              </a:graphicData>
            </a:graphic>
            <wp14:sizeRelH relativeFrom="margin">
              <wp14:pctWidth>0</wp14:pctWidth>
            </wp14:sizeRelH>
            <wp14:sizeRelV relativeFrom="margin">
              <wp14:pctHeight>0</wp14:pctHeight>
            </wp14:sizeRelV>
          </wp:anchor>
        </w:drawing>
      </w:r>
    </w:p>
    <w:p w14:paraId="44DE1766" w14:textId="3D9E7665" w:rsidR="00D077E9" w:rsidRPr="00E4521A" w:rsidRDefault="00AB02A7" w:rsidP="00D70D02">
      <w:pPr>
        <w:rPr>
          <w:color w:val="261C15"/>
        </w:rPr>
      </w:pPr>
      <w:r w:rsidRPr="00E4521A">
        <w:rPr>
          <w:noProof/>
          <w:color w:val="261C15"/>
          <w:lang w:val="en-US" w:eastAsia="zh-CN"/>
        </w:rPr>
        <mc:AlternateContent>
          <mc:Choice Requires="wps">
            <w:drawing>
              <wp:anchor distT="0" distB="0" distL="114300" distR="114300" simplePos="0" relativeHeight="251638272" behindDoc="1" locked="0" layoutInCell="1" allowOverlap="1" wp14:anchorId="5E80C0E3" wp14:editId="1A140708">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87BCA1" id="Rectangle 3" o:spid="_x0000_s1026" alt="rectangle blanc pour le texte sur la couverture" style="position:absolute;margin-left:-15.95pt;margin-top:73.85pt;width:310.15pt;height:681.6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" fillcolor="white [3212]" stroked="f" strokeweight="1.25pt">
                <v:stroke endcap="round"/>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E4521A" w:rsidRPr="00E4521A" w14:paraId="6872C8A9" w14:textId="77777777" w:rsidTr="00AB02A7">
        <w:trPr>
          <w:trHeight w:val="1894"/>
        </w:trPr>
        <w:tc>
          <w:tcPr>
            <w:tcW w:w="5580" w:type="dxa"/>
            <w:tcBorders>
              <w:top w:val="nil"/>
              <w:left w:val="nil"/>
              <w:bottom w:val="nil"/>
              <w:right w:val="nil"/>
            </w:tcBorders>
          </w:tcPr>
          <w:p w14:paraId="17348BC2" w14:textId="77777777" w:rsidR="00D077E9" w:rsidRPr="00E4521A" w:rsidRDefault="00D077E9" w:rsidP="00AB02A7">
            <w:pPr>
              <w:rPr>
                <w:color w:val="261C15"/>
              </w:rPr>
            </w:pPr>
            <w:r w:rsidRPr="00E4521A">
              <w:rPr>
                <w:noProof/>
                <w:color w:val="261C15"/>
                <w:lang w:val="en-US" w:eastAsia="zh-CN"/>
              </w:rPr>
              <mc:AlternateContent>
                <mc:Choice Requires="wps">
                  <w:drawing>
                    <wp:inline distT="0" distB="0" distL="0" distR="0" wp14:anchorId="76B2B55A" wp14:editId="0D5E6CC7">
                      <wp:extent cx="3528695" cy="2279177"/>
                      <wp:effectExtent l="0" t="0" r="0" b="6985"/>
                      <wp:docPr id="8" name="Zone de texte 8"/>
                      <wp:cNvGraphicFramePr/>
                      <a:graphic xmlns:a="http://schemas.openxmlformats.org/drawingml/2006/main">
                        <a:graphicData uri="http://schemas.microsoft.com/office/word/2010/wordprocessingShape">
                          <wps:wsp>
                            <wps:cNvSpPr txBox="1"/>
                            <wps:spPr>
                              <a:xfrm>
                                <a:off x="0" y="0"/>
                                <a:ext cx="3528695" cy="2279177"/>
                              </a:xfrm>
                              <a:prstGeom prst="rect">
                                <a:avLst/>
                              </a:prstGeom>
                              <a:noFill/>
                              <a:ln w="6350">
                                <a:noFill/>
                              </a:ln>
                            </wps:spPr>
                            <wps:txbx>
                              <w:txbxContent>
                                <w:p w14:paraId="5E538AC1" w14:textId="77777777" w:rsidR="00AC3AF0" w:rsidRDefault="00AC3AF0" w:rsidP="00EA0A51">
                                  <w:pPr>
                                    <w:pStyle w:val="Titre"/>
                                    <w:rPr>
                                      <w:color w:val="261C15"/>
                                      <w:sz w:val="44"/>
                                      <w:szCs w:val="44"/>
                                      <w:lang w:bidi="fr-FR"/>
                                    </w:rPr>
                                  </w:pPr>
                                  <w:r>
                                    <w:rPr>
                                      <w:color w:val="261C15"/>
                                      <w:sz w:val="44"/>
                                      <w:szCs w:val="44"/>
                                      <w:lang w:bidi="fr-FR"/>
                                    </w:rPr>
                                    <w:t xml:space="preserve">ANNEXE 1 : </w:t>
                                  </w:r>
                                </w:p>
                                <w:p w14:paraId="1BCC3E85" w14:textId="109C7C26" w:rsidR="00D077E9" w:rsidRPr="00E4521A" w:rsidRDefault="00EA0A51" w:rsidP="00EA0A51">
                                  <w:pPr>
                                    <w:pStyle w:val="Titre"/>
                                    <w:rPr>
                                      <w:color w:val="261C15"/>
                                      <w:sz w:val="44"/>
                                      <w:szCs w:val="44"/>
                                      <w:lang w:bidi="fr-FR"/>
                                    </w:rPr>
                                  </w:pPr>
                                  <w:r w:rsidRPr="00E4521A">
                                    <w:rPr>
                                      <w:color w:val="261C15"/>
                                      <w:sz w:val="44"/>
                                      <w:szCs w:val="44"/>
                                      <w:lang w:bidi="fr-FR"/>
                                    </w:rPr>
                                    <w:t>CAHIER DES CHARGES</w:t>
                                  </w:r>
                                </w:p>
                                <w:p w14:paraId="588D61FA" w14:textId="17C67CA5" w:rsidR="00EA0A51" w:rsidRPr="00E4521A" w:rsidRDefault="00C4002A" w:rsidP="00EA0A51">
                                  <w:pPr>
                                    <w:pStyle w:val="Titre"/>
                                    <w:rPr>
                                      <w:color w:val="261C15"/>
                                      <w:sz w:val="40"/>
                                      <w:szCs w:val="40"/>
                                      <w:lang w:bidi="fr-FR"/>
                                    </w:rPr>
                                  </w:pPr>
                                  <w:r w:rsidRPr="00E4521A">
                                    <w:rPr>
                                      <w:color w:val="261C15"/>
                                      <w:sz w:val="40"/>
                                      <w:szCs w:val="40"/>
                                      <w:lang w:bidi="fr-FR"/>
                                    </w:rPr>
                                    <w:t xml:space="preserve">PROJET </w:t>
                                  </w:r>
                                  <w:r w:rsidR="00EA0A51" w:rsidRPr="00E4521A">
                                    <w:rPr>
                                      <w:color w:val="261C15"/>
                                      <w:sz w:val="40"/>
                                      <w:szCs w:val="40"/>
                                      <w:lang w:bidi="fr-FR"/>
                                    </w:rPr>
                                    <w:t xml:space="preserve">SITE E-COMMERCE </w:t>
                                  </w:r>
                                  <w:r w:rsidR="00AC3AF0">
                                    <w:rPr>
                                      <w:color w:val="261C15"/>
                                      <w:sz w:val="40"/>
                                      <w:szCs w:val="40"/>
                                      <w:lang w:bidi="fr-FR"/>
                                    </w:rPr>
                                    <w:t xml:space="preserve">« Les Cailloux de </w:t>
                                  </w:r>
                                  <w:proofErr w:type="spellStart"/>
                                  <w:r w:rsidR="00AC3AF0">
                                    <w:rPr>
                                      <w:color w:val="261C15"/>
                                      <w:sz w:val="40"/>
                                      <w:szCs w:val="40"/>
                                      <w:lang w:bidi="fr-FR"/>
                                    </w:rPr>
                                    <w:t>Zicaa</w:t>
                                  </w:r>
                                  <w:proofErr w:type="spellEnd"/>
                                  <w:r w:rsidR="00AC3AF0">
                                    <w:rPr>
                                      <w:color w:val="261C15"/>
                                      <w:sz w:val="40"/>
                                      <w:szCs w:val="40"/>
                                      <w:lang w:bidi="fr-FR"/>
                                    </w:rPr>
                                    <w:t> »</w:t>
                                  </w:r>
                                </w:p>
                                <w:p w14:paraId="15079554" w14:textId="17BAA5F4" w:rsidR="00EA0A51" w:rsidRPr="00E4521A" w:rsidRDefault="00EA0A51" w:rsidP="00EA0A51">
                                  <w:pPr>
                                    <w:pStyle w:val="Titre"/>
                                    <w:rPr>
                                      <w:color w:val="261C15"/>
                                    </w:rPr>
                                  </w:pPr>
                                  <w:r w:rsidRPr="00E4521A">
                                    <w:rPr>
                                      <w:color w:val="261C15"/>
                                      <w:lang w:bidi="fr-FR"/>
                                    </w:rPr>
                                    <w:t>2021-2022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6B2B55A" id="_x0000_t202" coordsize="21600,21600" o:spt="202" path="m,l,21600r21600,l21600,xe">
                      <v:stroke joinstyle="miter"/>
                      <v:path gradientshapeok="t" o:connecttype="rect"/>
                    </v:shapetype>
                    <v:shape id="Zone de texte 8" o:spid="_x0000_s1026" type="#_x0000_t202" style="width:277.85pt;height:17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" filled="f" stroked="f" strokeweight=".5pt">
                      <v:textbox>
                        <w:txbxContent>
                          <w:p w14:paraId="5E538AC1" w14:textId="77777777" w:rsidR="00AC3AF0" w:rsidRDefault="00AC3AF0" w:rsidP="00EA0A51">
                            <w:pPr>
                              <w:pStyle w:val="Titre"/>
                              <w:rPr>
                                <w:color w:val="261C15"/>
                                <w:sz w:val="44"/>
                                <w:szCs w:val="44"/>
                                <w:lang w:bidi="fr-FR"/>
                              </w:rPr>
                            </w:pPr>
                            <w:r>
                              <w:rPr>
                                <w:color w:val="261C15"/>
                                <w:sz w:val="44"/>
                                <w:szCs w:val="44"/>
                                <w:lang w:bidi="fr-FR"/>
                              </w:rPr>
                              <w:t xml:space="preserve">ANNEXE 1 : </w:t>
                            </w:r>
                          </w:p>
                          <w:p w14:paraId="1BCC3E85" w14:textId="109C7C26" w:rsidR="00D077E9" w:rsidRPr="00E4521A" w:rsidRDefault="00EA0A51" w:rsidP="00EA0A51">
                            <w:pPr>
                              <w:pStyle w:val="Titre"/>
                              <w:rPr>
                                <w:color w:val="261C15"/>
                                <w:sz w:val="44"/>
                                <w:szCs w:val="44"/>
                                <w:lang w:bidi="fr-FR"/>
                              </w:rPr>
                            </w:pPr>
                            <w:r w:rsidRPr="00E4521A">
                              <w:rPr>
                                <w:color w:val="261C15"/>
                                <w:sz w:val="44"/>
                                <w:szCs w:val="44"/>
                                <w:lang w:bidi="fr-FR"/>
                              </w:rPr>
                              <w:t>CAHIER DES CHARGES</w:t>
                            </w:r>
                          </w:p>
                          <w:p w14:paraId="588D61FA" w14:textId="17C67CA5" w:rsidR="00EA0A51" w:rsidRPr="00E4521A" w:rsidRDefault="00C4002A" w:rsidP="00EA0A51">
                            <w:pPr>
                              <w:pStyle w:val="Titre"/>
                              <w:rPr>
                                <w:color w:val="261C15"/>
                                <w:sz w:val="40"/>
                                <w:szCs w:val="40"/>
                                <w:lang w:bidi="fr-FR"/>
                              </w:rPr>
                            </w:pPr>
                            <w:r w:rsidRPr="00E4521A">
                              <w:rPr>
                                <w:color w:val="261C15"/>
                                <w:sz w:val="40"/>
                                <w:szCs w:val="40"/>
                                <w:lang w:bidi="fr-FR"/>
                              </w:rPr>
                              <w:t xml:space="preserve">PROJET </w:t>
                            </w:r>
                            <w:r w:rsidR="00EA0A51" w:rsidRPr="00E4521A">
                              <w:rPr>
                                <w:color w:val="261C15"/>
                                <w:sz w:val="40"/>
                                <w:szCs w:val="40"/>
                                <w:lang w:bidi="fr-FR"/>
                              </w:rPr>
                              <w:t xml:space="preserve">SITE E-COMMERCE </w:t>
                            </w:r>
                            <w:r w:rsidR="00AC3AF0">
                              <w:rPr>
                                <w:color w:val="261C15"/>
                                <w:sz w:val="40"/>
                                <w:szCs w:val="40"/>
                                <w:lang w:bidi="fr-FR"/>
                              </w:rPr>
                              <w:t xml:space="preserve">« Les Cailloux de </w:t>
                            </w:r>
                            <w:proofErr w:type="spellStart"/>
                            <w:r w:rsidR="00AC3AF0">
                              <w:rPr>
                                <w:color w:val="261C15"/>
                                <w:sz w:val="40"/>
                                <w:szCs w:val="40"/>
                                <w:lang w:bidi="fr-FR"/>
                              </w:rPr>
                              <w:t>Zicaa</w:t>
                            </w:r>
                            <w:proofErr w:type="spellEnd"/>
                            <w:r w:rsidR="00AC3AF0">
                              <w:rPr>
                                <w:color w:val="261C15"/>
                                <w:sz w:val="40"/>
                                <w:szCs w:val="40"/>
                                <w:lang w:bidi="fr-FR"/>
                              </w:rPr>
                              <w:t> »</w:t>
                            </w:r>
                          </w:p>
                          <w:p w14:paraId="15079554" w14:textId="17BAA5F4" w:rsidR="00EA0A51" w:rsidRPr="00E4521A" w:rsidRDefault="00EA0A51" w:rsidP="00EA0A51">
                            <w:pPr>
                              <w:pStyle w:val="Titre"/>
                              <w:rPr>
                                <w:color w:val="261C15"/>
                              </w:rPr>
                            </w:pPr>
                            <w:r w:rsidRPr="00E4521A">
                              <w:rPr>
                                <w:color w:val="261C15"/>
                                <w:lang w:bidi="fr-FR"/>
                              </w:rPr>
                              <w:t>2021-2022</w:t>
                            </w:r>
                          </w:p>
                        </w:txbxContent>
                      </v:textbox>
                      <w10:anchorlock/>
                    </v:shape>
                  </w:pict>
                </mc:Fallback>
              </mc:AlternateContent>
            </w:r>
          </w:p>
          <w:p w14:paraId="55E25F67" w14:textId="77777777" w:rsidR="00D077E9" w:rsidRPr="00E4521A" w:rsidRDefault="00D077E9" w:rsidP="00AB02A7">
            <w:pPr>
              <w:rPr>
                <w:color w:val="261C15"/>
              </w:rPr>
            </w:pPr>
            <w:r w:rsidRPr="00E4521A">
              <w:rPr>
                <w:noProof/>
                <w:color w:val="261C15"/>
                <w:lang w:val="en-US" w:eastAsia="zh-CN"/>
              </w:rPr>
              <mc:AlternateContent>
                <mc:Choice Requires="wps">
                  <w:drawing>
                    <wp:inline distT="0" distB="0" distL="0" distR="0" wp14:anchorId="0CFCAB57" wp14:editId="7A7FC639">
                      <wp:extent cx="1390918" cy="0"/>
                      <wp:effectExtent l="1905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rgbClr val="261C15"/>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B286159"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" strokecolor="#261c15" strokeweight="3pt">
                      <v:stroke endcap="round"/>
                      <w10:anchorlock/>
                    </v:line>
                  </w:pict>
                </mc:Fallback>
              </mc:AlternateContent>
            </w:r>
          </w:p>
        </w:tc>
      </w:tr>
      <w:tr w:rsidR="00E4521A" w:rsidRPr="00E4521A" w14:paraId="1ACDCBF2" w14:textId="77777777" w:rsidTr="00270C80">
        <w:trPr>
          <w:trHeight w:val="7305"/>
        </w:trPr>
        <w:tc>
          <w:tcPr>
            <w:tcW w:w="5580" w:type="dxa"/>
            <w:tcBorders>
              <w:top w:val="nil"/>
              <w:left w:val="nil"/>
              <w:bottom w:val="nil"/>
              <w:right w:val="nil"/>
            </w:tcBorders>
          </w:tcPr>
          <w:p w14:paraId="1688D7DC" w14:textId="2EFE96E5" w:rsidR="00D077E9" w:rsidRPr="00E4521A" w:rsidRDefault="00D077E9" w:rsidP="00AB02A7">
            <w:pPr>
              <w:rPr>
                <w:noProof/>
                <w:color w:val="261C15"/>
              </w:rPr>
            </w:pPr>
          </w:p>
        </w:tc>
      </w:tr>
      <w:tr w:rsidR="00E4521A" w:rsidRPr="00E4521A" w14:paraId="472DE77C" w14:textId="77777777" w:rsidTr="00AB02A7">
        <w:trPr>
          <w:trHeight w:val="2438"/>
        </w:trPr>
        <w:tc>
          <w:tcPr>
            <w:tcW w:w="5580" w:type="dxa"/>
            <w:tcBorders>
              <w:top w:val="nil"/>
              <w:left w:val="nil"/>
              <w:bottom w:val="nil"/>
              <w:right w:val="nil"/>
            </w:tcBorders>
          </w:tcPr>
          <w:sdt>
            <w:sdtPr>
              <w:rPr>
                <w:color w:val="261C15"/>
              </w:rPr>
              <w:id w:val="1080870105"/>
              <w:placeholder>
                <w:docPart w:val="219545909451441BA20DA27DDC364B86"/>
              </w:placeholder>
              <w15:appearance w15:val="hidden"/>
            </w:sdtPr>
            <w:sdtEndPr/>
            <w:sdtContent>
              <w:p w14:paraId="6415BF28" w14:textId="34C64986" w:rsidR="00D077E9" w:rsidRPr="00E4521A" w:rsidRDefault="00532541" w:rsidP="00AB02A7">
                <w:pPr>
                  <w:rPr>
                    <w:color w:val="261C15"/>
                  </w:rPr>
                </w:pPr>
                <w:r w:rsidRPr="00E4521A">
                  <w:rPr>
                    <w:rStyle w:val="Sous-titreCar"/>
                    <w:b w:val="0"/>
                    <w:color w:val="261C15"/>
                    <w:lang w:bidi="fr-FR"/>
                  </w:rPr>
                  <w:fldChar w:fldCharType="begin"/>
                </w:r>
                <w:r w:rsidRPr="00E4521A">
                  <w:rPr>
                    <w:rStyle w:val="Sous-titreCar"/>
                    <w:b w:val="0"/>
                    <w:color w:val="261C15"/>
                    <w:lang w:bidi="fr-FR"/>
                  </w:rPr>
                  <w:instrText xml:space="preserve"> DATE  \@ "d MMMM"  \* MERGEFORMAT </w:instrText>
                </w:r>
                <w:r w:rsidRPr="00E4521A">
                  <w:rPr>
                    <w:rStyle w:val="Sous-titreCar"/>
                    <w:b w:val="0"/>
                    <w:color w:val="261C15"/>
                    <w:lang w:bidi="fr-FR"/>
                  </w:rPr>
                  <w:fldChar w:fldCharType="separate"/>
                </w:r>
                <w:r w:rsidR="001A31C7">
                  <w:rPr>
                    <w:rStyle w:val="Sous-titreCar"/>
                    <w:b w:val="0"/>
                    <w:noProof/>
                    <w:color w:val="261C15"/>
                    <w:lang w:bidi="fr-FR"/>
                  </w:rPr>
                  <w:t>18 mai</w:t>
                </w:r>
                <w:r w:rsidRPr="00E4521A">
                  <w:rPr>
                    <w:rStyle w:val="Sous-titreCar"/>
                    <w:b w:val="0"/>
                    <w:color w:val="261C15"/>
                    <w:lang w:bidi="fr-FR"/>
                  </w:rPr>
                  <w:fldChar w:fldCharType="end"/>
                </w:r>
              </w:p>
            </w:sdtContent>
          </w:sdt>
          <w:p w14:paraId="31533CDF" w14:textId="77777777" w:rsidR="00D077E9" w:rsidRPr="00E4521A" w:rsidRDefault="00D077E9" w:rsidP="00AB02A7">
            <w:pPr>
              <w:rPr>
                <w:noProof/>
                <w:color w:val="261C15"/>
                <w:sz w:val="10"/>
                <w:szCs w:val="10"/>
              </w:rPr>
            </w:pPr>
            <w:r w:rsidRPr="00E4521A">
              <w:rPr>
                <w:noProof/>
                <w:color w:val="261C15"/>
                <w:sz w:val="10"/>
                <w:szCs w:val="10"/>
                <w:lang w:val="en-US" w:eastAsia="zh-CN"/>
              </w:rPr>
              <mc:AlternateContent>
                <mc:Choice Requires="wps">
                  <w:drawing>
                    <wp:inline distT="0" distB="0" distL="0" distR="0" wp14:anchorId="17947DBE" wp14:editId="12E47C8C">
                      <wp:extent cx="1493949" cy="0"/>
                      <wp:effectExtent l="1905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rgbClr val="261C15"/>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AFB3A3"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" strokecolor="#261c15" strokeweight="3pt">
                      <v:stroke endcap="round"/>
                      <w10:anchorlock/>
                    </v:line>
                  </w:pict>
                </mc:Fallback>
              </mc:AlternateContent>
            </w:r>
          </w:p>
          <w:p w14:paraId="6152FA98" w14:textId="77777777" w:rsidR="00D077E9" w:rsidRPr="00E4521A" w:rsidRDefault="00D077E9" w:rsidP="00AB02A7">
            <w:pPr>
              <w:rPr>
                <w:noProof/>
                <w:color w:val="261C15"/>
                <w:sz w:val="10"/>
                <w:szCs w:val="10"/>
              </w:rPr>
            </w:pPr>
          </w:p>
          <w:p w14:paraId="47649347" w14:textId="77777777" w:rsidR="00D077E9" w:rsidRPr="00E4521A" w:rsidRDefault="00D077E9" w:rsidP="00AB02A7">
            <w:pPr>
              <w:rPr>
                <w:noProof/>
                <w:color w:val="261C15"/>
                <w:sz w:val="10"/>
                <w:szCs w:val="10"/>
              </w:rPr>
            </w:pPr>
          </w:p>
          <w:p w14:paraId="7872E082" w14:textId="30F9A6B7" w:rsidR="00D077E9" w:rsidRPr="00E4521A" w:rsidRDefault="00FB69E1" w:rsidP="00AB02A7">
            <w:pPr>
              <w:rPr>
                <w:color w:val="261C15"/>
              </w:rPr>
            </w:pPr>
            <w:sdt>
              <w:sdtPr>
                <w:rPr>
                  <w:color w:val="261C15"/>
                </w:rPr>
                <w:id w:val="-1740469667"/>
                <w:placeholder>
                  <w:docPart w:val="DFDD77F57CA34F4C8BBC3CE24DA2C641"/>
                </w:placeholder>
                <w15:appearance w15:val="hidden"/>
              </w:sdtPr>
              <w:sdtEndPr/>
              <w:sdtContent>
                <w:r w:rsidR="00EA0A51" w:rsidRPr="00E4521A">
                  <w:rPr>
                    <w:color w:val="261C15"/>
                  </w:rPr>
                  <w:t xml:space="preserve">Pour la société : </w:t>
                </w:r>
                <w:r w:rsidR="0005243C" w:rsidRPr="00E4521A">
                  <w:rPr>
                    <w:color w:val="261C15"/>
                  </w:rPr>
                  <w:t>L</w:t>
                </w:r>
                <w:r w:rsidR="00725D7E" w:rsidRPr="00E4521A">
                  <w:rPr>
                    <w:color w:val="261C15"/>
                  </w:rPr>
                  <w:t>ES CAILLOUX DE ZICAA</w:t>
                </w:r>
              </w:sdtContent>
            </w:sdt>
          </w:p>
          <w:p w14:paraId="6A1BD3A2" w14:textId="0988FDF3" w:rsidR="00D077E9" w:rsidRPr="00E4521A" w:rsidRDefault="00D077E9" w:rsidP="00AB02A7">
            <w:pPr>
              <w:rPr>
                <w:color w:val="261C15"/>
              </w:rPr>
            </w:pPr>
            <w:r w:rsidRPr="00E4521A">
              <w:rPr>
                <w:color w:val="261C15"/>
                <w:lang w:bidi="fr-FR"/>
              </w:rPr>
              <w:t xml:space="preserve">Créé par : </w:t>
            </w:r>
            <w:sdt>
              <w:sdtPr>
                <w:rPr>
                  <w:color w:val="261C15"/>
                </w:rPr>
                <w:alias w:val="Votre nom"/>
                <w:tag w:val="Votre nom"/>
                <w:id w:val="-180584491"/>
                <w:placeholder>
                  <w:docPart w:val="0368471490354A388EA1F13DAC6B7E83"/>
                </w:placeholder>
                <w:dataBinding w:prefixMappings="xmlns:ns0='http://schemas.microsoft.com/office/2006/coverPageProps' " w:xpath="/ns0:CoverPageProperties[1]/ns0:CompanyFax[1]" w:storeItemID="{55AF091B-3C7A-41E3-B477-F2FDAA23CFDA}"/>
                <w15:appearance w15:val="hidden"/>
                <w:text w:multiLine="1"/>
              </w:sdtPr>
              <w:sdtEndPr/>
              <w:sdtContent>
                <w:r w:rsidR="00EA0A51" w:rsidRPr="00E4521A">
                  <w:rPr>
                    <w:color w:val="261C15"/>
                  </w:rPr>
                  <w:t>Nausicaa CRESTA</w:t>
                </w:r>
              </w:sdtContent>
            </w:sdt>
          </w:p>
          <w:p w14:paraId="4892EA28" w14:textId="77777777" w:rsidR="00D077E9" w:rsidRPr="00E4521A" w:rsidRDefault="00D077E9" w:rsidP="00AB02A7">
            <w:pPr>
              <w:rPr>
                <w:noProof/>
                <w:color w:val="261C15"/>
                <w:sz w:val="10"/>
                <w:szCs w:val="10"/>
              </w:rPr>
            </w:pPr>
          </w:p>
        </w:tc>
      </w:tr>
    </w:tbl>
    <w:p w14:paraId="4716498D" w14:textId="1B30CDFF" w:rsidR="00D077E9" w:rsidRPr="00E4521A" w:rsidRDefault="000B1554">
      <w:pPr>
        <w:spacing w:after="200"/>
        <w:rPr>
          <w:color w:val="261C15"/>
        </w:rPr>
      </w:pPr>
      <w:r w:rsidRPr="00E4521A">
        <w:rPr>
          <w:noProof/>
          <w:color w:val="261C15"/>
          <w:lang w:val="en-US" w:eastAsia="zh-CN"/>
        </w:rPr>
        <mc:AlternateContent>
          <mc:Choice Requires="wpg">
            <w:drawing>
              <wp:anchor distT="0" distB="0" distL="114300" distR="114300" simplePos="0" relativeHeight="251639296" behindDoc="0" locked="0" layoutInCell="1" allowOverlap="1" wp14:anchorId="3A5B6A62" wp14:editId="628ABE14">
                <wp:simplePos x="0" y="0"/>
                <wp:positionH relativeFrom="column">
                  <wp:posOffset>4591789</wp:posOffset>
                </wp:positionH>
                <wp:positionV relativeFrom="paragraph">
                  <wp:posOffset>7864105</wp:posOffset>
                </wp:positionV>
                <wp:extent cx="2565429" cy="968375"/>
                <wp:effectExtent l="0" t="0" r="0" b="0"/>
                <wp:wrapNone/>
                <wp:docPr id="10" name="Groupe 10"/>
                <wp:cNvGraphicFramePr/>
                <a:graphic xmlns:a="http://schemas.openxmlformats.org/drawingml/2006/main">
                  <a:graphicData uri="http://schemas.microsoft.com/office/word/2010/wordprocessingGroup">
                    <wpg:wgp>
                      <wpg:cNvGrpSpPr/>
                      <wpg:grpSpPr>
                        <a:xfrm>
                          <a:off x="0" y="0"/>
                          <a:ext cx="2565429" cy="968375"/>
                          <a:chOff x="0" y="0"/>
                          <a:chExt cx="2565429" cy="968375"/>
                        </a:xfrm>
                      </wpg:grpSpPr>
                      <pic:pic xmlns:pic="http://schemas.openxmlformats.org/drawingml/2006/picture">
                        <pic:nvPicPr>
                          <pic:cNvPr id="4" name="Image 4"/>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968375" cy="968375"/>
                          </a:xfrm>
                          <a:prstGeom prst="rect">
                            <a:avLst/>
                          </a:prstGeom>
                        </pic:spPr>
                      </pic:pic>
                      <wps:wsp>
                        <wps:cNvPr id="9" name="Zone de texte 9"/>
                        <wps:cNvSpPr txBox="1"/>
                        <wps:spPr>
                          <a:xfrm>
                            <a:off x="832514" y="109182"/>
                            <a:ext cx="1732915" cy="750627"/>
                          </a:xfrm>
                          <a:prstGeom prst="rect">
                            <a:avLst/>
                          </a:prstGeom>
                          <a:noFill/>
                          <a:ln>
                            <a:noFill/>
                          </a:ln>
                        </wps:spPr>
                        <wps:txbx>
                          <w:txbxContent>
                            <w:p w14:paraId="4A9E3DBA" w14:textId="77777777" w:rsidR="000B1554" w:rsidRPr="000B1554" w:rsidRDefault="000B1554" w:rsidP="000B1554">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Nausicaa</w:t>
                              </w:r>
                            </w:p>
                            <w:p w14:paraId="3E532129" w14:textId="5E99BAC0" w:rsidR="000B1554" w:rsidRPr="000B1554" w:rsidRDefault="000B1554" w:rsidP="000B1554">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CRESTA</w:t>
                              </w:r>
                            </w:p>
                            <w:p w14:paraId="5C25C5E4" w14:textId="77777777" w:rsidR="000B1554" w:rsidRDefault="000B1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A5B6A62" id="Groupe 10" o:spid="_x0000_s1027" style="position:absolute;margin-left:361.55pt;margin-top:619.2pt;width:202pt;height:76.25pt;z-index:251639296;mso-position-horizontal-relative:text;mso-position-vertical-relative:text" coordsize="25654,9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width:9683;height:9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">
                  <v:imagedata r:id="rId12" o:title=""/>
                </v:shape>
                <v:shape id="Zone de texte 9" o:spid="_x0000_s1029" type="#_x0000_t202" style="position:absolute;left:8325;top:1091;width:17329;height:7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A9E3DBA" w14:textId="77777777" w:rsidR="000B1554" w:rsidRPr="000B1554" w:rsidRDefault="000B1554" w:rsidP="000B1554">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Nausicaa</w:t>
                        </w:r>
                      </w:p>
                      <w:p w14:paraId="3E532129" w14:textId="5E99BAC0" w:rsidR="000B1554" w:rsidRPr="000B1554" w:rsidRDefault="000B1554" w:rsidP="000B1554">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CRESTA</w:t>
                        </w:r>
                      </w:p>
                      <w:p w14:paraId="5C25C5E4" w14:textId="77777777" w:rsidR="000B1554" w:rsidRDefault="000B1554"/>
                    </w:txbxContent>
                  </v:textbox>
                </v:shape>
              </v:group>
            </w:pict>
          </mc:Fallback>
        </mc:AlternateContent>
      </w:r>
      <w:r w:rsidR="00AB02A7" w:rsidRPr="00E4521A">
        <w:rPr>
          <w:noProof/>
          <w:color w:val="261C15"/>
          <w:lang w:val="en-US" w:eastAsia="zh-CN"/>
        </w:rPr>
        <mc:AlternateContent>
          <mc:Choice Requires="wps">
            <w:drawing>
              <wp:anchor distT="0" distB="0" distL="114300" distR="114300" simplePos="0" relativeHeight="251637248" behindDoc="1" locked="0" layoutInCell="1" allowOverlap="1" wp14:anchorId="441B5D93" wp14:editId="7FAB0072">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rgbClr val="F5F5F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1AC8F8" id="Rectangle 2" o:spid="_x0000_s1026" alt="rectangle coloré" style="position:absolute;margin-left:-58.7pt;margin-top:525pt;width:611.1pt;height:316.5pt;z-index:-25167923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" fillcolor="#f5f5f5" stroked="f" strokeweight="1.25pt">
                <v:stroke endcap="round"/>
                <w10:wrap anchory="page"/>
              </v:rect>
            </w:pict>
          </mc:Fallback>
        </mc:AlternateContent>
      </w:r>
      <w:r w:rsidR="00D077E9" w:rsidRPr="00E4521A">
        <w:rPr>
          <w:color w:val="261C15"/>
          <w:lang w:bidi="fr-FR"/>
        </w:rPr>
        <w:br w:type="page"/>
      </w:r>
    </w:p>
    <w:p w14:paraId="3D108755" w14:textId="1E54229E" w:rsidR="00D077E9" w:rsidRPr="00B2768E" w:rsidRDefault="008B05E7" w:rsidP="00D077E9">
      <w:pPr>
        <w:pStyle w:val="Titre1"/>
        <w:rPr>
          <w:color w:val="F05D23"/>
          <w:sz w:val="56"/>
          <w:szCs w:val="56"/>
        </w:rPr>
      </w:pPr>
      <w:r w:rsidRPr="00B2768E">
        <w:rPr>
          <w:color w:val="F05D23"/>
          <w:sz w:val="56"/>
          <w:szCs w:val="56"/>
          <w:lang w:bidi="fr-FR"/>
        </w:rPr>
        <w:lastRenderedPageBreak/>
        <w:t>CAHIER DES CHARGES 2021-2022</w:t>
      </w:r>
    </w:p>
    <w:tbl>
      <w:tblPr>
        <w:tblW w:w="10400" w:type="dxa"/>
        <w:tblInd w:w="40" w:type="dxa"/>
        <w:tblCellMar>
          <w:left w:w="0" w:type="dxa"/>
          <w:right w:w="0" w:type="dxa"/>
        </w:tblCellMar>
        <w:tblLook w:val="0000" w:firstRow="0" w:lastRow="0" w:firstColumn="0" w:lastColumn="0" w:noHBand="0" w:noVBand="0"/>
      </w:tblPr>
      <w:tblGrid>
        <w:gridCol w:w="10400"/>
      </w:tblGrid>
      <w:tr w:rsidR="00D077E9" w:rsidRPr="00E4521A" w14:paraId="75A958CA" w14:textId="77777777" w:rsidTr="00933F31">
        <w:trPr>
          <w:trHeight w:val="3546"/>
        </w:trPr>
        <w:tc>
          <w:tcPr>
            <w:tcW w:w="10400" w:type="dxa"/>
          </w:tcPr>
          <w:p w14:paraId="1213A526" w14:textId="77777777" w:rsidR="00852F32" w:rsidRPr="00E4521A" w:rsidRDefault="00852F32" w:rsidP="008E2787">
            <w:pPr>
              <w:ind w:right="436"/>
              <w:rPr>
                <w:b w:val="0"/>
                <w:bCs/>
                <w:color w:val="261C15"/>
                <w:sz w:val="20"/>
                <w:szCs w:val="20"/>
              </w:rPr>
            </w:pPr>
          </w:p>
          <w:tbl>
            <w:tblPr>
              <w:tblW w:w="10360" w:type="dxa"/>
              <w:tblInd w:w="40" w:type="dxa"/>
              <w:tblCellMar>
                <w:left w:w="0" w:type="dxa"/>
                <w:right w:w="0" w:type="dxa"/>
              </w:tblCellMar>
              <w:tblLook w:val="0000" w:firstRow="0" w:lastRow="0" w:firstColumn="0" w:lastColumn="0" w:noHBand="0" w:noVBand="0"/>
            </w:tblPr>
            <w:tblGrid>
              <w:gridCol w:w="10360"/>
            </w:tblGrid>
            <w:tr w:rsidR="00E4521A" w:rsidRPr="00E4521A" w14:paraId="0CEA0EB1" w14:textId="77777777" w:rsidTr="00933F31">
              <w:trPr>
                <w:trHeight w:val="3546"/>
              </w:trPr>
              <w:tc>
                <w:tcPr>
                  <w:tcW w:w="10360" w:type="dxa"/>
                </w:tcPr>
                <w:bookmarkStart w:id="0" w:name="_Toc84514963"/>
                <w:p w14:paraId="55E62763" w14:textId="77777777" w:rsidR="001C0A93" w:rsidRPr="00E4521A" w:rsidRDefault="00FB69E1" w:rsidP="001C0A93">
                  <w:pPr>
                    <w:pStyle w:val="Titre2"/>
                    <w:ind w:right="436"/>
                    <w:rPr>
                      <w:color w:val="261C15"/>
                      <w:sz w:val="20"/>
                      <w:szCs w:val="20"/>
                    </w:rPr>
                  </w:pPr>
                  <w:sdt>
                    <w:sdtPr>
                      <w:rPr>
                        <w:color w:val="261C15"/>
                        <w:sz w:val="20"/>
                        <w:szCs w:val="20"/>
                      </w:rPr>
                      <w:id w:val="-508671370"/>
                      <w:placeholder>
                        <w:docPart w:val="D56BA3A0B73A41A6846F67432CE34113"/>
                      </w:placeholder>
                      <w15:appearance w15:val="hidden"/>
                    </w:sdtPr>
                    <w:sdtEndPr/>
                    <w:sdtContent>
                      <w:r w:rsidR="001C0A93" w:rsidRPr="00E4521A">
                        <w:rPr>
                          <w:color w:val="261C15"/>
                          <w:sz w:val="20"/>
                          <w:szCs w:val="20"/>
                        </w:rPr>
                        <w:t xml:space="preserve">Projet site e-commerce </w:t>
                      </w:r>
                      <w:r w:rsidR="001C0A93" w:rsidRPr="00E4521A">
                        <w:rPr>
                          <w:b/>
                          <w:bCs/>
                          <w:color w:val="261C15"/>
                          <w:sz w:val="20"/>
                          <w:szCs w:val="20"/>
                        </w:rPr>
                        <w:t>LES CAILLOUX DE ZICAA</w:t>
                      </w:r>
                    </w:sdtContent>
                  </w:sdt>
                  <w:bookmarkEnd w:id="0"/>
                </w:p>
                <w:p w14:paraId="0501AA88" w14:textId="77777777" w:rsidR="001C0A93" w:rsidRPr="00E4521A" w:rsidRDefault="001C0A93" w:rsidP="001C0A93">
                  <w:pPr>
                    <w:ind w:right="436"/>
                    <w:rPr>
                      <w:b w:val="0"/>
                      <w:bCs/>
                      <w:color w:val="261C15"/>
                      <w:sz w:val="20"/>
                      <w:szCs w:val="20"/>
                    </w:rPr>
                  </w:pPr>
                  <w:r w:rsidRPr="00E4521A">
                    <w:rPr>
                      <w:b w:val="0"/>
                      <w:bCs/>
                      <w:color w:val="261C15"/>
                      <w:sz w:val="20"/>
                      <w:szCs w:val="20"/>
                    </w:rPr>
                    <w:t xml:space="preserve">Ce document présente le cahier des charges du projet Les cailloux de </w:t>
                  </w:r>
                  <w:proofErr w:type="spellStart"/>
                  <w:r w:rsidRPr="00E4521A">
                    <w:rPr>
                      <w:b w:val="0"/>
                      <w:bCs/>
                      <w:color w:val="261C15"/>
                      <w:sz w:val="20"/>
                      <w:szCs w:val="20"/>
                    </w:rPr>
                    <w:t>Zicaa</w:t>
                  </w:r>
                  <w:proofErr w:type="spellEnd"/>
                  <w:r w:rsidRPr="00E4521A">
                    <w:rPr>
                      <w:b w:val="0"/>
                      <w:bCs/>
                      <w:color w:val="261C15"/>
                      <w:sz w:val="20"/>
                      <w:szCs w:val="20"/>
                    </w:rPr>
                    <w:t>, site E-commerce de vente de pierres de lithothérapie et de produits de bien-être. Il déterminera clairement les éléments suivants :</w:t>
                  </w:r>
                </w:p>
                <w:p w14:paraId="2BF7C965" w14:textId="77777777" w:rsidR="001C0A93" w:rsidRPr="00E4521A" w:rsidRDefault="001C0A93" w:rsidP="001C0A93">
                  <w:pPr>
                    <w:ind w:right="436"/>
                    <w:rPr>
                      <w:b w:val="0"/>
                      <w:bCs/>
                      <w:color w:val="261C15"/>
                      <w:sz w:val="20"/>
                      <w:szCs w:val="20"/>
                    </w:rPr>
                  </w:pPr>
                </w:p>
                <w:sdt>
                  <w:sdtPr>
                    <w:rPr>
                      <w:rFonts w:asciiTheme="minorHAnsi" w:eastAsiaTheme="minorEastAsia" w:hAnsiTheme="minorHAnsi" w:cstheme="minorBidi"/>
                      <w:b/>
                      <w:noProof/>
                      <w:color w:val="261C15"/>
                      <w:sz w:val="28"/>
                      <w:szCs w:val="22"/>
                      <w:lang w:eastAsia="en-US"/>
                    </w:rPr>
                    <w:id w:val="-829674369"/>
                    <w:docPartObj>
                      <w:docPartGallery w:val="Table of Contents"/>
                      <w:docPartUnique/>
                    </w:docPartObj>
                  </w:sdtPr>
                  <w:sdtEndPr>
                    <w:rPr>
                      <w:rFonts w:asciiTheme="majorHAnsi" w:hAnsiTheme="majorHAnsi"/>
                      <w:bCs/>
                      <w:sz w:val="20"/>
                      <w:szCs w:val="20"/>
                    </w:rPr>
                  </w:sdtEndPr>
                  <w:sdtContent>
                    <w:p w14:paraId="34829984" w14:textId="579DF13E" w:rsidR="001C0A93" w:rsidRPr="006D1BD4" w:rsidRDefault="001C0A93" w:rsidP="00E3769C">
                      <w:pPr>
                        <w:pStyle w:val="En-ttedetabledesmatires"/>
                        <w:rPr>
                          <w:color w:val="261C15"/>
                          <w:sz w:val="20"/>
                          <w:szCs w:val="20"/>
                        </w:rPr>
                      </w:pPr>
                      <w:r w:rsidRPr="006D1BD4">
                        <w:rPr>
                          <w:color w:val="261C15"/>
                          <w:sz w:val="20"/>
                          <w:szCs w:val="20"/>
                        </w:rPr>
                        <w:t>Table des matières</w:t>
                      </w:r>
                      <w:r w:rsidRPr="006D1BD4">
                        <w:rPr>
                          <w:color w:val="261C15"/>
                          <w:sz w:val="20"/>
                          <w:szCs w:val="20"/>
                        </w:rPr>
                        <w:fldChar w:fldCharType="begin"/>
                      </w:r>
                      <w:r w:rsidRPr="006D1BD4">
                        <w:rPr>
                          <w:color w:val="261C15"/>
                          <w:sz w:val="20"/>
                          <w:szCs w:val="20"/>
                        </w:rPr>
                        <w:instrText xml:space="preserve"> TOC \o "1-3" \h \z \u </w:instrText>
                      </w:r>
                      <w:r w:rsidRPr="006D1BD4">
                        <w:rPr>
                          <w:color w:val="261C15"/>
                          <w:sz w:val="20"/>
                          <w:szCs w:val="20"/>
                        </w:rPr>
                        <w:fldChar w:fldCharType="separate"/>
                      </w:r>
                    </w:p>
                    <w:p w14:paraId="11483CCA" w14:textId="440DC8F4" w:rsidR="001C0A93" w:rsidRPr="006D1BD4" w:rsidRDefault="00FB69E1" w:rsidP="00B2768E">
                      <w:pPr>
                        <w:pStyle w:val="TM1"/>
                      </w:pPr>
                      <w:hyperlink w:anchor="_Toc84514964" w:history="1">
                        <w:r w:rsidR="001C0A93" w:rsidRPr="006D1BD4">
                          <w:rPr>
                            <w:rStyle w:val="Lienhypertexte"/>
                            <w:color w:val="F05D23"/>
                          </w:rPr>
                          <w:t>I CONTEXTE DU PROJET</w:t>
                        </w:r>
                        <w:r w:rsidR="001C0A93" w:rsidRPr="006D1BD4">
                          <w:rPr>
                            <w:webHidden/>
                          </w:rPr>
                          <w:tab/>
                        </w:r>
                        <w:r w:rsidR="00800114" w:rsidRPr="006D1BD4">
                          <w:rPr>
                            <w:webHidden/>
                          </w:rPr>
                          <w:t>3</w:t>
                        </w:r>
                      </w:hyperlink>
                    </w:p>
                    <w:p w14:paraId="1B50D113" w14:textId="27C12DE8" w:rsidR="001C0A93" w:rsidRPr="006D1BD4" w:rsidRDefault="00FB69E1" w:rsidP="00E3769C">
                      <w:pPr>
                        <w:pStyle w:val="TM2"/>
                        <w:rPr>
                          <w:color w:val="261C15"/>
                        </w:rPr>
                      </w:pPr>
                      <w:hyperlink w:anchor="_Toc84514965" w:history="1">
                        <w:r w:rsidR="001C0A93" w:rsidRPr="006D1BD4">
                          <w:rPr>
                            <w:rStyle w:val="Lienhypertexte"/>
                            <w:color w:val="261C15"/>
                          </w:rPr>
                          <w:t>1.Présentation du projet site e-commerce Les cailloux de Zicaa</w:t>
                        </w:r>
                        <w:r w:rsidR="001C0A93" w:rsidRPr="006D1BD4">
                          <w:rPr>
                            <w:webHidden/>
                            <w:color w:val="261C15"/>
                          </w:rPr>
                          <w:tab/>
                        </w:r>
                        <w:r w:rsidR="00800114" w:rsidRPr="006D1BD4">
                          <w:rPr>
                            <w:webHidden/>
                            <w:color w:val="261C15"/>
                          </w:rPr>
                          <w:t>3</w:t>
                        </w:r>
                      </w:hyperlink>
                    </w:p>
                    <w:p w14:paraId="06718884" w14:textId="6B84DC71" w:rsidR="001C0A93" w:rsidRPr="006D1BD4" w:rsidRDefault="00FB69E1" w:rsidP="00E3769C">
                      <w:pPr>
                        <w:pStyle w:val="TM2"/>
                        <w:rPr>
                          <w:color w:val="261C15"/>
                        </w:rPr>
                      </w:pPr>
                      <w:hyperlink w:anchor="_Toc84514967" w:history="1">
                        <w:r w:rsidR="001C0A93" w:rsidRPr="006D1BD4">
                          <w:rPr>
                            <w:rStyle w:val="Lienhypertexte"/>
                            <w:color w:val="261C15"/>
                          </w:rPr>
                          <w:t>2.Partie fonctionnelle du projet Les cailloux de Zicaa</w:t>
                        </w:r>
                        <w:r w:rsidR="001C0A93" w:rsidRPr="006D1BD4">
                          <w:rPr>
                            <w:webHidden/>
                            <w:color w:val="261C15"/>
                          </w:rPr>
                          <w:tab/>
                        </w:r>
                        <w:r w:rsidR="00800114" w:rsidRPr="006D1BD4">
                          <w:rPr>
                            <w:webHidden/>
                            <w:color w:val="261C15"/>
                          </w:rPr>
                          <w:t>3</w:t>
                        </w:r>
                      </w:hyperlink>
                    </w:p>
                    <w:p w14:paraId="6309C3A6" w14:textId="77777777" w:rsidR="006D1BD4" w:rsidRPr="006D1BD4" w:rsidRDefault="006D1BD4" w:rsidP="006D1BD4">
                      <w:pPr>
                        <w:rPr>
                          <w:sz w:val="20"/>
                          <w:szCs w:val="20"/>
                        </w:rPr>
                      </w:pPr>
                    </w:p>
                    <w:p w14:paraId="3A585E6D" w14:textId="2CD3E249" w:rsidR="001C0A93" w:rsidRPr="006D1BD4" w:rsidRDefault="00FB69E1" w:rsidP="00B2768E">
                      <w:pPr>
                        <w:pStyle w:val="TM1"/>
                      </w:pPr>
                      <w:hyperlink w:anchor="_Toc84515015" w:history="1">
                        <w:r w:rsidR="001C0A93" w:rsidRPr="006D1BD4">
                          <w:rPr>
                            <w:rStyle w:val="Lienhypertexte"/>
                            <w:color w:val="F05D23"/>
                          </w:rPr>
                          <w:t>II ARBORESCENCE ET CONTENU DU SITE</w:t>
                        </w:r>
                        <w:r w:rsidR="001C0A93" w:rsidRPr="006D1BD4">
                          <w:rPr>
                            <w:webHidden/>
                          </w:rPr>
                          <w:tab/>
                        </w:r>
                        <w:r w:rsidR="00800114" w:rsidRPr="006D1BD4">
                          <w:rPr>
                            <w:webHidden/>
                          </w:rPr>
                          <w:t>5</w:t>
                        </w:r>
                      </w:hyperlink>
                    </w:p>
                    <w:p w14:paraId="6B2B5AE7" w14:textId="2E7DDA48" w:rsidR="001C0A93" w:rsidRPr="006D1BD4" w:rsidRDefault="00FB69E1" w:rsidP="00E3769C">
                      <w:pPr>
                        <w:pStyle w:val="TM2"/>
                        <w:rPr>
                          <w:color w:val="261C15"/>
                        </w:rPr>
                      </w:pPr>
                      <w:hyperlink w:anchor="_Toc84515016" w:history="1">
                        <w:r w:rsidR="001C0A93" w:rsidRPr="006D1BD4">
                          <w:rPr>
                            <w:rStyle w:val="Lienhypertexte"/>
                            <w:color w:val="261C15"/>
                          </w:rPr>
                          <w:t>1.Arborescence du site</w:t>
                        </w:r>
                        <w:r w:rsidR="001C0A93" w:rsidRPr="006D1BD4">
                          <w:rPr>
                            <w:webHidden/>
                            <w:color w:val="261C15"/>
                          </w:rPr>
                          <w:tab/>
                        </w:r>
                        <w:r w:rsidR="00800114" w:rsidRPr="006D1BD4">
                          <w:rPr>
                            <w:webHidden/>
                            <w:color w:val="261C15"/>
                          </w:rPr>
                          <w:t>5</w:t>
                        </w:r>
                      </w:hyperlink>
                    </w:p>
                    <w:p w14:paraId="794B51EA" w14:textId="08A3A707" w:rsidR="001C0A93" w:rsidRPr="006D1BD4" w:rsidRDefault="00FB69E1" w:rsidP="00E3769C">
                      <w:pPr>
                        <w:pStyle w:val="TM2"/>
                        <w:rPr>
                          <w:color w:val="261C15"/>
                        </w:rPr>
                      </w:pPr>
                      <w:hyperlink w:anchor="_Toc84515017" w:history="1">
                        <w:r w:rsidR="001C0A93" w:rsidRPr="006D1BD4">
                          <w:rPr>
                            <w:rStyle w:val="Lienhypertexte"/>
                            <w:color w:val="261C15"/>
                          </w:rPr>
                          <w:t>2.Contenus du site</w:t>
                        </w:r>
                        <w:r w:rsidR="001C0A93" w:rsidRPr="006D1BD4">
                          <w:rPr>
                            <w:webHidden/>
                            <w:color w:val="261C15"/>
                          </w:rPr>
                          <w:tab/>
                        </w:r>
                        <w:r w:rsidR="00800114" w:rsidRPr="006D1BD4">
                          <w:rPr>
                            <w:webHidden/>
                            <w:color w:val="261C15"/>
                          </w:rPr>
                          <w:t>5</w:t>
                        </w:r>
                      </w:hyperlink>
                    </w:p>
                    <w:p w14:paraId="094B645B" w14:textId="77777777" w:rsidR="006D1BD4" w:rsidRPr="006D1BD4" w:rsidRDefault="006D1BD4" w:rsidP="006D1BD4">
                      <w:pPr>
                        <w:rPr>
                          <w:sz w:val="20"/>
                          <w:szCs w:val="20"/>
                        </w:rPr>
                      </w:pPr>
                    </w:p>
                    <w:p w14:paraId="599283E7" w14:textId="714C4BB7" w:rsidR="001C0A93" w:rsidRPr="006D1BD4" w:rsidRDefault="00FB69E1" w:rsidP="00B2768E">
                      <w:pPr>
                        <w:pStyle w:val="TM1"/>
                      </w:pPr>
                      <w:hyperlink w:anchor="_Toc84515018" w:history="1">
                        <w:r w:rsidR="001C0A93" w:rsidRPr="006D1BD4">
                          <w:rPr>
                            <w:rStyle w:val="Lienhypertexte"/>
                            <w:color w:val="F05D23"/>
                          </w:rPr>
                          <w:t>III CAHIER DES CHARGES FONCTIONNEL DU SITE</w:t>
                        </w:r>
                        <w:r w:rsidR="001C0A93" w:rsidRPr="006D1BD4">
                          <w:rPr>
                            <w:webHidden/>
                          </w:rPr>
                          <w:tab/>
                        </w:r>
                        <w:r w:rsidR="00800114" w:rsidRPr="006D1BD4">
                          <w:rPr>
                            <w:webHidden/>
                          </w:rPr>
                          <w:t>5</w:t>
                        </w:r>
                      </w:hyperlink>
                    </w:p>
                    <w:p w14:paraId="64DB2589" w14:textId="2C559C00" w:rsidR="001C0A93" w:rsidRPr="006D1BD4" w:rsidRDefault="00FB69E1" w:rsidP="00E3769C">
                      <w:pPr>
                        <w:pStyle w:val="TM2"/>
                        <w:rPr>
                          <w:color w:val="261C15"/>
                        </w:rPr>
                      </w:pPr>
                      <w:hyperlink r:id="rId13" w:anchor="_Toc84515032" w:history="1">
                        <w:r w:rsidR="001C0A93" w:rsidRPr="006D1BD4">
                          <w:rPr>
                            <w:rStyle w:val="Lienhypertexte"/>
                            <w:color w:val="261C15"/>
                          </w:rPr>
                          <w:t>Diagramme UML Usecase du projet</w:t>
                        </w:r>
                        <w:r w:rsidR="001C0A93" w:rsidRPr="006D1BD4">
                          <w:rPr>
                            <w:webHidden/>
                            <w:color w:val="261C15"/>
                          </w:rPr>
                          <w:tab/>
                        </w:r>
                        <w:r w:rsidR="00800114" w:rsidRPr="006D1BD4">
                          <w:rPr>
                            <w:webHidden/>
                            <w:color w:val="261C15"/>
                          </w:rPr>
                          <w:t>6</w:t>
                        </w:r>
                      </w:hyperlink>
                    </w:p>
                    <w:p w14:paraId="6B4E7487" w14:textId="77777777" w:rsidR="006D1BD4" w:rsidRPr="006D1BD4" w:rsidRDefault="006D1BD4" w:rsidP="006D1BD4">
                      <w:pPr>
                        <w:rPr>
                          <w:sz w:val="20"/>
                          <w:szCs w:val="20"/>
                        </w:rPr>
                      </w:pPr>
                    </w:p>
                    <w:p w14:paraId="463BD2D5" w14:textId="03689C60" w:rsidR="001C0A93" w:rsidRPr="006D1BD4" w:rsidRDefault="00FB69E1" w:rsidP="00B2768E">
                      <w:pPr>
                        <w:pStyle w:val="TM1"/>
                      </w:pPr>
                      <w:hyperlink w:anchor="_Toc84515035" w:history="1">
                        <w:r w:rsidR="001C0A93" w:rsidRPr="006D1BD4">
                          <w:rPr>
                            <w:rStyle w:val="Lienhypertexte"/>
                            <w:color w:val="F05D23"/>
                          </w:rPr>
                          <w:t>IV CAHIER DES CHARGES TECHNIQUE DU SITE</w:t>
                        </w:r>
                        <w:r w:rsidR="001C0A93" w:rsidRPr="006D1BD4">
                          <w:rPr>
                            <w:webHidden/>
                          </w:rPr>
                          <w:tab/>
                        </w:r>
                        <w:r w:rsidR="00800114" w:rsidRPr="006D1BD4">
                          <w:rPr>
                            <w:webHidden/>
                          </w:rPr>
                          <w:t>7</w:t>
                        </w:r>
                      </w:hyperlink>
                    </w:p>
                    <w:p w14:paraId="00141BF6" w14:textId="43590154" w:rsidR="001C0A93" w:rsidRPr="006D1BD4" w:rsidRDefault="00FB69E1" w:rsidP="00E3769C">
                      <w:pPr>
                        <w:pStyle w:val="TM2"/>
                        <w:rPr>
                          <w:color w:val="261C15"/>
                        </w:rPr>
                      </w:pPr>
                      <w:hyperlink w:anchor="_Toc84515037" w:history="1">
                        <w:r w:rsidR="001C0A93" w:rsidRPr="006D1BD4">
                          <w:rPr>
                            <w:rStyle w:val="Lienhypertexte"/>
                            <w:color w:val="261C15"/>
                          </w:rPr>
                          <w:t>1.Les besoins de l’entreprise Les cailloux de Zicaa</w:t>
                        </w:r>
                        <w:r w:rsidR="001C0A93" w:rsidRPr="006D1BD4">
                          <w:rPr>
                            <w:webHidden/>
                            <w:color w:val="261C15"/>
                          </w:rPr>
                          <w:tab/>
                        </w:r>
                        <w:r w:rsidR="00800114" w:rsidRPr="006D1BD4">
                          <w:rPr>
                            <w:webHidden/>
                            <w:color w:val="261C15"/>
                          </w:rPr>
                          <w:t>7</w:t>
                        </w:r>
                      </w:hyperlink>
                    </w:p>
                    <w:p w14:paraId="1E815308" w14:textId="0DFBE03A" w:rsidR="001C0A93" w:rsidRPr="006D1BD4" w:rsidRDefault="00FB69E1" w:rsidP="00E3769C">
                      <w:pPr>
                        <w:pStyle w:val="TM2"/>
                        <w:rPr>
                          <w:color w:val="261C15"/>
                        </w:rPr>
                      </w:pPr>
                      <w:hyperlink w:anchor="_Toc84515039" w:history="1">
                        <w:r w:rsidR="001C0A93" w:rsidRPr="006D1BD4">
                          <w:rPr>
                            <w:rStyle w:val="Lienhypertexte"/>
                            <w:color w:val="261C15"/>
                          </w:rPr>
                          <w:t>2.Les fonctions des produits vendus</w:t>
                        </w:r>
                        <w:r w:rsidR="001C0A93" w:rsidRPr="006D1BD4">
                          <w:rPr>
                            <w:webHidden/>
                            <w:color w:val="261C15"/>
                          </w:rPr>
                          <w:tab/>
                        </w:r>
                        <w:r w:rsidR="00800114" w:rsidRPr="006D1BD4">
                          <w:rPr>
                            <w:webHidden/>
                            <w:color w:val="261C15"/>
                          </w:rPr>
                          <w:t>7</w:t>
                        </w:r>
                      </w:hyperlink>
                    </w:p>
                    <w:p w14:paraId="625B2941" w14:textId="3FEE89C9" w:rsidR="001C0A93" w:rsidRDefault="00FB69E1" w:rsidP="00E3769C">
                      <w:pPr>
                        <w:pStyle w:val="TM2"/>
                        <w:rPr>
                          <w:color w:val="261C15"/>
                        </w:rPr>
                      </w:pPr>
                      <w:hyperlink w:anchor="_Toc84515041" w:history="1">
                        <w:r w:rsidR="001C0A93" w:rsidRPr="006D1BD4">
                          <w:rPr>
                            <w:rStyle w:val="Lienhypertexte"/>
                            <w:color w:val="261C15"/>
                          </w:rPr>
                          <w:t>3.Contraintes liées au projet</w:t>
                        </w:r>
                        <w:r w:rsidR="001C0A93" w:rsidRPr="006D1BD4">
                          <w:rPr>
                            <w:webHidden/>
                            <w:color w:val="261C15"/>
                          </w:rPr>
                          <w:tab/>
                        </w:r>
                        <w:r w:rsidR="00800114" w:rsidRPr="006D1BD4">
                          <w:rPr>
                            <w:webHidden/>
                            <w:color w:val="261C15"/>
                          </w:rPr>
                          <w:t>8</w:t>
                        </w:r>
                      </w:hyperlink>
                    </w:p>
                    <w:p w14:paraId="3D28BB29" w14:textId="3EA3E1F0" w:rsidR="004D56E9" w:rsidRPr="004D56E9" w:rsidRDefault="00FB69E1" w:rsidP="004D56E9">
                      <w:pPr>
                        <w:pStyle w:val="TM2"/>
                        <w:rPr>
                          <w:color w:val="261C15"/>
                        </w:rPr>
                      </w:pPr>
                      <w:hyperlink w:anchor="_Toc84515041" w:history="1">
                        <w:r w:rsidR="004D56E9">
                          <w:t>4</w:t>
                        </w:r>
                        <w:r w:rsidR="004D56E9" w:rsidRPr="006D1BD4">
                          <w:rPr>
                            <w:rStyle w:val="Lienhypertexte"/>
                            <w:color w:val="261C15"/>
                          </w:rPr>
                          <w:t>.</w:t>
                        </w:r>
                        <w:r w:rsidR="004D56E9">
                          <w:rPr>
                            <w:rStyle w:val="Lienhypertexte"/>
                            <w:color w:val="261C15"/>
                          </w:rPr>
                          <w:t>Partie technique</w:t>
                        </w:r>
                        <w:r w:rsidR="004D56E9" w:rsidRPr="006D1BD4">
                          <w:rPr>
                            <w:webHidden/>
                            <w:color w:val="261C15"/>
                          </w:rPr>
                          <w:tab/>
                          <w:t>8</w:t>
                        </w:r>
                      </w:hyperlink>
                    </w:p>
                    <w:p w14:paraId="5E4A97CD" w14:textId="0CAA5339" w:rsidR="001C0A93" w:rsidRPr="006D1BD4" w:rsidRDefault="00FB69E1" w:rsidP="00E3769C">
                      <w:pPr>
                        <w:pStyle w:val="TM2"/>
                        <w:rPr>
                          <w:color w:val="261C15"/>
                        </w:rPr>
                      </w:pPr>
                      <w:hyperlink w:anchor="_Toc84515045" w:history="1">
                        <w:r w:rsidR="004D56E9">
                          <w:t>5</w:t>
                        </w:r>
                        <w:r w:rsidR="001C0A93" w:rsidRPr="006D1BD4">
                          <w:rPr>
                            <w:rStyle w:val="Lienhypertexte"/>
                            <w:color w:val="261C15"/>
                          </w:rPr>
                          <w:t>.Accessibilité du site</w:t>
                        </w:r>
                        <w:r w:rsidR="001C0A93" w:rsidRPr="006D1BD4">
                          <w:rPr>
                            <w:webHidden/>
                            <w:color w:val="261C15"/>
                          </w:rPr>
                          <w:tab/>
                        </w:r>
                        <w:r w:rsidR="00800114" w:rsidRPr="006D1BD4">
                          <w:rPr>
                            <w:webHidden/>
                            <w:color w:val="261C15"/>
                          </w:rPr>
                          <w:t>8</w:t>
                        </w:r>
                      </w:hyperlink>
                    </w:p>
                    <w:p w14:paraId="6EAE709B" w14:textId="3A48E7FC" w:rsidR="001C0A93" w:rsidRPr="006D1BD4" w:rsidRDefault="00FB69E1" w:rsidP="00E3769C">
                      <w:pPr>
                        <w:pStyle w:val="TM2"/>
                        <w:rPr>
                          <w:color w:val="261C15"/>
                        </w:rPr>
                      </w:pPr>
                      <w:hyperlink w:anchor="_Toc84515047" w:history="1">
                        <w:r w:rsidR="004D56E9">
                          <w:t>6</w:t>
                        </w:r>
                        <w:r w:rsidR="001C0A93" w:rsidRPr="006D1BD4">
                          <w:rPr>
                            <w:rStyle w:val="Lienhypertexte"/>
                            <w:color w:val="261C15"/>
                          </w:rPr>
                          <w:t>.Compatibilité</w:t>
                        </w:r>
                        <w:r w:rsidR="001C0A93" w:rsidRPr="006D1BD4">
                          <w:rPr>
                            <w:webHidden/>
                            <w:color w:val="261C15"/>
                          </w:rPr>
                          <w:tab/>
                        </w:r>
                        <w:r w:rsidR="00800114" w:rsidRPr="006D1BD4">
                          <w:rPr>
                            <w:webHidden/>
                            <w:color w:val="261C15"/>
                          </w:rPr>
                          <w:t>8</w:t>
                        </w:r>
                      </w:hyperlink>
                    </w:p>
                    <w:p w14:paraId="3522E20C" w14:textId="6C6D2877" w:rsidR="001C0A93" w:rsidRPr="006D1BD4" w:rsidRDefault="00FB69E1" w:rsidP="00E3769C">
                      <w:pPr>
                        <w:pStyle w:val="TM2"/>
                        <w:rPr>
                          <w:color w:val="261C15"/>
                        </w:rPr>
                      </w:pPr>
                      <w:hyperlink w:anchor="_Toc84515049" w:history="1">
                        <w:r w:rsidR="004D56E9">
                          <w:t>7</w:t>
                        </w:r>
                        <w:r w:rsidR="001C0A93" w:rsidRPr="006D1BD4">
                          <w:rPr>
                            <w:rStyle w:val="Lienhypertexte"/>
                            <w:color w:val="261C15"/>
                          </w:rPr>
                          <w:t>.Hébergement</w:t>
                        </w:r>
                        <w:r w:rsidR="001C0A93" w:rsidRPr="006D1BD4">
                          <w:rPr>
                            <w:webHidden/>
                            <w:color w:val="261C15"/>
                          </w:rPr>
                          <w:tab/>
                        </w:r>
                        <w:r w:rsidR="00800114" w:rsidRPr="006D1BD4">
                          <w:rPr>
                            <w:webHidden/>
                            <w:color w:val="261C15"/>
                          </w:rPr>
                          <w:t>8</w:t>
                        </w:r>
                      </w:hyperlink>
                    </w:p>
                    <w:p w14:paraId="1C2AD104" w14:textId="77777777" w:rsidR="006D1BD4" w:rsidRPr="006D1BD4" w:rsidRDefault="006D1BD4" w:rsidP="006D1BD4">
                      <w:pPr>
                        <w:rPr>
                          <w:sz w:val="20"/>
                          <w:szCs w:val="20"/>
                        </w:rPr>
                      </w:pPr>
                    </w:p>
                    <w:p w14:paraId="10E71C10" w14:textId="4151F450" w:rsidR="0083002E" w:rsidRPr="006D1BD4" w:rsidRDefault="00FB69E1" w:rsidP="0083002E">
                      <w:pPr>
                        <w:pStyle w:val="TM1"/>
                      </w:pPr>
                      <w:hyperlink w:anchor="_Toc84515051" w:history="1">
                        <w:r w:rsidR="0083002E" w:rsidRPr="006D1BD4">
                          <w:rPr>
                            <w:rStyle w:val="Lienhypertexte"/>
                            <w:color w:val="F05D23"/>
                          </w:rPr>
                          <w:t>V CHARTE GRAPHIQUE DU SITE</w:t>
                        </w:r>
                        <w:r w:rsidR="0083002E" w:rsidRPr="006D1BD4">
                          <w:rPr>
                            <w:webHidden/>
                          </w:rPr>
                          <w:tab/>
                        </w:r>
                        <w:r w:rsidR="00864220">
                          <w:rPr>
                            <w:webHidden/>
                          </w:rPr>
                          <w:t>10</w:t>
                        </w:r>
                      </w:hyperlink>
                    </w:p>
                    <w:p w14:paraId="1646A407" w14:textId="61FE5B24" w:rsidR="001C0A93" w:rsidRPr="006D1BD4" w:rsidRDefault="00FB69E1" w:rsidP="00B2768E">
                      <w:pPr>
                        <w:pStyle w:val="TM1"/>
                      </w:pPr>
                      <w:hyperlink w:anchor="_Toc84515051" w:history="1">
                        <w:r w:rsidR="001C0A93" w:rsidRPr="006D1BD4">
                          <w:rPr>
                            <w:rStyle w:val="Lienhypertexte"/>
                            <w:color w:val="F05D23"/>
                          </w:rPr>
                          <w:t>V</w:t>
                        </w:r>
                        <w:r w:rsidR="0083002E" w:rsidRPr="006D1BD4">
                          <w:rPr>
                            <w:rStyle w:val="Lienhypertexte"/>
                            <w:color w:val="F05D23"/>
                          </w:rPr>
                          <w:t>I</w:t>
                        </w:r>
                        <w:r w:rsidR="001C0A93" w:rsidRPr="006D1BD4">
                          <w:rPr>
                            <w:rStyle w:val="Lienhypertexte"/>
                            <w:color w:val="F05D23"/>
                          </w:rPr>
                          <w:t xml:space="preserve"> DEMANDES COMPLEMENTAIRES</w:t>
                        </w:r>
                        <w:r w:rsidR="001C0A93" w:rsidRPr="006D1BD4">
                          <w:rPr>
                            <w:webHidden/>
                          </w:rPr>
                          <w:tab/>
                        </w:r>
                        <w:r w:rsidR="00864220">
                          <w:rPr>
                            <w:webHidden/>
                          </w:rPr>
                          <w:t>1</w:t>
                        </w:r>
                        <w:r w:rsidR="00F3638B">
                          <w:rPr>
                            <w:webHidden/>
                          </w:rPr>
                          <w:t>1</w:t>
                        </w:r>
                      </w:hyperlink>
                    </w:p>
                    <w:p w14:paraId="2F0F66D4" w14:textId="7EC85780" w:rsidR="001C0A93" w:rsidRPr="006D1BD4" w:rsidRDefault="00FB69E1" w:rsidP="00B2768E">
                      <w:pPr>
                        <w:pStyle w:val="TM1"/>
                      </w:pPr>
                      <w:hyperlink w:anchor="_Toc84515056" w:history="1">
                        <w:r w:rsidR="001C0A93" w:rsidRPr="006D1BD4">
                          <w:rPr>
                            <w:rStyle w:val="Lienhypertexte"/>
                            <w:color w:val="F05D23"/>
                          </w:rPr>
                          <w:t>VI</w:t>
                        </w:r>
                        <w:r w:rsidR="0083002E" w:rsidRPr="006D1BD4">
                          <w:rPr>
                            <w:rStyle w:val="Lienhypertexte"/>
                            <w:color w:val="F05D23"/>
                          </w:rPr>
                          <w:t>I</w:t>
                        </w:r>
                        <w:r w:rsidR="001C0A93" w:rsidRPr="006D1BD4">
                          <w:rPr>
                            <w:rStyle w:val="Lienhypertexte"/>
                            <w:color w:val="F05D23"/>
                          </w:rPr>
                          <w:t xml:space="preserve"> BUDGET ET DELAIS</w:t>
                        </w:r>
                        <w:r w:rsidR="001C0A93" w:rsidRPr="006D1BD4">
                          <w:rPr>
                            <w:webHidden/>
                          </w:rPr>
                          <w:tab/>
                        </w:r>
                        <w:r w:rsidR="0083002E" w:rsidRPr="006D1BD4">
                          <w:rPr>
                            <w:webHidden/>
                          </w:rPr>
                          <w:t>1</w:t>
                        </w:r>
                        <w:r w:rsidR="00864220">
                          <w:rPr>
                            <w:webHidden/>
                          </w:rPr>
                          <w:t>1</w:t>
                        </w:r>
                      </w:hyperlink>
                    </w:p>
                    <w:p w14:paraId="2D3FD74E" w14:textId="1A328104" w:rsidR="002C278D" w:rsidRPr="002C278D" w:rsidRDefault="00FB69E1" w:rsidP="002C278D">
                      <w:pPr>
                        <w:pStyle w:val="TM3"/>
                      </w:pPr>
                      <w:hyperlink w:anchor="_Toc84515058" w:history="1">
                        <w:r w:rsidR="001C0A93" w:rsidRPr="006D1BD4">
                          <w:rPr>
                            <w:rStyle w:val="Lienhypertexte"/>
                            <w:rFonts w:ascii="Wingdings" w:hAnsi="Wingdings"/>
                            <w:color w:val="261C15"/>
                          </w:rPr>
                          <w:t></w:t>
                        </w:r>
                        <w:r w:rsidR="001C0A93" w:rsidRPr="006D1BD4">
                          <w:tab/>
                        </w:r>
                        <w:r w:rsidR="001C0A93" w:rsidRPr="006D1BD4">
                          <w:rPr>
                            <w:rStyle w:val="Lienhypertexte"/>
                            <w:color w:val="261C15"/>
                          </w:rPr>
                          <w:t>Livrables liées au projet</w:t>
                        </w:r>
                        <w:r w:rsidR="001C0A93" w:rsidRPr="006D1BD4">
                          <w:rPr>
                            <w:webHidden/>
                          </w:rPr>
                          <w:tab/>
                        </w:r>
                        <w:r w:rsidR="0083002E" w:rsidRPr="006D1BD4">
                          <w:rPr>
                            <w:webHidden/>
                          </w:rPr>
                          <w:t>1</w:t>
                        </w:r>
                        <w:r w:rsidR="00864220">
                          <w:rPr>
                            <w:webHidden/>
                          </w:rPr>
                          <w:t>1</w:t>
                        </w:r>
                      </w:hyperlink>
                      <w:hyperlink w:anchor="_Toc84515058" w:history="1">
                        <w:r w:rsidR="002C278D" w:rsidRPr="002C278D">
                          <w:tab/>
                          <w:t xml:space="preserve">Diagramme de </w:t>
                        </w:r>
                        <w:r w:rsidR="002C278D" w:rsidRPr="002C278D">
                          <w:rPr>
                            <w:rStyle w:val="Lienhypertexte"/>
                            <w:color w:val="261C15"/>
                          </w:rPr>
                          <w:t>GANTT</w:t>
                        </w:r>
                        <w:r w:rsidR="002C278D" w:rsidRPr="002C278D">
                          <w:rPr>
                            <w:webHidden/>
                          </w:rPr>
                          <w:tab/>
                          <w:t>11</w:t>
                        </w:r>
                      </w:hyperlink>
                    </w:p>
                    <w:p w14:paraId="01AA085C" w14:textId="03859829" w:rsidR="001C0A93" w:rsidRPr="00E4521A" w:rsidRDefault="00FB69E1" w:rsidP="002C278D">
                      <w:pPr>
                        <w:pStyle w:val="TM3"/>
                      </w:pPr>
                      <w:hyperlink w:anchor="_Toc84515087" w:history="1">
                        <w:r w:rsidR="001C0A93" w:rsidRPr="006D1BD4">
                          <w:rPr>
                            <w:rStyle w:val="Lienhypertexte"/>
                            <w:rFonts w:ascii="Wingdings" w:hAnsi="Wingdings"/>
                            <w:color w:val="261C15"/>
                          </w:rPr>
                          <w:t></w:t>
                        </w:r>
                        <w:r w:rsidR="001C0A93" w:rsidRPr="006D1BD4">
                          <w:tab/>
                        </w:r>
                        <w:r w:rsidR="001C0A93" w:rsidRPr="006D1BD4">
                          <w:rPr>
                            <w:rStyle w:val="Lienhypertexte"/>
                            <w:color w:val="261C15"/>
                          </w:rPr>
                          <w:t>Devis</w:t>
                        </w:r>
                        <w:r w:rsidR="001C0A93" w:rsidRPr="006D1BD4">
                          <w:rPr>
                            <w:webHidden/>
                          </w:rPr>
                          <w:tab/>
                        </w:r>
                        <w:r w:rsidR="0083002E" w:rsidRPr="006D1BD4">
                          <w:rPr>
                            <w:webHidden/>
                          </w:rPr>
                          <w:t>1</w:t>
                        </w:r>
                        <w:r w:rsidR="002C278D">
                          <w:rPr>
                            <w:webHidden/>
                          </w:rPr>
                          <w:t>2</w:t>
                        </w:r>
                      </w:hyperlink>
                      <w:r w:rsidR="001C0A93" w:rsidRPr="006D1BD4">
                        <w:rPr>
                          <w:bCs/>
                        </w:rPr>
                        <w:fldChar w:fldCharType="end"/>
                      </w:r>
                    </w:p>
                  </w:sdtContent>
                </w:sdt>
                <w:p w14:paraId="31791366" w14:textId="77777777" w:rsidR="001C0A93" w:rsidRPr="00E4521A" w:rsidRDefault="001C0A93" w:rsidP="001C0A93">
                  <w:pPr>
                    <w:ind w:right="436"/>
                    <w:rPr>
                      <w:color w:val="261C15"/>
                      <w:sz w:val="20"/>
                      <w:szCs w:val="20"/>
                    </w:rPr>
                  </w:pPr>
                </w:p>
              </w:tc>
            </w:tr>
          </w:tbl>
          <w:p w14:paraId="0D4D9DBF" w14:textId="31A151D5" w:rsidR="00DF027C" w:rsidRPr="00E4521A" w:rsidRDefault="00933F31" w:rsidP="006D1BD4">
            <w:pPr>
              <w:pStyle w:val="Textedemiseenvidence"/>
              <w:rPr>
                <w:color w:val="261C15"/>
                <w:sz w:val="20"/>
                <w:szCs w:val="20"/>
              </w:rPr>
            </w:pPr>
            <w:r w:rsidRPr="00E4521A">
              <w:rPr>
                <w:noProof/>
                <w:color w:val="261C15"/>
                <w:lang w:val="en-US" w:eastAsia="zh-CN"/>
              </w:rPr>
              <mc:AlternateContent>
                <mc:Choice Requires="wps">
                  <w:drawing>
                    <wp:inline distT="0" distB="0" distL="0" distR="0" wp14:anchorId="3B03B668" wp14:editId="5E3D06EE">
                      <wp:extent cx="6455391" cy="805218"/>
                      <wp:effectExtent l="0" t="0" r="3175" b="0"/>
                      <wp:docPr id="12" name="Zone de texte 7"/>
                      <wp:cNvGraphicFramePr/>
                      <a:graphic xmlns:a="http://schemas.openxmlformats.org/drawingml/2006/main">
                        <a:graphicData uri="http://schemas.microsoft.com/office/word/2010/wordprocessingShape">
                          <wps:wsp>
                            <wps:cNvSpPr txBox="1"/>
                            <wps:spPr>
                              <a:xfrm>
                                <a:off x="0" y="0"/>
                                <a:ext cx="6455391" cy="805218"/>
                              </a:xfrm>
                              <a:prstGeom prst="rect">
                                <a:avLst/>
                              </a:prstGeom>
                              <a:solidFill>
                                <a:srgbClr val="F5F5F5"/>
                              </a:solidFill>
                              <a:ln w="6350">
                                <a:noFill/>
                              </a:ln>
                            </wps:spPr>
                            <wps:txbx>
                              <w:txbxContent>
                                <w:p w14:paraId="301D4D02" w14:textId="77777777" w:rsidR="00933F31" w:rsidRPr="000E474F" w:rsidRDefault="00933F31" w:rsidP="00390D91">
                                  <w:pPr>
                                    <w:jc w:val="center"/>
                                    <w:rPr>
                                      <w:i/>
                                      <w:iCs/>
                                      <w:color w:val="auto"/>
                                      <w:sz w:val="32"/>
                                      <w:szCs w:val="32"/>
                                    </w:rPr>
                                  </w:pPr>
                                  <w:r w:rsidRPr="000E474F">
                                    <w:rPr>
                                      <w:i/>
                                      <w:iCs/>
                                      <w:color w:val="auto"/>
                                      <w:sz w:val="32"/>
                                      <w:szCs w:val="32"/>
                                    </w:rPr>
                                    <w:t>« Le chemin est long du projet à la chose » Molière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03B668" id="Zone de texte 7" o:spid="_x0000_s1030" type="#_x0000_t202" style="width:508.3pt;height:6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" fillcolor="#f5f5f5" stroked="f" strokeweight=".5pt">
                      <v:textbox>
                        <w:txbxContent>
                          <w:p w14:paraId="301D4D02" w14:textId="77777777" w:rsidR="00933F31" w:rsidRPr="000E474F" w:rsidRDefault="00933F31" w:rsidP="00390D91">
                            <w:pPr>
                              <w:jc w:val="center"/>
                              <w:rPr>
                                <w:i/>
                                <w:iCs/>
                                <w:color w:val="auto"/>
                                <w:sz w:val="32"/>
                                <w:szCs w:val="32"/>
                              </w:rPr>
                            </w:pPr>
                            <w:r w:rsidRPr="000E474F">
                              <w:rPr>
                                <w:i/>
                                <w:iCs/>
                                <w:color w:val="auto"/>
                                <w:sz w:val="32"/>
                                <w:szCs w:val="32"/>
                              </w:rPr>
                              <w:t>« Le chemin est long du projet à la chose » Molière</w:t>
                            </w:r>
                          </w:p>
                        </w:txbxContent>
                      </v:textbox>
                      <w10:anchorlock/>
                    </v:shape>
                  </w:pict>
                </mc:Fallback>
              </mc:AlternateContent>
            </w:r>
          </w:p>
        </w:tc>
      </w:tr>
    </w:tbl>
    <w:p w14:paraId="092AA360" w14:textId="58C9CD4D" w:rsidR="00616D13" w:rsidRDefault="00616D13"/>
    <w:tbl>
      <w:tblPr>
        <w:tblW w:w="10361" w:type="dxa"/>
        <w:tblInd w:w="142" w:type="dxa"/>
        <w:tblCellMar>
          <w:left w:w="0" w:type="dxa"/>
          <w:right w:w="0" w:type="dxa"/>
        </w:tblCellMar>
        <w:tblLook w:val="0000" w:firstRow="0" w:lastRow="0" w:firstColumn="0" w:lastColumn="0" w:noHBand="0" w:noVBand="0"/>
      </w:tblPr>
      <w:tblGrid>
        <w:gridCol w:w="10361"/>
      </w:tblGrid>
      <w:tr w:rsidR="00E4521A" w:rsidRPr="00E4521A" w14:paraId="14922F73" w14:textId="77777777" w:rsidTr="00F863F3">
        <w:trPr>
          <w:trHeight w:val="5931"/>
        </w:trPr>
        <w:tc>
          <w:tcPr>
            <w:tcW w:w="10361" w:type="dxa"/>
          </w:tcPr>
          <w:p w14:paraId="4FB2A4B9" w14:textId="4AB126CF" w:rsidR="002350BE" w:rsidRPr="007D0F77" w:rsidRDefault="00EE0A0E" w:rsidP="00C158FD">
            <w:pPr>
              <w:pStyle w:val="Titre1"/>
              <w:rPr>
                <w:color w:val="F05D23"/>
                <w:sz w:val="36"/>
                <w:szCs w:val="36"/>
              </w:rPr>
            </w:pPr>
            <w:r w:rsidRPr="007D0F77">
              <w:rPr>
                <w:color w:val="F05D23"/>
                <w:sz w:val="36"/>
                <w:szCs w:val="36"/>
              </w:rPr>
              <w:lastRenderedPageBreak/>
              <w:t>I CONTEXTE DU PROJET</w:t>
            </w:r>
          </w:p>
          <w:p w14:paraId="1E510B72" w14:textId="0A2E8660" w:rsidR="00FE0EBF" w:rsidRPr="00E4521A" w:rsidRDefault="00EE0A0E" w:rsidP="00D6183C">
            <w:pPr>
              <w:pStyle w:val="Titre2"/>
              <w:numPr>
                <w:ilvl w:val="0"/>
                <w:numId w:val="38"/>
              </w:numPr>
              <w:rPr>
                <w:b/>
                <w:bCs/>
                <w:color w:val="261C15"/>
                <w:sz w:val="28"/>
                <w:szCs w:val="28"/>
              </w:rPr>
            </w:pPr>
            <w:r w:rsidRPr="00E4521A">
              <w:rPr>
                <w:b/>
                <w:bCs/>
                <w:color w:val="261C15"/>
                <w:sz w:val="28"/>
                <w:szCs w:val="28"/>
              </w:rPr>
              <w:t xml:space="preserve">Présentation du projet site e-commerce Les cailloux de </w:t>
            </w:r>
            <w:proofErr w:type="spellStart"/>
            <w:r w:rsidRPr="00E4521A">
              <w:rPr>
                <w:b/>
                <w:bCs/>
                <w:color w:val="261C15"/>
                <w:sz w:val="28"/>
                <w:szCs w:val="28"/>
              </w:rPr>
              <w:t>Zicaa</w:t>
            </w:r>
            <w:proofErr w:type="spellEnd"/>
          </w:p>
          <w:p w14:paraId="596ED5D9" w14:textId="39E47B23" w:rsidR="00C158FD" w:rsidRDefault="00164F48" w:rsidP="008B532F">
            <w:pPr>
              <w:pStyle w:val="Titre1"/>
              <w:spacing w:before="0" w:after="0"/>
              <w:ind w:left="1080" w:right="402"/>
              <w:jc w:val="both"/>
              <w:rPr>
                <w:b w:val="0"/>
                <w:color w:val="261C15"/>
                <w:sz w:val="20"/>
                <w:szCs w:val="20"/>
              </w:rPr>
            </w:pPr>
            <w:r w:rsidRPr="0090726B">
              <w:rPr>
                <w:b w:val="0"/>
                <w:bCs/>
                <w:color w:val="261C15"/>
                <w:sz w:val="20"/>
                <w:szCs w:val="20"/>
              </w:rPr>
              <w:t xml:space="preserve">Les cailloux de </w:t>
            </w:r>
            <w:proofErr w:type="spellStart"/>
            <w:r w:rsidRPr="0090726B">
              <w:rPr>
                <w:b w:val="0"/>
                <w:bCs/>
                <w:color w:val="261C15"/>
                <w:sz w:val="20"/>
                <w:szCs w:val="20"/>
              </w:rPr>
              <w:t>Zicaa</w:t>
            </w:r>
            <w:proofErr w:type="spellEnd"/>
            <w:r w:rsidRPr="0090726B">
              <w:rPr>
                <w:b w:val="0"/>
                <w:bCs/>
                <w:color w:val="261C15"/>
                <w:sz w:val="20"/>
                <w:szCs w:val="20"/>
              </w:rPr>
              <w:t xml:space="preserve"> est une micro-entreprise créée en 2020 au capital de 1000 € et est spécialisée dans la vente en ligne de pierres de lithothérapie et de produits de bien-être. Elle a pour objectif de développer son activité par la création d’un nouveau site d’e-commerce. Celui-ci proposera un compte client permettant </w:t>
            </w:r>
            <w:r w:rsidRPr="0090726B">
              <w:rPr>
                <w:b w:val="0"/>
                <w:color w:val="261C15"/>
                <w:sz w:val="20"/>
                <w:szCs w:val="20"/>
              </w:rPr>
              <w:t>d’accéder à son panier. Le client aura donc la possibilité de créer son compte et de s’y connecter.</w:t>
            </w:r>
            <w:r w:rsidR="007D4C09">
              <w:rPr>
                <w:b w:val="0"/>
                <w:color w:val="261C15"/>
                <w:sz w:val="20"/>
                <w:szCs w:val="20"/>
              </w:rPr>
              <w:t xml:space="preserve"> L’entreprise est engagée dans l’écologie et souhaite faire découvrir les réserves naturelles régionales à ses internautes. Elle aimerait également informer ses clients grâce à un reportage et des fiches-produits.</w:t>
            </w:r>
          </w:p>
          <w:p w14:paraId="5BD4DC1D" w14:textId="77777777" w:rsidR="008B532F" w:rsidRPr="0090726B" w:rsidRDefault="008B532F" w:rsidP="008B532F">
            <w:pPr>
              <w:pStyle w:val="Titre1"/>
              <w:spacing w:before="0" w:after="0"/>
              <w:ind w:left="1080" w:right="402"/>
              <w:jc w:val="both"/>
              <w:rPr>
                <w:bCs/>
                <w:color w:val="261C15"/>
                <w:sz w:val="20"/>
                <w:szCs w:val="20"/>
              </w:rPr>
            </w:pPr>
          </w:p>
          <w:p w14:paraId="52C50C0E" w14:textId="514D3F0F" w:rsidR="00DF027C" w:rsidRPr="00E4521A" w:rsidRDefault="007C6CE1" w:rsidP="00D6183C">
            <w:pPr>
              <w:pStyle w:val="Titre2"/>
              <w:numPr>
                <w:ilvl w:val="0"/>
                <w:numId w:val="38"/>
              </w:numPr>
              <w:rPr>
                <w:b/>
                <w:bCs/>
                <w:color w:val="261C15"/>
                <w:sz w:val="28"/>
                <w:szCs w:val="28"/>
              </w:rPr>
            </w:pPr>
            <w:r w:rsidRPr="00E4521A">
              <w:rPr>
                <w:b/>
                <w:bCs/>
                <w:color w:val="261C15"/>
                <w:sz w:val="28"/>
                <w:szCs w:val="28"/>
              </w:rPr>
              <w:t>Partie fonctionnelle du projet</w:t>
            </w:r>
            <w:r w:rsidR="00BC691D" w:rsidRPr="00E4521A">
              <w:rPr>
                <w:b/>
                <w:bCs/>
                <w:color w:val="261C15"/>
                <w:sz w:val="28"/>
                <w:szCs w:val="28"/>
              </w:rPr>
              <w:t xml:space="preserve"> </w:t>
            </w:r>
            <w:r w:rsidR="00F11314" w:rsidRPr="00E4521A">
              <w:rPr>
                <w:b/>
                <w:bCs/>
                <w:color w:val="261C15"/>
                <w:sz w:val="28"/>
                <w:szCs w:val="28"/>
              </w:rPr>
              <w:t xml:space="preserve">Les cailloux de </w:t>
            </w:r>
            <w:proofErr w:type="spellStart"/>
            <w:r w:rsidR="00F11314" w:rsidRPr="00E4521A">
              <w:rPr>
                <w:b/>
                <w:bCs/>
                <w:color w:val="261C15"/>
                <w:sz w:val="28"/>
                <w:szCs w:val="28"/>
              </w:rPr>
              <w:t>Zicaa</w:t>
            </w:r>
            <w:proofErr w:type="spellEnd"/>
          </w:p>
          <w:p w14:paraId="5DF64C3E" w14:textId="5931F23F" w:rsidR="00D616B0" w:rsidRPr="00E4521A" w:rsidRDefault="00CA74D4" w:rsidP="00C158FD">
            <w:pPr>
              <w:pStyle w:val="Titre3"/>
              <w:numPr>
                <w:ilvl w:val="0"/>
                <w:numId w:val="35"/>
              </w:numPr>
              <w:rPr>
                <w:color w:val="261C15"/>
              </w:rPr>
            </w:pPr>
            <w:r w:rsidRPr="00E4521A">
              <w:rPr>
                <w:color w:val="261C15"/>
              </w:rPr>
              <w:t>Analyse</w:t>
            </w:r>
            <w:r w:rsidR="003615E3" w:rsidRPr="00E4521A">
              <w:rPr>
                <w:color w:val="261C15"/>
              </w:rPr>
              <w:t xml:space="preserve"> SWOTT</w:t>
            </w:r>
            <w:r w:rsidRPr="00E4521A">
              <w:rPr>
                <w:color w:val="261C15"/>
              </w:rPr>
              <w:t xml:space="preserve"> de la société </w:t>
            </w:r>
            <w:r w:rsidR="00AC4C31" w:rsidRPr="00E4521A">
              <w:rPr>
                <w:color w:val="261C15"/>
              </w:rPr>
              <w:t xml:space="preserve">Les cailloux de </w:t>
            </w:r>
            <w:proofErr w:type="spellStart"/>
            <w:r w:rsidR="00AC4C31" w:rsidRPr="00E4521A">
              <w:rPr>
                <w:color w:val="261C15"/>
              </w:rPr>
              <w:t>Zicaa</w:t>
            </w:r>
            <w:proofErr w:type="spellEnd"/>
          </w:p>
          <w:p w14:paraId="334E0AA9" w14:textId="340BD421" w:rsidR="00F0163F" w:rsidRPr="00E4521A" w:rsidRDefault="00F0163F" w:rsidP="00F0163F">
            <w:pPr>
              <w:pStyle w:val="Titre3"/>
              <w:ind w:left="1440"/>
              <w:rPr>
                <w:color w:val="261C15"/>
                <w:sz w:val="20"/>
                <w:szCs w:val="20"/>
              </w:rPr>
            </w:pPr>
            <w:r w:rsidRPr="00E4521A">
              <w:rPr>
                <w:noProof/>
                <w:color w:val="261C15"/>
                <w:sz w:val="20"/>
                <w:szCs w:val="20"/>
              </w:rPr>
              <mc:AlternateContent>
                <mc:Choice Requires="wpg">
                  <w:drawing>
                    <wp:inline distT="0" distB="0" distL="0" distR="0" wp14:anchorId="53D3BE88" wp14:editId="663FB97E">
                      <wp:extent cx="4984793" cy="2556512"/>
                      <wp:effectExtent l="0" t="0" r="0" b="0"/>
                      <wp:docPr id="16" name="Groupe 16"/>
                      <wp:cNvGraphicFramePr/>
                      <a:graphic xmlns:a="http://schemas.openxmlformats.org/drawingml/2006/main">
                        <a:graphicData uri="http://schemas.microsoft.com/office/word/2010/wordprocessingGroup">
                          <wpg:wgp>
                            <wpg:cNvGrpSpPr/>
                            <wpg:grpSpPr>
                              <a:xfrm>
                                <a:off x="0" y="0"/>
                                <a:ext cx="4984793" cy="2556512"/>
                                <a:chOff x="0" y="0"/>
                                <a:chExt cx="5893272" cy="3215640"/>
                              </a:xfrm>
                            </wpg:grpSpPr>
                            <wps:wsp>
                              <wps:cNvPr id="15" name="Zone de texte 15"/>
                              <wps:cNvSpPr txBox="1"/>
                              <wps:spPr>
                                <a:xfrm>
                                  <a:off x="3235797" y="1215241"/>
                                  <a:ext cx="2657475" cy="521970"/>
                                </a:xfrm>
                                <a:prstGeom prst="rect">
                                  <a:avLst/>
                                </a:prstGeom>
                                <a:noFill/>
                                <a:ln>
                                  <a:noFill/>
                                </a:ln>
                              </wps:spPr>
                              <wps:txbx>
                                <w:txbxContent>
                                  <w:p w14:paraId="4D053BC2" w14:textId="044BE7BA" w:rsidR="00CA74D4" w:rsidRPr="00CA74D4" w:rsidRDefault="00CA74D4" w:rsidP="00CA74D4">
                                    <w:pPr>
                                      <w:pStyle w:val="Titre1"/>
                                      <w:ind w:left="1440"/>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74D4">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Matrice SWOTT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 name="Image 14"/>
                                <pic:cNvPicPr>
                                  <a:picLocks noChangeAspect="1"/>
                                </pic:cNvPicPr>
                              </pic:nvPicPr>
                              <pic:blipFill>
                                <a:blip r:embed="rId14" cstate="print">
                                  <a:duotone>
                                    <a:prstClr val="black"/>
                                    <a:srgbClr val="F5F5F5">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371465" cy="3215640"/>
                                </a:xfrm>
                                <a:prstGeom prst="rect">
                                  <a:avLst/>
                                </a:prstGeom>
                                <a:noFill/>
                                <a:ln>
                                  <a:noFill/>
                                </a:ln>
                              </pic:spPr>
                            </pic:pic>
                          </wpg:wgp>
                        </a:graphicData>
                      </a:graphic>
                    </wp:inline>
                  </w:drawing>
                </mc:Choice>
                <mc:Fallback>
                  <w:pict>
                    <v:group w14:anchorId="53D3BE88" id="Groupe 16" o:spid="_x0000_s1031" style="width:392.5pt;height:201.3pt;mso-position-horizontal-relative:char;mso-position-vertical-relative:line" coordsize="58932,32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">
                      <v:shape id="Zone de texte 15" o:spid="_x0000_s1032" type="#_x0000_t202" style="position:absolute;left:32357;top:12152;width:26575;height:5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4D053BC2" w14:textId="044BE7BA" w:rsidR="00CA74D4" w:rsidRPr="00CA74D4" w:rsidRDefault="00CA74D4" w:rsidP="00CA74D4">
                              <w:pPr>
                                <w:pStyle w:val="Titre1"/>
                                <w:ind w:left="1440"/>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74D4">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Matrice SWOTT</w:t>
                              </w:r>
                            </w:p>
                          </w:txbxContent>
                        </v:textbox>
                      </v:shape>
                      <v:shape id="Image 14" o:spid="_x0000_s1033" type="#_x0000_t75" style="position:absolute;width:53714;height:32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">
                        <v:imagedata r:id="rId15" o:title="" recolortarget="black"/>
                      </v:shape>
                      <w10:anchorlock/>
                    </v:group>
                  </w:pict>
                </mc:Fallback>
              </mc:AlternateContent>
            </w:r>
          </w:p>
          <w:p w14:paraId="093F78EB" w14:textId="77F2A919" w:rsidR="00CA74D4" w:rsidRPr="00E4521A" w:rsidRDefault="00CA74D4" w:rsidP="00D55FC3">
            <w:pPr>
              <w:pStyle w:val="Titre3"/>
              <w:ind w:left="1440"/>
              <w:rPr>
                <w:color w:val="261C15"/>
                <w:sz w:val="20"/>
                <w:szCs w:val="20"/>
              </w:rPr>
            </w:pPr>
            <w:r w:rsidRPr="00E4521A">
              <w:rPr>
                <w:color w:val="261C15"/>
                <w:sz w:val="20"/>
                <w:szCs w:val="20"/>
              </w:rPr>
              <w:t>Environnement interne de la société</w:t>
            </w:r>
          </w:p>
          <w:tbl>
            <w:tblPr>
              <w:tblStyle w:val="Grilledetableauclaire"/>
              <w:tblW w:w="8520" w:type="dxa"/>
              <w:tblInd w:w="1495" w:type="dxa"/>
              <w:tblLook w:val="04A0" w:firstRow="1" w:lastRow="0" w:firstColumn="1" w:lastColumn="0" w:noHBand="0" w:noVBand="1"/>
            </w:tblPr>
            <w:tblGrid>
              <w:gridCol w:w="4267"/>
              <w:gridCol w:w="4253"/>
            </w:tblGrid>
            <w:tr w:rsidR="00E4521A" w:rsidRPr="00E4521A" w14:paraId="317728D7" w14:textId="77777777" w:rsidTr="000E474F">
              <w:tc>
                <w:tcPr>
                  <w:tcW w:w="4267" w:type="dxa"/>
                  <w:shd w:val="clear" w:color="auto" w:fill="F05D23"/>
                </w:tcPr>
                <w:p w14:paraId="01731748" w14:textId="63FA5FF0" w:rsidR="00C140FA" w:rsidRPr="00E4521A" w:rsidRDefault="00C140FA" w:rsidP="006F5528">
                  <w:pPr>
                    <w:jc w:val="center"/>
                    <w:rPr>
                      <w:color w:val="261C15"/>
                      <w:sz w:val="20"/>
                      <w:szCs w:val="20"/>
                    </w:rPr>
                  </w:pPr>
                  <w:r w:rsidRPr="00E4521A">
                    <w:rPr>
                      <w:color w:val="261C15"/>
                      <w:sz w:val="20"/>
                      <w:szCs w:val="20"/>
                    </w:rPr>
                    <w:t>FORCES</w:t>
                  </w:r>
                </w:p>
              </w:tc>
              <w:tc>
                <w:tcPr>
                  <w:tcW w:w="4253" w:type="dxa"/>
                  <w:shd w:val="clear" w:color="auto" w:fill="F5F5F5"/>
                </w:tcPr>
                <w:p w14:paraId="3750CA8C" w14:textId="3E0F1737" w:rsidR="00C140FA" w:rsidRPr="00E4521A" w:rsidRDefault="00C140FA" w:rsidP="006F5528">
                  <w:pPr>
                    <w:jc w:val="center"/>
                    <w:rPr>
                      <w:color w:val="261C15"/>
                      <w:sz w:val="20"/>
                      <w:szCs w:val="20"/>
                    </w:rPr>
                  </w:pPr>
                  <w:r w:rsidRPr="00E4521A">
                    <w:rPr>
                      <w:color w:val="261C15"/>
                      <w:sz w:val="20"/>
                      <w:szCs w:val="20"/>
                    </w:rPr>
                    <w:t>FAIBLESSES</w:t>
                  </w:r>
                </w:p>
              </w:tc>
            </w:tr>
            <w:tr w:rsidR="00E4521A" w:rsidRPr="00E4521A" w14:paraId="1FEA4799" w14:textId="77777777" w:rsidTr="00F0163F">
              <w:tc>
                <w:tcPr>
                  <w:tcW w:w="4267" w:type="dxa"/>
                  <w:vAlign w:val="center"/>
                </w:tcPr>
                <w:p w14:paraId="4F32ECDB" w14:textId="786B31FA" w:rsidR="00C140FA" w:rsidRPr="00E4521A" w:rsidRDefault="00C140FA" w:rsidP="00171ED9">
                  <w:pPr>
                    <w:rPr>
                      <w:color w:val="261C15"/>
                      <w:sz w:val="20"/>
                      <w:szCs w:val="20"/>
                    </w:rPr>
                  </w:pPr>
                  <w:r w:rsidRPr="00E4521A">
                    <w:rPr>
                      <w:color w:val="261C15"/>
                      <w:sz w:val="20"/>
                      <w:szCs w:val="20"/>
                    </w:rPr>
                    <w:t>Satisfaction de la clientèle</w:t>
                  </w:r>
                </w:p>
              </w:tc>
              <w:tc>
                <w:tcPr>
                  <w:tcW w:w="4253" w:type="dxa"/>
                  <w:vAlign w:val="center"/>
                </w:tcPr>
                <w:p w14:paraId="6FB578DA" w14:textId="4A754368" w:rsidR="00C140FA" w:rsidRPr="00E4521A" w:rsidRDefault="00C140FA" w:rsidP="00171ED9">
                  <w:pPr>
                    <w:rPr>
                      <w:color w:val="261C15"/>
                      <w:sz w:val="20"/>
                      <w:szCs w:val="20"/>
                    </w:rPr>
                  </w:pPr>
                  <w:r w:rsidRPr="00E4521A">
                    <w:rPr>
                      <w:color w:val="261C15"/>
                      <w:sz w:val="20"/>
                      <w:szCs w:val="20"/>
                    </w:rPr>
                    <w:t>Faible part de marché</w:t>
                  </w:r>
                </w:p>
              </w:tc>
            </w:tr>
            <w:tr w:rsidR="00E4521A" w:rsidRPr="00E4521A" w14:paraId="15F48B95" w14:textId="77777777" w:rsidTr="00F0163F">
              <w:tc>
                <w:tcPr>
                  <w:tcW w:w="4267" w:type="dxa"/>
                </w:tcPr>
                <w:p w14:paraId="3F09CFB5" w14:textId="19B248D8" w:rsidR="00C140FA" w:rsidRPr="00E4521A" w:rsidRDefault="00C140FA" w:rsidP="00171ED9">
                  <w:pPr>
                    <w:rPr>
                      <w:color w:val="261C15"/>
                      <w:sz w:val="20"/>
                      <w:szCs w:val="20"/>
                    </w:rPr>
                  </w:pPr>
                  <w:r w:rsidRPr="00E4521A">
                    <w:rPr>
                      <w:color w:val="261C15"/>
                      <w:sz w:val="20"/>
                      <w:szCs w:val="20"/>
                    </w:rPr>
                    <w:t>Politique d’entreprise : engagée dans le développement durable</w:t>
                  </w:r>
                </w:p>
              </w:tc>
              <w:tc>
                <w:tcPr>
                  <w:tcW w:w="4253" w:type="dxa"/>
                  <w:vAlign w:val="center"/>
                </w:tcPr>
                <w:p w14:paraId="767231FC" w14:textId="388D8566" w:rsidR="00C140FA" w:rsidRPr="00E4521A" w:rsidRDefault="00C140FA" w:rsidP="00171ED9">
                  <w:pPr>
                    <w:rPr>
                      <w:color w:val="261C15"/>
                      <w:sz w:val="20"/>
                      <w:szCs w:val="20"/>
                    </w:rPr>
                  </w:pPr>
                  <w:r w:rsidRPr="00E4521A">
                    <w:rPr>
                      <w:color w:val="261C15"/>
                      <w:sz w:val="20"/>
                      <w:szCs w:val="20"/>
                    </w:rPr>
                    <w:t>Faible capacité financière</w:t>
                  </w:r>
                </w:p>
              </w:tc>
            </w:tr>
            <w:tr w:rsidR="00E4521A" w:rsidRPr="00E4521A" w14:paraId="287A4F65" w14:textId="77777777" w:rsidTr="00F0163F">
              <w:tc>
                <w:tcPr>
                  <w:tcW w:w="4267" w:type="dxa"/>
                  <w:vAlign w:val="center"/>
                </w:tcPr>
                <w:p w14:paraId="280328E9" w14:textId="43693171" w:rsidR="00C140FA" w:rsidRPr="00E4521A" w:rsidRDefault="00C140FA" w:rsidP="00171ED9">
                  <w:pPr>
                    <w:rPr>
                      <w:color w:val="261C15"/>
                      <w:sz w:val="20"/>
                      <w:szCs w:val="20"/>
                    </w:rPr>
                  </w:pPr>
                  <w:r w:rsidRPr="00E4521A">
                    <w:rPr>
                      <w:color w:val="261C15"/>
                      <w:sz w:val="20"/>
                      <w:szCs w:val="20"/>
                    </w:rPr>
                    <w:t>Bon rapport qualité / prix</w:t>
                  </w:r>
                </w:p>
              </w:tc>
              <w:tc>
                <w:tcPr>
                  <w:tcW w:w="4253" w:type="dxa"/>
                  <w:vAlign w:val="center"/>
                </w:tcPr>
                <w:p w14:paraId="1C454525" w14:textId="6C40FB9D" w:rsidR="00C140FA" w:rsidRPr="00E4521A" w:rsidRDefault="00C140FA" w:rsidP="00171ED9">
                  <w:pPr>
                    <w:rPr>
                      <w:color w:val="261C15"/>
                      <w:sz w:val="20"/>
                      <w:szCs w:val="20"/>
                    </w:rPr>
                  </w:pPr>
                  <w:r w:rsidRPr="00E4521A">
                    <w:rPr>
                      <w:color w:val="261C15"/>
                      <w:sz w:val="20"/>
                      <w:szCs w:val="20"/>
                    </w:rPr>
                    <w:t>Peu de notoriété (entreprise jeune)</w:t>
                  </w:r>
                </w:p>
              </w:tc>
            </w:tr>
            <w:tr w:rsidR="00E4521A" w:rsidRPr="00E4521A" w14:paraId="2ED6F6B7" w14:textId="77777777" w:rsidTr="00F0163F">
              <w:tc>
                <w:tcPr>
                  <w:tcW w:w="4267" w:type="dxa"/>
                  <w:vAlign w:val="center"/>
                </w:tcPr>
                <w:p w14:paraId="1E45E627" w14:textId="77A4FED6" w:rsidR="00C140FA" w:rsidRPr="00E4521A" w:rsidRDefault="00C140FA" w:rsidP="00171ED9">
                  <w:pPr>
                    <w:rPr>
                      <w:color w:val="261C15"/>
                      <w:sz w:val="20"/>
                      <w:szCs w:val="20"/>
                    </w:rPr>
                  </w:pPr>
                  <w:r w:rsidRPr="00E4521A">
                    <w:rPr>
                      <w:color w:val="261C15"/>
                      <w:sz w:val="20"/>
                      <w:szCs w:val="20"/>
                    </w:rPr>
                    <w:t>Capacité d’innovation</w:t>
                  </w:r>
                </w:p>
              </w:tc>
              <w:tc>
                <w:tcPr>
                  <w:tcW w:w="4253" w:type="dxa"/>
                  <w:vAlign w:val="center"/>
                </w:tcPr>
                <w:p w14:paraId="7A9B31EB" w14:textId="3E0CF0B2" w:rsidR="00C140FA" w:rsidRPr="00E4521A" w:rsidRDefault="00C140FA" w:rsidP="00171ED9">
                  <w:pPr>
                    <w:rPr>
                      <w:color w:val="261C15"/>
                      <w:sz w:val="20"/>
                      <w:szCs w:val="20"/>
                    </w:rPr>
                  </w:pPr>
                  <w:r w:rsidRPr="00E4521A">
                    <w:rPr>
                      <w:color w:val="261C15"/>
                      <w:sz w:val="20"/>
                      <w:szCs w:val="20"/>
                    </w:rPr>
                    <w:t>Site informatique obsolète</w:t>
                  </w:r>
                </w:p>
              </w:tc>
            </w:tr>
            <w:tr w:rsidR="00E4521A" w:rsidRPr="00E4521A" w14:paraId="066EFF12" w14:textId="77777777" w:rsidTr="00F0163F">
              <w:tc>
                <w:tcPr>
                  <w:tcW w:w="4267" w:type="dxa"/>
                </w:tcPr>
                <w:p w14:paraId="2E3F5BE8" w14:textId="6E3E1A1F" w:rsidR="00C140FA" w:rsidRPr="00E4521A" w:rsidRDefault="00C140FA" w:rsidP="00171ED9">
                  <w:pPr>
                    <w:rPr>
                      <w:color w:val="261C15"/>
                      <w:sz w:val="20"/>
                      <w:szCs w:val="20"/>
                    </w:rPr>
                  </w:pPr>
                  <w:r w:rsidRPr="00E4521A">
                    <w:rPr>
                      <w:color w:val="261C15"/>
                      <w:sz w:val="20"/>
                      <w:szCs w:val="20"/>
                    </w:rPr>
                    <w:t>Connaissances techniques</w:t>
                  </w:r>
                </w:p>
              </w:tc>
              <w:tc>
                <w:tcPr>
                  <w:tcW w:w="4253" w:type="dxa"/>
                </w:tcPr>
                <w:p w14:paraId="4FB5A45A" w14:textId="55386FD4" w:rsidR="00C140FA" w:rsidRPr="00E4521A" w:rsidRDefault="00C140FA" w:rsidP="00171ED9">
                  <w:pPr>
                    <w:rPr>
                      <w:color w:val="261C15"/>
                      <w:sz w:val="20"/>
                      <w:szCs w:val="20"/>
                    </w:rPr>
                  </w:pPr>
                  <w:r w:rsidRPr="00E4521A">
                    <w:rPr>
                      <w:color w:val="261C15"/>
                      <w:sz w:val="20"/>
                      <w:szCs w:val="20"/>
                    </w:rPr>
                    <w:t>Faible capacité de production</w:t>
                  </w:r>
                </w:p>
              </w:tc>
            </w:tr>
            <w:tr w:rsidR="00E4521A" w:rsidRPr="00E4521A" w14:paraId="319DEE26" w14:textId="77777777" w:rsidTr="00F0163F">
              <w:tc>
                <w:tcPr>
                  <w:tcW w:w="4267" w:type="dxa"/>
                </w:tcPr>
                <w:p w14:paraId="642297F6" w14:textId="72E92E96" w:rsidR="00C140FA" w:rsidRPr="00E4521A" w:rsidRDefault="00C140FA" w:rsidP="00171ED9">
                  <w:pPr>
                    <w:rPr>
                      <w:color w:val="261C15"/>
                      <w:sz w:val="20"/>
                      <w:szCs w:val="20"/>
                    </w:rPr>
                  </w:pPr>
                  <w:r w:rsidRPr="00E4521A">
                    <w:rPr>
                      <w:color w:val="261C15"/>
                      <w:sz w:val="20"/>
                      <w:szCs w:val="20"/>
                    </w:rPr>
                    <w:t>Motivation et engagement des collaborateurs</w:t>
                  </w:r>
                </w:p>
              </w:tc>
              <w:tc>
                <w:tcPr>
                  <w:tcW w:w="4253" w:type="dxa"/>
                  <w:vAlign w:val="center"/>
                </w:tcPr>
                <w:p w14:paraId="1E2CA40B" w14:textId="0ACFC54B" w:rsidR="00C140FA" w:rsidRPr="00E4521A" w:rsidRDefault="00854EFF" w:rsidP="00C140FA">
                  <w:pPr>
                    <w:rPr>
                      <w:color w:val="261C15"/>
                      <w:sz w:val="20"/>
                      <w:szCs w:val="20"/>
                    </w:rPr>
                  </w:pPr>
                  <w:r w:rsidRPr="00E4521A">
                    <w:rPr>
                      <w:color w:val="261C15"/>
                      <w:sz w:val="20"/>
                      <w:szCs w:val="20"/>
                    </w:rPr>
                    <w:t>Petite entreprise</w:t>
                  </w:r>
                </w:p>
              </w:tc>
            </w:tr>
          </w:tbl>
          <w:p w14:paraId="19795326" w14:textId="77777777" w:rsidR="006F5528" w:rsidRPr="00E4521A" w:rsidRDefault="006F5528" w:rsidP="006F5528">
            <w:pPr>
              <w:rPr>
                <w:color w:val="261C15"/>
                <w:sz w:val="20"/>
                <w:szCs w:val="20"/>
              </w:rPr>
            </w:pPr>
          </w:p>
          <w:p w14:paraId="367D1E1E" w14:textId="382B6D24" w:rsidR="006F5528" w:rsidRPr="00E4521A" w:rsidRDefault="006F5528" w:rsidP="00D55FC3">
            <w:pPr>
              <w:pStyle w:val="Titre3"/>
              <w:ind w:left="1440"/>
              <w:rPr>
                <w:color w:val="261C15"/>
                <w:sz w:val="20"/>
                <w:szCs w:val="20"/>
              </w:rPr>
            </w:pPr>
            <w:r w:rsidRPr="00E4521A">
              <w:rPr>
                <w:color w:val="261C15"/>
                <w:sz w:val="20"/>
                <w:szCs w:val="20"/>
              </w:rPr>
              <w:t>Environnement externe de la société</w:t>
            </w:r>
          </w:p>
          <w:tbl>
            <w:tblPr>
              <w:tblStyle w:val="Grilledetableauclaire"/>
              <w:tblW w:w="8520" w:type="dxa"/>
              <w:tblInd w:w="1495" w:type="dxa"/>
              <w:tblLook w:val="04A0" w:firstRow="1" w:lastRow="0" w:firstColumn="1" w:lastColumn="0" w:noHBand="0" w:noVBand="1"/>
            </w:tblPr>
            <w:tblGrid>
              <w:gridCol w:w="4267"/>
              <w:gridCol w:w="4253"/>
            </w:tblGrid>
            <w:tr w:rsidR="00E4521A" w:rsidRPr="00E4521A" w14:paraId="2878F626" w14:textId="77777777" w:rsidTr="000E474F">
              <w:tc>
                <w:tcPr>
                  <w:tcW w:w="4267" w:type="dxa"/>
                  <w:shd w:val="clear" w:color="auto" w:fill="F05D23"/>
                </w:tcPr>
                <w:p w14:paraId="04095248" w14:textId="60E486E5" w:rsidR="00F0163F" w:rsidRPr="00E4521A" w:rsidRDefault="00CF4C29" w:rsidP="00F0163F">
                  <w:pPr>
                    <w:jc w:val="center"/>
                    <w:rPr>
                      <w:color w:val="261C15"/>
                      <w:sz w:val="20"/>
                      <w:szCs w:val="20"/>
                    </w:rPr>
                  </w:pPr>
                  <w:r w:rsidRPr="00E4521A">
                    <w:rPr>
                      <w:color w:val="261C15"/>
                      <w:sz w:val="20"/>
                      <w:szCs w:val="20"/>
                    </w:rPr>
                    <w:t>OPPORTUNITES</w:t>
                  </w:r>
                </w:p>
              </w:tc>
              <w:tc>
                <w:tcPr>
                  <w:tcW w:w="4253" w:type="dxa"/>
                  <w:shd w:val="clear" w:color="auto" w:fill="F5F5F5"/>
                </w:tcPr>
                <w:p w14:paraId="74A63CD7" w14:textId="6B9B33A5" w:rsidR="00F0163F" w:rsidRPr="00E4521A" w:rsidRDefault="00CF4C29" w:rsidP="00F0163F">
                  <w:pPr>
                    <w:jc w:val="center"/>
                    <w:rPr>
                      <w:color w:val="261C15"/>
                      <w:sz w:val="20"/>
                      <w:szCs w:val="20"/>
                    </w:rPr>
                  </w:pPr>
                  <w:r w:rsidRPr="00E4521A">
                    <w:rPr>
                      <w:color w:val="261C15"/>
                      <w:sz w:val="20"/>
                      <w:szCs w:val="20"/>
                    </w:rPr>
                    <w:t>MENACES</w:t>
                  </w:r>
                </w:p>
              </w:tc>
            </w:tr>
            <w:tr w:rsidR="00E4521A" w:rsidRPr="00E4521A" w14:paraId="5A3AA69A" w14:textId="77777777" w:rsidTr="00854EFF">
              <w:tc>
                <w:tcPr>
                  <w:tcW w:w="4267" w:type="dxa"/>
                  <w:vAlign w:val="center"/>
                </w:tcPr>
                <w:p w14:paraId="4387D4F7" w14:textId="7FF0FD77" w:rsidR="00F0163F" w:rsidRPr="00E4521A" w:rsidRDefault="00CF4C29" w:rsidP="00854EFF">
                  <w:pPr>
                    <w:rPr>
                      <w:color w:val="261C15"/>
                      <w:sz w:val="20"/>
                      <w:szCs w:val="20"/>
                    </w:rPr>
                  </w:pPr>
                  <w:r w:rsidRPr="00E4521A">
                    <w:rPr>
                      <w:color w:val="261C15"/>
                      <w:sz w:val="20"/>
                      <w:szCs w:val="20"/>
                    </w:rPr>
                    <w:t>Forte demande de ce type de produits sur le marché</w:t>
                  </w:r>
                </w:p>
              </w:tc>
              <w:tc>
                <w:tcPr>
                  <w:tcW w:w="4253" w:type="dxa"/>
                  <w:vAlign w:val="center"/>
                </w:tcPr>
                <w:p w14:paraId="4D01D44F" w14:textId="290F7D69" w:rsidR="00F0163F" w:rsidRPr="00E4521A" w:rsidRDefault="00854EFF" w:rsidP="00F0163F">
                  <w:pPr>
                    <w:rPr>
                      <w:color w:val="261C15"/>
                      <w:sz w:val="20"/>
                      <w:szCs w:val="20"/>
                    </w:rPr>
                  </w:pPr>
                  <w:r w:rsidRPr="00E4521A">
                    <w:rPr>
                      <w:color w:val="261C15"/>
                      <w:sz w:val="20"/>
                      <w:szCs w:val="20"/>
                    </w:rPr>
                    <w:t>Concurrence importante</w:t>
                  </w:r>
                </w:p>
              </w:tc>
            </w:tr>
            <w:tr w:rsidR="00E4521A" w:rsidRPr="00E4521A" w14:paraId="56AA4C94" w14:textId="77777777" w:rsidTr="00854EFF">
              <w:tc>
                <w:tcPr>
                  <w:tcW w:w="4267" w:type="dxa"/>
                  <w:vAlign w:val="center"/>
                </w:tcPr>
                <w:p w14:paraId="17163BDD" w14:textId="04E620F6" w:rsidR="00F0163F" w:rsidRPr="00E4521A" w:rsidRDefault="00CF4C29" w:rsidP="00854EFF">
                  <w:pPr>
                    <w:rPr>
                      <w:color w:val="261C15"/>
                      <w:sz w:val="20"/>
                      <w:szCs w:val="20"/>
                    </w:rPr>
                  </w:pPr>
                  <w:r w:rsidRPr="00E4521A">
                    <w:rPr>
                      <w:color w:val="261C15"/>
                      <w:sz w:val="20"/>
                      <w:szCs w:val="20"/>
                    </w:rPr>
                    <w:t>Large choix de fournisseurs</w:t>
                  </w:r>
                </w:p>
              </w:tc>
              <w:tc>
                <w:tcPr>
                  <w:tcW w:w="4253" w:type="dxa"/>
                  <w:vAlign w:val="center"/>
                </w:tcPr>
                <w:p w14:paraId="4B033F90" w14:textId="60148AE5" w:rsidR="00F0163F" w:rsidRPr="00E4521A" w:rsidRDefault="00854EFF" w:rsidP="00F0163F">
                  <w:pPr>
                    <w:rPr>
                      <w:color w:val="261C15"/>
                      <w:sz w:val="20"/>
                      <w:szCs w:val="20"/>
                    </w:rPr>
                  </w:pPr>
                  <w:r w:rsidRPr="00E4521A">
                    <w:rPr>
                      <w:color w:val="261C15"/>
                      <w:sz w:val="20"/>
                      <w:szCs w:val="20"/>
                    </w:rPr>
                    <w:t>Fraudes importantes sur la qualité des pierres (plastique, verre teinté etc.)</w:t>
                  </w:r>
                </w:p>
              </w:tc>
            </w:tr>
            <w:tr w:rsidR="00E4521A" w:rsidRPr="00E4521A" w14:paraId="04DD2CFF" w14:textId="77777777" w:rsidTr="00854EFF">
              <w:tc>
                <w:tcPr>
                  <w:tcW w:w="4267" w:type="dxa"/>
                  <w:vAlign w:val="center"/>
                </w:tcPr>
                <w:p w14:paraId="5E48BEBA" w14:textId="28FA96B4" w:rsidR="00F0163F" w:rsidRPr="00E4521A" w:rsidRDefault="00854EFF" w:rsidP="00854EFF">
                  <w:pPr>
                    <w:rPr>
                      <w:color w:val="261C15"/>
                      <w:sz w:val="20"/>
                      <w:szCs w:val="20"/>
                    </w:rPr>
                  </w:pPr>
                  <w:r w:rsidRPr="00E4521A">
                    <w:rPr>
                      <w:color w:val="261C15"/>
                      <w:sz w:val="20"/>
                      <w:szCs w:val="20"/>
                    </w:rPr>
                    <w:t>Possibilité d’élargir les ventes à de nouvelles gammes de produits</w:t>
                  </w:r>
                </w:p>
              </w:tc>
              <w:tc>
                <w:tcPr>
                  <w:tcW w:w="4253" w:type="dxa"/>
                  <w:vAlign w:val="center"/>
                </w:tcPr>
                <w:p w14:paraId="27C9D42B" w14:textId="693EC465" w:rsidR="00F0163F" w:rsidRPr="00E4521A" w:rsidRDefault="00854EFF" w:rsidP="00F0163F">
                  <w:pPr>
                    <w:rPr>
                      <w:color w:val="261C15"/>
                      <w:sz w:val="20"/>
                      <w:szCs w:val="20"/>
                    </w:rPr>
                  </w:pPr>
                  <w:r w:rsidRPr="00E4521A">
                    <w:rPr>
                      <w:color w:val="261C15"/>
                      <w:sz w:val="20"/>
                      <w:szCs w:val="20"/>
                    </w:rPr>
                    <w:t>Exigence des consommateurs</w:t>
                  </w:r>
                </w:p>
              </w:tc>
            </w:tr>
            <w:tr w:rsidR="00E4521A" w:rsidRPr="00E4521A" w14:paraId="6DB5DBA1" w14:textId="77777777" w:rsidTr="00145AE0">
              <w:tc>
                <w:tcPr>
                  <w:tcW w:w="4267" w:type="dxa"/>
                  <w:vAlign w:val="center"/>
                </w:tcPr>
                <w:p w14:paraId="3413EF08" w14:textId="38367BF7" w:rsidR="00F0163F" w:rsidRPr="00E4521A" w:rsidRDefault="00B27E03" w:rsidP="00F0163F">
                  <w:pPr>
                    <w:rPr>
                      <w:color w:val="261C15"/>
                      <w:sz w:val="20"/>
                      <w:szCs w:val="20"/>
                    </w:rPr>
                  </w:pPr>
                  <w:r w:rsidRPr="00E4521A">
                    <w:rPr>
                      <w:color w:val="261C15"/>
                      <w:sz w:val="20"/>
                      <w:szCs w:val="20"/>
                    </w:rPr>
                    <w:t>Possibilité de proposer des formations</w:t>
                  </w:r>
                </w:p>
              </w:tc>
              <w:tc>
                <w:tcPr>
                  <w:tcW w:w="4253" w:type="dxa"/>
                  <w:vAlign w:val="center"/>
                </w:tcPr>
                <w:p w14:paraId="7BC5C8D0" w14:textId="35EC33EC" w:rsidR="00F0163F" w:rsidRPr="00E4521A" w:rsidRDefault="00B27E03" w:rsidP="00F0163F">
                  <w:pPr>
                    <w:rPr>
                      <w:color w:val="261C15"/>
                      <w:sz w:val="20"/>
                      <w:szCs w:val="20"/>
                    </w:rPr>
                  </w:pPr>
                  <w:r w:rsidRPr="00E4521A">
                    <w:rPr>
                      <w:color w:val="261C15"/>
                      <w:sz w:val="20"/>
                      <w:szCs w:val="20"/>
                    </w:rPr>
                    <w:t>Risques liés à la livraison des produits (vol, perte etc.)</w:t>
                  </w:r>
                </w:p>
              </w:tc>
            </w:tr>
          </w:tbl>
          <w:p w14:paraId="4056BC39" w14:textId="706F6C32" w:rsidR="00C158FD" w:rsidRDefault="00C158FD" w:rsidP="00C158FD">
            <w:pPr>
              <w:pStyle w:val="Titre3"/>
              <w:rPr>
                <w:color w:val="261C15"/>
              </w:rPr>
            </w:pPr>
          </w:p>
          <w:p w14:paraId="51D6D132" w14:textId="32B443DD" w:rsidR="003615E3" w:rsidRPr="00E4521A" w:rsidRDefault="003615E3" w:rsidP="00C158FD">
            <w:pPr>
              <w:pStyle w:val="Titre3"/>
              <w:numPr>
                <w:ilvl w:val="0"/>
                <w:numId w:val="35"/>
              </w:numPr>
              <w:rPr>
                <w:color w:val="261C15"/>
              </w:rPr>
            </w:pPr>
            <w:r w:rsidRPr="00E4521A">
              <w:rPr>
                <w:color w:val="261C15"/>
              </w:rPr>
              <w:lastRenderedPageBreak/>
              <w:t>Tableau comparatif de 2 sociétés concurrentes</w:t>
            </w:r>
          </w:p>
          <w:p w14:paraId="489C4562" w14:textId="77777777" w:rsidR="00C158FD" w:rsidRPr="00E4521A" w:rsidRDefault="00C158FD" w:rsidP="00C158FD">
            <w:pPr>
              <w:rPr>
                <w:color w:val="261C15"/>
              </w:rPr>
            </w:pPr>
          </w:p>
          <w:tbl>
            <w:tblPr>
              <w:tblStyle w:val="Grilledutableau"/>
              <w:tblW w:w="0" w:type="auto"/>
              <w:tblInd w:w="1440" w:type="dxa"/>
              <w:tblLook w:val="04A0" w:firstRow="1" w:lastRow="0" w:firstColumn="1" w:lastColumn="0" w:noHBand="0" w:noVBand="1"/>
            </w:tblPr>
            <w:tblGrid>
              <w:gridCol w:w="1781"/>
              <w:gridCol w:w="2263"/>
              <w:gridCol w:w="2268"/>
              <w:gridCol w:w="2263"/>
            </w:tblGrid>
            <w:tr w:rsidR="00E4521A" w:rsidRPr="00E4521A" w14:paraId="4A772B9A" w14:textId="77777777" w:rsidTr="000E474F">
              <w:tc>
                <w:tcPr>
                  <w:tcW w:w="1781" w:type="dxa"/>
                  <w:tcBorders>
                    <w:top w:val="nil"/>
                    <w:left w:val="nil"/>
                    <w:bottom w:val="single" w:sz="4" w:space="0" w:color="auto"/>
                    <w:right w:val="single" w:sz="4" w:space="0" w:color="auto"/>
                  </w:tcBorders>
                  <w:shd w:val="clear" w:color="auto" w:fill="FFFFFF" w:themeFill="background1"/>
                  <w:vAlign w:val="center"/>
                </w:tcPr>
                <w:p w14:paraId="5FC086D3" w14:textId="77777777" w:rsidR="001841CD" w:rsidRPr="00E4521A" w:rsidRDefault="001841CD" w:rsidP="0005243C">
                  <w:pPr>
                    <w:pStyle w:val="Titre1"/>
                    <w:jc w:val="center"/>
                    <w:outlineLvl w:val="0"/>
                    <w:rPr>
                      <w:color w:val="261C15"/>
                      <w:sz w:val="20"/>
                      <w:szCs w:val="20"/>
                    </w:rPr>
                  </w:pPr>
                </w:p>
              </w:tc>
              <w:tc>
                <w:tcPr>
                  <w:tcW w:w="2263" w:type="dxa"/>
                  <w:tcBorders>
                    <w:left w:val="single" w:sz="4" w:space="0" w:color="auto"/>
                  </w:tcBorders>
                  <w:shd w:val="clear" w:color="auto" w:fill="645244"/>
                  <w:vAlign w:val="center"/>
                </w:tcPr>
                <w:p w14:paraId="32E8A34B" w14:textId="7F427F91" w:rsidR="001841CD" w:rsidRPr="007D0F77" w:rsidRDefault="00AC4C31" w:rsidP="0005243C">
                  <w:pPr>
                    <w:pStyle w:val="Titre1"/>
                    <w:jc w:val="center"/>
                    <w:outlineLvl w:val="0"/>
                    <w:rPr>
                      <w:color w:val="FFFFFF" w:themeColor="background1"/>
                      <w:sz w:val="20"/>
                      <w:szCs w:val="20"/>
                    </w:rPr>
                  </w:pPr>
                  <w:r w:rsidRPr="007D0F77">
                    <w:rPr>
                      <w:color w:val="FFFFFF" w:themeColor="background1"/>
                      <w:sz w:val="20"/>
                      <w:szCs w:val="20"/>
                    </w:rPr>
                    <w:t xml:space="preserve">Les cailloux de </w:t>
                  </w:r>
                  <w:proofErr w:type="spellStart"/>
                  <w:r w:rsidRPr="007D0F77">
                    <w:rPr>
                      <w:color w:val="FFFFFF" w:themeColor="background1"/>
                      <w:sz w:val="20"/>
                      <w:szCs w:val="20"/>
                    </w:rPr>
                    <w:t>Zicaa</w:t>
                  </w:r>
                  <w:proofErr w:type="spellEnd"/>
                </w:p>
              </w:tc>
              <w:tc>
                <w:tcPr>
                  <w:tcW w:w="2268" w:type="dxa"/>
                  <w:shd w:val="clear" w:color="auto" w:fill="F5F5F5"/>
                  <w:vAlign w:val="center"/>
                </w:tcPr>
                <w:p w14:paraId="21CD4E76" w14:textId="1528DEFE" w:rsidR="001841CD" w:rsidRPr="00E4521A" w:rsidRDefault="001841CD" w:rsidP="0005243C">
                  <w:pPr>
                    <w:pStyle w:val="Titre1"/>
                    <w:jc w:val="center"/>
                    <w:outlineLvl w:val="0"/>
                    <w:rPr>
                      <w:color w:val="261C15"/>
                      <w:sz w:val="20"/>
                      <w:szCs w:val="20"/>
                    </w:rPr>
                  </w:pPr>
                  <w:r w:rsidRPr="00E4521A">
                    <w:rPr>
                      <w:color w:val="261C15"/>
                      <w:sz w:val="20"/>
                      <w:szCs w:val="20"/>
                    </w:rPr>
                    <w:t>France Minéraux</w:t>
                  </w:r>
                </w:p>
              </w:tc>
              <w:tc>
                <w:tcPr>
                  <w:tcW w:w="2263" w:type="dxa"/>
                  <w:shd w:val="clear" w:color="auto" w:fill="F5F5F5"/>
                  <w:vAlign w:val="center"/>
                </w:tcPr>
                <w:p w14:paraId="5C47D304" w14:textId="5D5B5F47" w:rsidR="001841CD" w:rsidRPr="00E4521A" w:rsidRDefault="00EE7EFF" w:rsidP="0005243C">
                  <w:pPr>
                    <w:pStyle w:val="Titre1"/>
                    <w:jc w:val="center"/>
                    <w:outlineLvl w:val="0"/>
                    <w:rPr>
                      <w:color w:val="261C15"/>
                      <w:sz w:val="20"/>
                      <w:szCs w:val="20"/>
                    </w:rPr>
                  </w:pPr>
                  <w:r w:rsidRPr="00E4521A">
                    <w:rPr>
                      <w:color w:val="261C15"/>
                      <w:sz w:val="20"/>
                      <w:szCs w:val="20"/>
                    </w:rPr>
                    <w:t>L’essence de Gaïa</w:t>
                  </w:r>
                </w:p>
              </w:tc>
            </w:tr>
            <w:tr w:rsidR="00E4521A" w:rsidRPr="00E4521A" w14:paraId="4927492B" w14:textId="77777777" w:rsidTr="00157F51">
              <w:tc>
                <w:tcPr>
                  <w:tcW w:w="1781" w:type="dxa"/>
                  <w:tcBorders>
                    <w:top w:val="single" w:sz="4" w:space="0" w:color="auto"/>
                  </w:tcBorders>
                  <w:vAlign w:val="center"/>
                </w:tcPr>
                <w:p w14:paraId="60E64DA8" w14:textId="7EB5ECA0" w:rsidR="006A3B61" w:rsidRPr="00E4521A" w:rsidRDefault="006A3B61" w:rsidP="006A3B61">
                  <w:pPr>
                    <w:pStyle w:val="Titre1"/>
                    <w:outlineLvl w:val="0"/>
                    <w:rPr>
                      <w:color w:val="261C15"/>
                      <w:sz w:val="20"/>
                      <w:szCs w:val="20"/>
                    </w:rPr>
                  </w:pPr>
                  <w:r w:rsidRPr="00E4521A">
                    <w:rPr>
                      <w:color w:val="261C15"/>
                      <w:sz w:val="20"/>
                      <w:szCs w:val="20"/>
                    </w:rPr>
                    <w:t>Référencement</w:t>
                  </w:r>
                </w:p>
              </w:tc>
              <w:tc>
                <w:tcPr>
                  <w:tcW w:w="2263" w:type="dxa"/>
                  <w:shd w:val="clear" w:color="auto" w:fill="E3E8DA" w:themeFill="accent4" w:themeFillTint="33"/>
                  <w:vAlign w:val="center"/>
                </w:tcPr>
                <w:p w14:paraId="58D0830B" w14:textId="672982CA" w:rsidR="006A3B61" w:rsidRPr="00E4521A" w:rsidRDefault="006A3B61" w:rsidP="0002067D">
                  <w:pPr>
                    <w:pStyle w:val="Titre1"/>
                    <w:jc w:val="center"/>
                    <w:outlineLvl w:val="0"/>
                    <w:rPr>
                      <w:rFonts w:ascii="Wingdings" w:hAnsi="Wingdings" w:hint="eastAsia"/>
                      <w:color w:val="261C15"/>
                      <w:sz w:val="20"/>
                      <w:szCs w:val="20"/>
                    </w:rPr>
                  </w:pPr>
                  <w:r w:rsidRPr="00E4521A">
                    <w:rPr>
                      <w:rFonts w:ascii="Wingdings" w:hAnsi="Wingdings"/>
                      <w:color w:val="261C15"/>
                      <w:sz w:val="20"/>
                      <w:szCs w:val="20"/>
                    </w:rPr>
                    <w:sym w:font="Wingdings" w:char="F043"/>
                  </w:r>
                </w:p>
              </w:tc>
              <w:tc>
                <w:tcPr>
                  <w:tcW w:w="2268" w:type="dxa"/>
                  <w:shd w:val="clear" w:color="auto" w:fill="E3E8DA" w:themeFill="accent4" w:themeFillTint="33"/>
                  <w:vAlign w:val="center"/>
                </w:tcPr>
                <w:p w14:paraId="52401D81" w14:textId="4F5A1E60"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E3E8DA" w:themeFill="accent4" w:themeFillTint="33"/>
                  <w:vAlign w:val="center"/>
                </w:tcPr>
                <w:p w14:paraId="00B8B5E9" w14:textId="4A73E364"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r>
            <w:tr w:rsidR="00E4521A" w:rsidRPr="00E4521A" w14:paraId="5E1D512A" w14:textId="77777777" w:rsidTr="00157F51">
              <w:tc>
                <w:tcPr>
                  <w:tcW w:w="1781" w:type="dxa"/>
                  <w:vAlign w:val="center"/>
                </w:tcPr>
                <w:p w14:paraId="2EBE3AF5" w14:textId="5B0A9BD2" w:rsidR="006A3B61" w:rsidRPr="00E4521A" w:rsidRDefault="006A3B61" w:rsidP="006A3B61">
                  <w:pPr>
                    <w:pStyle w:val="Titre1"/>
                    <w:outlineLvl w:val="0"/>
                    <w:rPr>
                      <w:color w:val="261C15"/>
                      <w:sz w:val="20"/>
                      <w:szCs w:val="20"/>
                    </w:rPr>
                  </w:pPr>
                  <w:r w:rsidRPr="00E4521A">
                    <w:rPr>
                      <w:color w:val="261C15"/>
                      <w:sz w:val="20"/>
                      <w:szCs w:val="20"/>
                    </w:rPr>
                    <w:t>Ergonomie du site</w:t>
                  </w:r>
                </w:p>
              </w:tc>
              <w:tc>
                <w:tcPr>
                  <w:tcW w:w="2263" w:type="dxa"/>
                  <w:shd w:val="clear" w:color="auto" w:fill="E3E8DA" w:themeFill="accent4" w:themeFillTint="33"/>
                  <w:vAlign w:val="center"/>
                </w:tcPr>
                <w:p w14:paraId="032EBFD5" w14:textId="3F359C20"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E3E8DA" w:themeFill="accent4" w:themeFillTint="33"/>
                  <w:vAlign w:val="center"/>
                </w:tcPr>
                <w:p w14:paraId="3381F8B7" w14:textId="3316B7EB"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ECE6DB" w:themeFill="accent3" w:themeFillTint="33"/>
                  <w:vAlign w:val="center"/>
                </w:tcPr>
                <w:p w14:paraId="1C2F5003" w14:textId="2D754593"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r>
            <w:tr w:rsidR="00E4521A" w:rsidRPr="00E4521A" w14:paraId="1ACCDA13" w14:textId="77777777" w:rsidTr="00157F51">
              <w:tc>
                <w:tcPr>
                  <w:tcW w:w="1781" w:type="dxa"/>
                  <w:vAlign w:val="center"/>
                </w:tcPr>
                <w:p w14:paraId="3EC52C48" w14:textId="0029D447" w:rsidR="006A3B61" w:rsidRPr="00E4521A" w:rsidRDefault="006A3B61" w:rsidP="006A3B61">
                  <w:pPr>
                    <w:pStyle w:val="Titre1"/>
                    <w:outlineLvl w:val="0"/>
                    <w:rPr>
                      <w:color w:val="261C15"/>
                      <w:sz w:val="20"/>
                      <w:szCs w:val="20"/>
                    </w:rPr>
                  </w:pPr>
                  <w:r w:rsidRPr="00E4521A">
                    <w:rPr>
                      <w:color w:val="261C15"/>
                      <w:sz w:val="20"/>
                      <w:szCs w:val="20"/>
                    </w:rPr>
                    <w:t>Facilités de paiement</w:t>
                  </w:r>
                </w:p>
              </w:tc>
              <w:tc>
                <w:tcPr>
                  <w:tcW w:w="2263" w:type="dxa"/>
                  <w:shd w:val="clear" w:color="auto" w:fill="E3E8DA" w:themeFill="accent4" w:themeFillTint="33"/>
                  <w:vAlign w:val="center"/>
                </w:tcPr>
                <w:p w14:paraId="25BF9C70" w14:textId="28CA6E16"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E3E8DA" w:themeFill="accent4" w:themeFillTint="33"/>
                  <w:vAlign w:val="center"/>
                </w:tcPr>
                <w:p w14:paraId="42E148E8" w14:textId="3D809F34"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E3E8DA" w:themeFill="accent4" w:themeFillTint="33"/>
                  <w:vAlign w:val="center"/>
                </w:tcPr>
                <w:p w14:paraId="57B6CC6A" w14:textId="7AF7BA8A"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r>
            <w:tr w:rsidR="00E4521A" w:rsidRPr="00E4521A" w14:paraId="14B017D9" w14:textId="77777777" w:rsidTr="00157F51">
              <w:tc>
                <w:tcPr>
                  <w:tcW w:w="1781" w:type="dxa"/>
                  <w:vAlign w:val="center"/>
                </w:tcPr>
                <w:p w14:paraId="2546744A" w14:textId="49651D15" w:rsidR="006A3B61" w:rsidRPr="00E4521A" w:rsidRDefault="006A3B61" w:rsidP="006A3B61">
                  <w:pPr>
                    <w:pStyle w:val="Titre1"/>
                    <w:outlineLvl w:val="0"/>
                    <w:rPr>
                      <w:color w:val="261C15"/>
                      <w:sz w:val="20"/>
                      <w:szCs w:val="20"/>
                    </w:rPr>
                  </w:pPr>
                  <w:r w:rsidRPr="00E4521A">
                    <w:rPr>
                      <w:color w:val="261C15"/>
                      <w:sz w:val="20"/>
                      <w:szCs w:val="20"/>
                    </w:rPr>
                    <w:t>Variété des modes de livraison</w:t>
                  </w:r>
                </w:p>
              </w:tc>
              <w:tc>
                <w:tcPr>
                  <w:tcW w:w="2263" w:type="dxa"/>
                  <w:shd w:val="clear" w:color="auto" w:fill="E3E8DA" w:themeFill="accent4" w:themeFillTint="33"/>
                  <w:vAlign w:val="center"/>
                </w:tcPr>
                <w:p w14:paraId="3FD6BD08" w14:textId="5CD1E40C"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E3E8DA" w:themeFill="accent4" w:themeFillTint="33"/>
                  <w:vAlign w:val="center"/>
                </w:tcPr>
                <w:p w14:paraId="2C1EA33D" w14:textId="6B245E90"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ECE6DB" w:themeFill="accent3" w:themeFillTint="33"/>
                  <w:vAlign w:val="center"/>
                </w:tcPr>
                <w:p w14:paraId="2E693201" w14:textId="78E1CAD1"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r>
            <w:tr w:rsidR="00E4521A" w:rsidRPr="00E4521A" w14:paraId="4DB391BF" w14:textId="77777777" w:rsidTr="00157F51">
              <w:tc>
                <w:tcPr>
                  <w:tcW w:w="1781" w:type="dxa"/>
                  <w:vAlign w:val="center"/>
                </w:tcPr>
                <w:p w14:paraId="53AC57AC" w14:textId="4F64AA43" w:rsidR="006A3B61" w:rsidRPr="00E4521A" w:rsidRDefault="006A3B61" w:rsidP="006A3B61">
                  <w:pPr>
                    <w:pStyle w:val="Titre1"/>
                    <w:outlineLvl w:val="0"/>
                    <w:rPr>
                      <w:color w:val="261C15"/>
                      <w:sz w:val="20"/>
                      <w:szCs w:val="20"/>
                    </w:rPr>
                  </w:pPr>
                  <w:r w:rsidRPr="00E4521A">
                    <w:rPr>
                      <w:color w:val="261C15"/>
                      <w:sz w:val="20"/>
                      <w:szCs w:val="20"/>
                    </w:rPr>
                    <w:t>Fiches explicatives produits et vertus en lithothérapie</w:t>
                  </w:r>
                </w:p>
              </w:tc>
              <w:tc>
                <w:tcPr>
                  <w:tcW w:w="2263" w:type="dxa"/>
                  <w:shd w:val="clear" w:color="auto" w:fill="E3E8DA" w:themeFill="accent4" w:themeFillTint="33"/>
                  <w:vAlign w:val="center"/>
                </w:tcPr>
                <w:p w14:paraId="428F9E3F" w14:textId="7B268D87"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E3E8DA" w:themeFill="accent4" w:themeFillTint="33"/>
                  <w:vAlign w:val="center"/>
                </w:tcPr>
                <w:p w14:paraId="1AB6BC7E" w14:textId="6D4C9D97"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ECE6DB" w:themeFill="accent3" w:themeFillTint="33"/>
                  <w:vAlign w:val="center"/>
                </w:tcPr>
                <w:p w14:paraId="6F69ECEF" w14:textId="64FD151B" w:rsidR="006A3B61" w:rsidRPr="00E4521A" w:rsidRDefault="006A3B61"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r>
            <w:tr w:rsidR="00E4521A" w:rsidRPr="00E4521A" w14:paraId="423BA2CE" w14:textId="77777777" w:rsidTr="00157F51">
              <w:tc>
                <w:tcPr>
                  <w:tcW w:w="1781" w:type="dxa"/>
                  <w:vAlign w:val="center"/>
                </w:tcPr>
                <w:p w14:paraId="0D1BDD6E" w14:textId="33004053" w:rsidR="0002067D" w:rsidRPr="00E4521A" w:rsidRDefault="0002067D" w:rsidP="0002067D">
                  <w:pPr>
                    <w:pStyle w:val="Titre1"/>
                    <w:outlineLvl w:val="0"/>
                    <w:rPr>
                      <w:color w:val="261C15"/>
                      <w:sz w:val="20"/>
                      <w:szCs w:val="20"/>
                    </w:rPr>
                  </w:pPr>
                  <w:r w:rsidRPr="00E4521A">
                    <w:rPr>
                      <w:color w:val="261C15"/>
                      <w:sz w:val="20"/>
                      <w:szCs w:val="20"/>
                    </w:rPr>
                    <w:t>Rapport qualité/prix</w:t>
                  </w:r>
                </w:p>
              </w:tc>
              <w:tc>
                <w:tcPr>
                  <w:tcW w:w="2263" w:type="dxa"/>
                  <w:shd w:val="clear" w:color="auto" w:fill="E3E8DA" w:themeFill="accent4" w:themeFillTint="33"/>
                  <w:vAlign w:val="center"/>
                </w:tcPr>
                <w:p w14:paraId="7CEB2F37" w14:textId="6391D0D3"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E3E8DA" w:themeFill="accent4" w:themeFillTint="33"/>
                  <w:vAlign w:val="center"/>
                </w:tcPr>
                <w:p w14:paraId="657F4139" w14:textId="4319A8AA"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ECE6DB" w:themeFill="accent3" w:themeFillTint="33"/>
                  <w:vAlign w:val="center"/>
                </w:tcPr>
                <w:p w14:paraId="5DF60571" w14:textId="6164006F"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r>
            <w:tr w:rsidR="00E4521A" w:rsidRPr="00E4521A" w14:paraId="512BCAC0" w14:textId="77777777" w:rsidTr="00157F51">
              <w:tc>
                <w:tcPr>
                  <w:tcW w:w="1781" w:type="dxa"/>
                  <w:vAlign w:val="center"/>
                </w:tcPr>
                <w:p w14:paraId="09033AA4" w14:textId="0C07165B" w:rsidR="0002067D" w:rsidRPr="00E4521A" w:rsidRDefault="0002067D" w:rsidP="0002067D">
                  <w:pPr>
                    <w:pStyle w:val="Titre1"/>
                    <w:outlineLvl w:val="0"/>
                    <w:rPr>
                      <w:color w:val="261C15"/>
                      <w:sz w:val="20"/>
                      <w:szCs w:val="20"/>
                    </w:rPr>
                  </w:pPr>
                  <w:r w:rsidRPr="00E4521A">
                    <w:rPr>
                      <w:color w:val="261C15"/>
                      <w:sz w:val="20"/>
                      <w:szCs w:val="20"/>
                    </w:rPr>
                    <w:t>Diversité des produits</w:t>
                  </w:r>
                </w:p>
              </w:tc>
              <w:tc>
                <w:tcPr>
                  <w:tcW w:w="2263" w:type="dxa"/>
                  <w:shd w:val="clear" w:color="auto" w:fill="E3E8DA" w:themeFill="accent4" w:themeFillTint="33"/>
                  <w:vAlign w:val="center"/>
                </w:tcPr>
                <w:p w14:paraId="04E1A21D" w14:textId="6C052855"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E3E8DA" w:themeFill="accent4" w:themeFillTint="33"/>
                  <w:vAlign w:val="center"/>
                </w:tcPr>
                <w:p w14:paraId="5F14EDE0" w14:textId="76A0AA46"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3" w:type="dxa"/>
                  <w:shd w:val="clear" w:color="auto" w:fill="E3E8DA" w:themeFill="accent4" w:themeFillTint="33"/>
                  <w:vAlign w:val="center"/>
                </w:tcPr>
                <w:p w14:paraId="40F6A52F" w14:textId="0CB13BBD"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r>
            <w:tr w:rsidR="00E4521A" w:rsidRPr="00E4521A" w14:paraId="15A36528" w14:textId="77777777" w:rsidTr="00157F51">
              <w:tc>
                <w:tcPr>
                  <w:tcW w:w="1781" w:type="dxa"/>
                  <w:vAlign w:val="center"/>
                </w:tcPr>
                <w:p w14:paraId="3AB51450" w14:textId="7918E14D" w:rsidR="0002067D" w:rsidRPr="00E4521A" w:rsidRDefault="0002067D" w:rsidP="0002067D">
                  <w:pPr>
                    <w:pStyle w:val="Titre1"/>
                    <w:outlineLvl w:val="0"/>
                    <w:rPr>
                      <w:color w:val="261C15"/>
                      <w:sz w:val="20"/>
                      <w:szCs w:val="20"/>
                    </w:rPr>
                  </w:pPr>
                  <w:r w:rsidRPr="00E4521A">
                    <w:rPr>
                      <w:color w:val="261C15"/>
                      <w:sz w:val="20"/>
                      <w:szCs w:val="20"/>
                    </w:rPr>
                    <w:t>Fidélisation de la clientèle</w:t>
                  </w:r>
                </w:p>
              </w:tc>
              <w:tc>
                <w:tcPr>
                  <w:tcW w:w="2263" w:type="dxa"/>
                  <w:shd w:val="clear" w:color="auto" w:fill="E3E8DA" w:themeFill="accent4" w:themeFillTint="33"/>
                  <w:vAlign w:val="center"/>
                </w:tcPr>
                <w:p w14:paraId="11CF1755" w14:textId="1CE9447C"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ECE6DB" w:themeFill="accent3" w:themeFillTint="33"/>
                  <w:vAlign w:val="center"/>
                </w:tcPr>
                <w:p w14:paraId="50BECD87" w14:textId="07C0E7D0"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4"/>
                  </w:r>
                </w:p>
              </w:tc>
              <w:tc>
                <w:tcPr>
                  <w:tcW w:w="2263" w:type="dxa"/>
                  <w:shd w:val="clear" w:color="auto" w:fill="E3E8DA" w:themeFill="accent4" w:themeFillTint="33"/>
                  <w:vAlign w:val="center"/>
                </w:tcPr>
                <w:p w14:paraId="42DF8FFB" w14:textId="668D7AA0"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r>
            <w:tr w:rsidR="00956E4C" w:rsidRPr="00E4521A" w14:paraId="2DE05817" w14:textId="77777777" w:rsidTr="00157F51">
              <w:tc>
                <w:tcPr>
                  <w:tcW w:w="1781" w:type="dxa"/>
                  <w:vAlign w:val="center"/>
                </w:tcPr>
                <w:p w14:paraId="183F48A0" w14:textId="62E3A450" w:rsidR="00956E4C" w:rsidRPr="00E4521A" w:rsidRDefault="00956E4C" w:rsidP="0002067D">
                  <w:pPr>
                    <w:pStyle w:val="Titre1"/>
                    <w:outlineLvl w:val="0"/>
                    <w:rPr>
                      <w:color w:val="261C15"/>
                      <w:sz w:val="20"/>
                      <w:szCs w:val="20"/>
                    </w:rPr>
                  </w:pPr>
                  <w:r>
                    <w:rPr>
                      <w:color w:val="261C15"/>
                      <w:sz w:val="20"/>
                      <w:szCs w:val="20"/>
                    </w:rPr>
                    <w:t>Engagement écologique</w:t>
                  </w:r>
                </w:p>
              </w:tc>
              <w:tc>
                <w:tcPr>
                  <w:tcW w:w="2263" w:type="dxa"/>
                  <w:shd w:val="clear" w:color="auto" w:fill="E3E8DA" w:themeFill="accent4" w:themeFillTint="33"/>
                  <w:vAlign w:val="center"/>
                </w:tcPr>
                <w:p w14:paraId="4ED1ED6D" w14:textId="6508CF03" w:rsidR="00956E4C" w:rsidRPr="00E4521A" w:rsidRDefault="00956E4C" w:rsidP="0002067D">
                  <w:pPr>
                    <w:pStyle w:val="Titre1"/>
                    <w:jc w:val="center"/>
                    <w:outlineLvl w:val="0"/>
                    <w:rPr>
                      <w:rFonts w:ascii="Wingdings" w:hAnsi="Wingdings" w:hint="eastAsia"/>
                      <w:color w:val="261C15"/>
                      <w:sz w:val="20"/>
                      <w:szCs w:val="20"/>
                    </w:rPr>
                  </w:pPr>
                  <w:r w:rsidRPr="00E4521A">
                    <w:rPr>
                      <w:rFonts w:ascii="Wingdings" w:hAnsi="Wingdings"/>
                      <w:color w:val="261C15"/>
                      <w:sz w:val="20"/>
                      <w:szCs w:val="20"/>
                    </w:rPr>
                    <w:sym w:font="Wingdings" w:char="F043"/>
                  </w:r>
                </w:p>
              </w:tc>
              <w:tc>
                <w:tcPr>
                  <w:tcW w:w="2268" w:type="dxa"/>
                  <w:shd w:val="clear" w:color="auto" w:fill="ECE6DB" w:themeFill="accent3" w:themeFillTint="33"/>
                  <w:vAlign w:val="center"/>
                </w:tcPr>
                <w:p w14:paraId="668E5D7D" w14:textId="16E7C4EB" w:rsidR="00956E4C" w:rsidRPr="00E4521A" w:rsidRDefault="00956E4C" w:rsidP="0002067D">
                  <w:pPr>
                    <w:pStyle w:val="Titre1"/>
                    <w:jc w:val="center"/>
                    <w:outlineLvl w:val="0"/>
                    <w:rPr>
                      <w:rFonts w:ascii="Wingdings" w:hAnsi="Wingdings" w:hint="eastAsia"/>
                      <w:color w:val="261C15"/>
                      <w:sz w:val="20"/>
                      <w:szCs w:val="20"/>
                    </w:rPr>
                  </w:pPr>
                  <w:r w:rsidRPr="00E4521A">
                    <w:rPr>
                      <w:rFonts w:ascii="Wingdings" w:hAnsi="Wingdings"/>
                      <w:color w:val="261C15"/>
                      <w:sz w:val="20"/>
                      <w:szCs w:val="20"/>
                    </w:rPr>
                    <w:sym w:font="Wingdings" w:char="F044"/>
                  </w:r>
                </w:p>
              </w:tc>
              <w:tc>
                <w:tcPr>
                  <w:tcW w:w="2263" w:type="dxa"/>
                  <w:shd w:val="clear" w:color="auto" w:fill="ECE6DB" w:themeFill="accent3" w:themeFillTint="33"/>
                  <w:vAlign w:val="center"/>
                </w:tcPr>
                <w:p w14:paraId="7EA57E04" w14:textId="547A2B5C" w:rsidR="00956E4C" w:rsidRPr="00E4521A" w:rsidRDefault="00956E4C" w:rsidP="0002067D">
                  <w:pPr>
                    <w:pStyle w:val="Titre1"/>
                    <w:jc w:val="center"/>
                    <w:outlineLvl w:val="0"/>
                    <w:rPr>
                      <w:rFonts w:ascii="Wingdings" w:hAnsi="Wingdings" w:hint="eastAsia"/>
                      <w:color w:val="261C15"/>
                      <w:sz w:val="20"/>
                      <w:szCs w:val="20"/>
                    </w:rPr>
                  </w:pPr>
                  <w:r w:rsidRPr="00E4521A">
                    <w:rPr>
                      <w:rFonts w:ascii="Wingdings" w:hAnsi="Wingdings"/>
                      <w:color w:val="261C15"/>
                      <w:sz w:val="20"/>
                      <w:szCs w:val="20"/>
                    </w:rPr>
                    <w:sym w:font="Wingdings" w:char="F044"/>
                  </w:r>
                </w:p>
              </w:tc>
            </w:tr>
            <w:tr w:rsidR="00E4521A" w:rsidRPr="00E4521A" w14:paraId="5C105D8D" w14:textId="77777777" w:rsidTr="00157F51">
              <w:tc>
                <w:tcPr>
                  <w:tcW w:w="1781" w:type="dxa"/>
                  <w:vAlign w:val="center"/>
                </w:tcPr>
                <w:p w14:paraId="10EC05A5" w14:textId="01CB864A" w:rsidR="0002067D" w:rsidRPr="00E4521A" w:rsidRDefault="0002067D" w:rsidP="0002067D">
                  <w:pPr>
                    <w:pStyle w:val="Titre1"/>
                    <w:outlineLvl w:val="0"/>
                    <w:rPr>
                      <w:color w:val="261C15"/>
                      <w:sz w:val="20"/>
                      <w:szCs w:val="20"/>
                    </w:rPr>
                  </w:pPr>
                  <w:r w:rsidRPr="00E4521A">
                    <w:rPr>
                      <w:color w:val="261C15"/>
                      <w:sz w:val="20"/>
                      <w:szCs w:val="20"/>
                    </w:rPr>
                    <w:t>Service client facilement joignable</w:t>
                  </w:r>
                  <w:r w:rsidR="00DF2237" w:rsidRPr="00E4521A">
                    <w:rPr>
                      <w:color w:val="261C15"/>
                      <w:sz w:val="20"/>
                      <w:szCs w:val="20"/>
                    </w:rPr>
                    <w:t xml:space="preserve"> (tchat, email et téléphone, réseaux sociaux…)</w:t>
                  </w:r>
                </w:p>
              </w:tc>
              <w:tc>
                <w:tcPr>
                  <w:tcW w:w="2263" w:type="dxa"/>
                  <w:shd w:val="clear" w:color="auto" w:fill="E3E8DA" w:themeFill="accent4" w:themeFillTint="33"/>
                  <w:vAlign w:val="center"/>
                </w:tcPr>
                <w:p w14:paraId="49A14AEE" w14:textId="3BF50969" w:rsidR="0002067D" w:rsidRPr="00E4521A" w:rsidRDefault="0002067D" w:rsidP="0002067D">
                  <w:pPr>
                    <w:pStyle w:val="Titre1"/>
                    <w:jc w:val="center"/>
                    <w:outlineLvl w:val="0"/>
                    <w:rPr>
                      <w:color w:val="261C15"/>
                      <w:sz w:val="20"/>
                      <w:szCs w:val="20"/>
                    </w:rPr>
                  </w:pPr>
                  <w:r w:rsidRPr="00E4521A">
                    <w:rPr>
                      <w:rFonts w:ascii="Wingdings" w:hAnsi="Wingdings"/>
                      <w:color w:val="261C15"/>
                      <w:sz w:val="20"/>
                      <w:szCs w:val="20"/>
                    </w:rPr>
                    <w:sym w:font="Wingdings" w:char="F043"/>
                  </w:r>
                </w:p>
              </w:tc>
              <w:tc>
                <w:tcPr>
                  <w:tcW w:w="2268" w:type="dxa"/>
                  <w:shd w:val="clear" w:color="auto" w:fill="E3E8DA" w:themeFill="accent4" w:themeFillTint="33"/>
                  <w:vAlign w:val="center"/>
                </w:tcPr>
                <w:p w14:paraId="4BC46AF2" w14:textId="4B034B3D" w:rsidR="0002067D" w:rsidRPr="00E4521A" w:rsidRDefault="0002067D" w:rsidP="0002067D">
                  <w:pPr>
                    <w:pStyle w:val="Titre1"/>
                    <w:jc w:val="center"/>
                    <w:outlineLvl w:val="0"/>
                    <w:rPr>
                      <w:rFonts w:ascii="Wingdings" w:hAnsi="Wingdings" w:hint="eastAsia"/>
                      <w:color w:val="261C15"/>
                      <w:sz w:val="20"/>
                      <w:szCs w:val="20"/>
                    </w:rPr>
                  </w:pPr>
                  <w:r w:rsidRPr="00E4521A">
                    <w:rPr>
                      <w:rFonts w:ascii="Wingdings" w:hAnsi="Wingdings"/>
                      <w:color w:val="261C15"/>
                      <w:sz w:val="20"/>
                      <w:szCs w:val="20"/>
                    </w:rPr>
                    <w:sym w:font="Wingdings" w:char="F043"/>
                  </w:r>
                </w:p>
              </w:tc>
              <w:tc>
                <w:tcPr>
                  <w:tcW w:w="2263" w:type="dxa"/>
                  <w:shd w:val="clear" w:color="auto" w:fill="ECE6DB" w:themeFill="accent3" w:themeFillTint="33"/>
                  <w:vAlign w:val="center"/>
                </w:tcPr>
                <w:p w14:paraId="4947A1A0" w14:textId="2BB7400E" w:rsidR="0002067D" w:rsidRPr="00E4521A" w:rsidRDefault="0002067D" w:rsidP="0002067D">
                  <w:pPr>
                    <w:pStyle w:val="Titre1"/>
                    <w:jc w:val="center"/>
                    <w:outlineLvl w:val="0"/>
                    <w:rPr>
                      <w:rFonts w:ascii="Wingdings" w:hAnsi="Wingdings" w:hint="eastAsia"/>
                      <w:color w:val="261C15"/>
                      <w:sz w:val="20"/>
                      <w:szCs w:val="20"/>
                    </w:rPr>
                  </w:pPr>
                  <w:r w:rsidRPr="00E4521A">
                    <w:rPr>
                      <w:rFonts w:ascii="Wingdings" w:hAnsi="Wingdings"/>
                      <w:color w:val="261C15"/>
                      <w:sz w:val="20"/>
                      <w:szCs w:val="20"/>
                    </w:rPr>
                    <w:sym w:font="Wingdings" w:char="F044"/>
                  </w:r>
                </w:p>
              </w:tc>
            </w:tr>
          </w:tbl>
          <w:p w14:paraId="3B9BB365" w14:textId="77777777" w:rsidR="00C158FD" w:rsidRPr="00E4521A" w:rsidRDefault="00C158FD" w:rsidP="00C158FD">
            <w:pPr>
              <w:pStyle w:val="Titre3"/>
              <w:ind w:left="720"/>
              <w:rPr>
                <w:color w:val="261C15"/>
              </w:rPr>
            </w:pPr>
          </w:p>
          <w:p w14:paraId="70229B4E" w14:textId="12D2C9FD" w:rsidR="006F1A9C" w:rsidRPr="00E4521A" w:rsidRDefault="006F1A9C" w:rsidP="00C158FD">
            <w:pPr>
              <w:pStyle w:val="Titre3"/>
              <w:numPr>
                <w:ilvl w:val="0"/>
                <w:numId w:val="36"/>
              </w:numPr>
              <w:rPr>
                <w:color w:val="261C15"/>
              </w:rPr>
            </w:pPr>
            <w:r w:rsidRPr="00E4521A">
              <w:rPr>
                <w:color w:val="261C15"/>
              </w:rPr>
              <w:t>Analyse des données</w:t>
            </w:r>
          </w:p>
          <w:p w14:paraId="69554EF0" w14:textId="77777777" w:rsidR="002466B2" w:rsidRPr="00A66220" w:rsidRDefault="002466B2" w:rsidP="002466B2">
            <w:pPr>
              <w:pStyle w:val="Titre1"/>
              <w:ind w:left="1080" w:right="402"/>
              <w:jc w:val="both"/>
              <w:rPr>
                <w:bCs/>
                <w:color w:val="261C15"/>
                <w:sz w:val="24"/>
                <w:szCs w:val="24"/>
              </w:rPr>
            </w:pPr>
            <w:r w:rsidRPr="002466B2">
              <w:rPr>
                <w:b w:val="0"/>
                <w:bCs/>
                <w:color w:val="261C15"/>
                <w:sz w:val="20"/>
                <w:szCs w:val="20"/>
              </w:rPr>
              <w:t xml:space="preserve">L’entreprise étant en démarrage d’activité, le principal obstacle à sa réussite reste la concurrence de sociétés implantées depuis plus longtemps. Toutefois la qualité des pierres étant un critère important pour les consommateurs, on peut miser sur la clarté du site et la proximité du service client pour répondre aux demandes. La société ayant un lien étroit avec la nature, on pourrait imaginer un outil qui recense les réserves naturelles de la région, avec un filtre départemental par exemple. Par ailleurs, il est nécessaire de mettre l’accent sur un site ergonomique et facile d’utilisation, avec des fiches-produits explicatives sur l’utilisation </w:t>
            </w:r>
            <w:r w:rsidRPr="002466B2">
              <w:rPr>
                <w:b w:val="0"/>
                <w:bCs/>
                <w:color w:val="261C15"/>
                <w:sz w:val="20"/>
                <w:szCs w:val="20"/>
              </w:rPr>
              <w:lastRenderedPageBreak/>
              <w:t>des pierres. Il est primordial de mettre en place une création de compte, avec la possibilité de se connecter pour contacter le service client.</w:t>
            </w:r>
            <w:r>
              <w:rPr>
                <w:bCs/>
                <w:color w:val="261C15"/>
                <w:sz w:val="24"/>
                <w:szCs w:val="24"/>
              </w:rPr>
              <w:t xml:space="preserve"> </w:t>
            </w:r>
          </w:p>
          <w:p w14:paraId="41F49982" w14:textId="182288A6" w:rsidR="003F55FB" w:rsidRPr="00E652B7" w:rsidRDefault="00D6183C" w:rsidP="00E652B7">
            <w:pPr>
              <w:pStyle w:val="Titre1"/>
              <w:rPr>
                <w:color w:val="F05D23"/>
                <w:sz w:val="36"/>
                <w:szCs w:val="36"/>
              </w:rPr>
            </w:pPr>
            <w:r w:rsidRPr="00F602C3">
              <w:rPr>
                <w:color w:val="F05D23"/>
                <w:sz w:val="36"/>
                <w:szCs w:val="36"/>
              </w:rPr>
              <w:t xml:space="preserve">II </w:t>
            </w:r>
            <w:r w:rsidR="00CF4B22" w:rsidRPr="00F602C3">
              <w:rPr>
                <w:color w:val="F05D23"/>
                <w:sz w:val="36"/>
                <w:szCs w:val="36"/>
              </w:rPr>
              <w:t>ARBORESCENCE ET CONTENU DU S</w:t>
            </w:r>
            <w:r w:rsidR="00CA78CB" w:rsidRPr="00F602C3">
              <w:rPr>
                <w:color w:val="F05D23"/>
                <w:sz w:val="36"/>
                <w:szCs w:val="36"/>
              </w:rPr>
              <w:t>ITE</w:t>
            </w:r>
          </w:p>
          <w:p w14:paraId="1C6BF649" w14:textId="45777B58" w:rsidR="00143BE4" w:rsidRDefault="00CA78CB" w:rsidP="00D6183C">
            <w:pPr>
              <w:pStyle w:val="Titre2"/>
              <w:numPr>
                <w:ilvl w:val="0"/>
                <w:numId w:val="37"/>
              </w:numPr>
              <w:rPr>
                <w:b/>
                <w:bCs/>
                <w:color w:val="261C15"/>
                <w:sz w:val="28"/>
                <w:szCs w:val="28"/>
              </w:rPr>
            </w:pPr>
            <w:r w:rsidRPr="00E4521A">
              <w:rPr>
                <w:b/>
                <w:bCs/>
                <w:color w:val="261C15"/>
                <w:sz w:val="28"/>
                <w:szCs w:val="28"/>
              </w:rPr>
              <w:t>Arborescence du site</w:t>
            </w:r>
          </w:p>
          <w:p w14:paraId="13C3AD7F" w14:textId="229E6E51" w:rsidR="00FD5BEA" w:rsidRPr="00FD5BEA" w:rsidRDefault="00FD5BEA" w:rsidP="00FD5BEA">
            <w:r>
              <w:rPr>
                <w:noProof/>
              </w:rPr>
              <w:drawing>
                <wp:inline distT="0" distB="0" distL="0" distR="0" wp14:anchorId="32FAD093" wp14:editId="35BBF93B">
                  <wp:extent cx="6371590" cy="1711325"/>
                  <wp:effectExtent l="0" t="0" r="0" b="31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71590" cy="1711325"/>
                          </a:xfrm>
                          <a:prstGeom prst="rect">
                            <a:avLst/>
                          </a:prstGeom>
                        </pic:spPr>
                      </pic:pic>
                    </a:graphicData>
                  </a:graphic>
                </wp:inline>
              </w:drawing>
            </w:r>
          </w:p>
          <w:p w14:paraId="7AEDAE00" w14:textId="4703945D" w:rsidR="00D6183C" w:rsidRPr="00E4521A" w:rsidRDefault="00D6183C" w:rsidP="00D6183C">
            <w:pPr>
              <w:rPr>
                <w:color w:val="261C15"/>
              </w:rPr>
            </w:pPr>
          </w:p>
          <w:p w14:paraId="0B62D03B" w14:textId="0DC957D5" w:rsidR="00CB2063" w:rsidRPr="00E4521A" w:rsidRDefault="00B13EF3" w:rsidP="00AF4E5D">
            <w:pPr>
              <w:pStyle w:val="Titre2"/>
              <w:numPr>
                <w:ilvl w:val="0"/>
                <w:numId w:val="37"/>
              </w:numPr>
              <w:rPr>
                <w:b/>
                <w:bCs/>
                <w:color w:val="261C15"/>
                <w:sz w:val="28"/>
                <w:szCs w:val="28"/>
              </w:rPr>
            </w:pPr>
            <w:r w:rsidRPr="00E4521A">
              <w:rPr>
                <w:b/>
                <w:bCs/>
                <w:color w:val="261C15"/>
                <w:sz w:val="28"/>
                <w:szCs w:val="28"/>
              </w:rPr>
              <w:t>Contenu</w:t>
            </w:r>
            <w:r w:rsidR="00D55FC3" w:rsidRPr="00E4521A">
              <w:rPr>
                <w:b/>
                <w:bCs/>
                <w:color w:val="261C15"/>
                <w:sz w:val="28"/>
                <w:szCs w:val="28"/>
              </w:rPr>
              <w:t>s</w:t>
            </w:r>
            <w:r w:rsidRPr="00E4521A">
              <w:rPr>
                <w:b/>
                <w:bCs/>
                <w:color w:val="261C15"/>
                <w:sz w:val="28"/>
                <w:szCs w:val="28"/>
              </w:rPr>
              <w:t xml:space="preserve"> du site</w:t>
            </w:r>
          </w:p>
          <w:p w14:paraId="52865FFF" w14:textId="012463B0" w:rsidR="00F94640" w:rsidRPr="00E4521A" w:rsidRDefault="00D55FC3" w:rsidP="00D6183C">
            <w:pPr>
              <w:pStyle w:val="Paragraphedeliste"/>
              <w:shd w:val="clear" w:color="auto" w:fill="FFFFFF"/>
              <w:spacing w:before="100" w:beforeAutospacing="1" w:after="100" w:afterAutospacing="1" w:line="240" w:lineRule="auto"/>
              <w:ind w:right="389"/>
              <w:jc w:val="both"/>
              <w:rPr>
                <w:rFonts w:eastAsia="Times New Roman" w:cs="Times New Roman"/>
                <w:b w:val="0"/>
                <w:color w:val="261C15"/>
                <w:sz w:val="20"/>
                <w:szCs w:val="20"/>
                <w:lang w:eastAsia="fr-FR"/>
              </w:rPr>
            </w:pPr>
            <w:r w:rsidRPr="00E4521A">
              <w:rPr>
                <w:rFonts w:eastAsia="Times New Roman" w:cs="Times New Roman"/>
                <w:b w:val="0"/>
                <w:color w:val="261C15"/>
                <w:sz w:val="20"/>
                <w:szCs w:val="20"/>
                <w:u w:val="single"/>
                <w:lang w:eastAsia="fr-FR"/>
              </w:rPr>
              <w:t>Types de contenus à intégrer au site</w:t>
            </w:r>
            <w:r w:rsidRPr="00E4521A">
              <w:rPr>
                <w:rFonts w:eastAsia="Times New Roman" w:cs="Times New Roman"/>
                <w:b w:val="0"/>
                <w:color w:val="261C15"/>
                <w:sz w:val="20"/>
                <w:szCs w:val="20"/>
                <w:lang w:eastAsia="fr-FR"/>
              </w:rPr>
              <w:t xml:space="preserve"> : </w:t>
            </w:r>
            <w:r w:rsidR="00F94640" w:rsidRPr="00E4521A">
              <w:rPr>
                <w:rFonts w:eastAsia="Times New Roman" w:cs="Times New Roman"/>
                <w:b w:val="0"/>
                <w:color w:val="261C15"/>
                <w:sz w:val="20"/>
                <w:szCs w:val="20"/>
                <w:lang w:eastAsia="fr-FR"/>
              </w:rPr>
              <w:t>texte, images,</w:t>
            </w:r>
            <w:r w:rsidR="0090726B">
              <w:rPr>
                <w:rFonts w:eastAsia="Times New Roman" w:cs="Times New Roman"/>
                <w:b w:val="0"/>
                <w:color w:val="261C15"/>
                <w:sz w:val="20"/>
                <w:szCs w:val="20"/>
                <w:lang w:eastAsia="fr-FR"/>
              </w:rPr>
              <w:t xml:space="preserve"> </w:t>
            </w:r>
            <w:r w:rsidR="00C76D06">
              <w:rPr>
                <w:rFonts w:eastAsia="Times New Roman" w:cs="Times New Roman"/>
                <w:b w:val="0"/>
                <w:color w:val="261C15"/>
                <w:sz w:val="20"/>
                <w:szCs w:val="20"/>
                <w:lang w:eastAsia="fr-FR"/>
              </w:rPr>
              <w:t>vidéo</w:t>
            </w:r>
            <w:r w:rsidR="00F94640" w:rsidRPr="00E4521A">
              <w:rPr>
                <w:rFonts w:eastAsia="Times New Roman" w:cs="Times New Roman"/>
                <w:b w:val="0"/>
                <w:color w:val="261C15"/>
                <w:sz w:val="20"/>
                <w:szCs w:val="20"/>
                <w:lang w:eastAsia="fr-FR"/>
              </w:rPr>
              <w:t>. Les contenus seront fournis par le développeur web. Il se chargera de la rédaction des textes et du choix des images qui seront libres de droit. L</w:t>
            </w:r>
            <w:r w:rsidR="004F3A69">
              <w:rPr>
                <w:rFonts w:eastAsia="Times New Roman" w:cs="Times New Roman"/>
                <w:b w:val="0"/>
                <w:color w:val="261C15"/>
                <w:sz w:val="20"/>
                <w:szCs w:val="20"/>
                <w:lang w:eastAsia="fr-FR"/>
              </w:rPr>
              <w:t xml:space="preserve">a page HTML </w:t>
            </w:r>
            <w:r w:rsidR="00F94640" w:rsidRPr="00E4521A">
              <w:rPr>
                <w:rFonts w:eastAsia="Times New Roman" w:cs="Times New Roman"/>
                <w:b w:val="0"/>
                <w:color w:val="261C15"/>
                <w:sz w:val="20"/>
                <w:szCs w:val="20"/>
                <w:lang w:eastAsia="fr-FR"/>
              </w:rPr>
              <w:t>« </w:t>
            </w:r>
            <w:r w:rsidR="00E503FC">
              <w:rPr>
                <w:rFonts w:eastAsia="Times New Roman" w:cs="Times New Roman"/>
                <w:b w:val="0"/>
                <w:color w:val="261C15"/>
                <w:sz w:val="20"/>
                <w:szCs w:val="20"/>
                <w:lang w:eastAsia="fr-FR"/>
              </w:rPr>
              <w:t>le g</w:t>
            </w:r>
            <w:r w:rsidR="00F94640" w:rsidRPr="00E4521A">
              <w:rPr>
                <w:rFonts w:eastAsia="Times New Roman" w:cs="Times New Roman"/>
                <w:b w:val="0"/>
                <w:color w:val="261C15"/>
                <w:sz w:val="20"/>
                <w:szCs w:val="20"/>
                <w:lang w:eastAsia="fr-FR"/>
              </w:rPr>
              <w:t>uide des pierres »</w:t>
            </w:r>
            <w:r w:rsidR="004F3A69">
              <w:rPr>
                <w:rFonts w:eastAsia="Times New Roman" w:cs="Times New Roman"/>
                <w:b w:val="0"/>
                <w:color w:val="261C15"/>
                <w:sz w:val="20"/>
                <w:szCs w:val="20"/>
                <w:lang w:eastAsia="fr-FR"/>
              </w:rPr>
              <w:t xml:space="preserve"> sera à développer sur le site dans un espace dédié</w:t>
            </w:r>
            <w:r w:rsidR="00F94640" w:rsidRPr="00E4521A">
              <w:rPr>
                <w:rFonts w:eastAsia="Times New Roman" w:cs="Times New Roman"/>
                <w:b w:val="0"/>
                <w:color w:val="261C15"/>
                <w:sz w:val="20"/>
                <w:szCs w:val="20"/>
                <w:lang w:eastAsia="fr-FR"/>
              </w:rPr>
              <w:t>.</w:t>
            </w:r>
          </w:p>
          <w:p w14:paraId="49BFB69F" w14:textId="18C210AF" w:rsidR="00321E00" w:rsidRPr="00F602C3" w:rsidRDefault="00321E00" w:rsidP="00D6183C">
            <w:pPr>
              <w:pStyle w:val="Titre1"/>
              <w:rPr>
                <w:color w:val="F05D23"/>
                <w:sz w:val="36"/>
                <w:szCs w:val="36"/>
              </w:rPr>
            </w:pPr>
            <w:r w:rsidRPr="00F602C3">
              <w:rPr>
                <w:color w:val="F05D23"/>
                <w:sz w:val="36"/>
                <w:szCs w:val="36"/>
              </w:rPr>
              <w:t>I</w:t>
            </w:r>
            <w:r w:rsidR="00D6183C" w:rsidRPr="00F602C3">
              <w:rPr>
                <w:color w:val="F05D23"/>
                <w:sz w:val="36"/>
                <w:szCs w:val="36"/>
              </w:rPr>
              <w:t xml:space="preserve">II </w:t>
            </w:r>
            <w:r w:rsidRPr="00F602C3">
              <w:rPr>
                <w:color w:val="F05D23"/>
                <w:sz w:val="36"/>
                <w:szCs w:val="36"/>
              </w:rPr>
              <w:t>CAHIER DES CHARGES FONCTIONNEL DU SITE</w:t>
            </w:r>
          </w:p>
          <w:p w14:paraId="4065FBF4" w14:textId="29AD41DD" w:rsidR="007A48E5" w:rsidRDefault="00321E00" w:rsidP="007A48E5">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Le site est un site d’e-commerc</w:t>
            </w:r>
            <w:r w:rsidR="007A48E5">
              <w:rPr>
                <w:b w:val="0"/>
                <w:bCs/>
                <w:color w:val="261C15"/>
                <w:sz w:val="20"/>
                <w:szCs w:val="20"/>
              </w:rPr>
              <w:t>e</w:t>
            </w:r>
          </w:p>
          <w:p w14:paraId="76C485B0" w14:textId="6C808D8A" w:rsidR="00941923" w:rsidRDefault="00941923" w:rsidP="007A48E5">
            <w:pPr>
              <w:pStyle w:val="Titre1"/>
              <w:numPr>
                <w:ilvl w:val="0"/>
                <w:numId w:val="27"/>
              </w:numPr>
              <w:spacing w:before="0" w:after="0" w:line="240" w:lineRule="auto"/>
              <w:jc w:val="both"/>
              <w:rPr>
                <w:b w:val="0"/>
                <w:bCs/>
                <w:color w:val="261C15"/>
                <w:sz w:val="20"/>
                <w:szCs w:val="20"/>
              </w:rPr>
            </w:pPr>
            <w:r>
              <w:rPr>
                <w:b w:val="0"/>
                <w:bCs/>
                <w:color w:val="261C15"/>
                <w:sz w:val="20"/>
                <w:szCs w:val="20"/>
              </w:rPr>
              <w:t xml:space="preserve">Il sera </w:t>
            </w:r>
            <w:proofErr w:type="gramStart"/>
            <w:r>
              <w:rPr>
                <w:b w:val="0"/>
                <w:bCs/>
                <w:color w:val="261C15"/>
                <w:sz w:val="20"/>
                <w:szCs w:val="20"/>
              </w:rPr>
              <w:t>responsive</w:t>
            </w:r>
            <w:proofErr w:type="gramEnd"/>
            <w:r>
              <w:rPr>
                <w:b w:val="0"/>
                <w:bCs/>
                <w:color w:val="261C15"/>
                <w:sz w:val="20"/>
                <w:szCs w:val="20"/>
              </w:rPr>
              <w:t xml:space="preserve"> avec 3 points de cassure : format PC, tablette et smartphone</w:t>
            </w:r>
          </w:p>
          <w:p w14:paraId="390D16B1" w14:textId="0846422A" w:rsidR="007A48E5" w:rsidRPr="007A48E5" w:rsidRDefault="00A8413E" w:rsidP="007A48E5">
            <w:pPr>
              <w:pStyle w:val="Titre1"/>
              <w:numPr>
                <w:ilvl w:val="0"/>
                <w:numId w:val="27"/>
              </w:numPr>
              <w:spacing w:before="0" w:after="0" w:line="240" w:lineRule="auto"/>
              <w:jc w:val="both"/>
              <w:rPr>
                <w:b w:val="0"/>
                <w:bCs/>
                <w:color w:val="261C15"/>
                <w:sz w:val="20"/>
                <w:szCs w:val="20"/>
              </w:rPr>
            </w:pPr>
            <w:r>
              <w:rPr>
                <w:b w:val="0"/>
                <w:bCs/>
                <w:color w:val="261C15"/>
                <w:sz w:val="20"/>
                <w:szCs w:val="20"/>
              </w:rPr>
              <w:t>La</w:t>
            </w:r>
            <w:r w:rsidR="007A48E5">
              <w:rPr>
                <w:b w:val="0"/>
                <w:bCs/>
                <w:color w:val="261C15"/>
                <w:sz w:val="20"/>
                <w:szCs w:val="20"/>
              </w:rPr>
              <w:t xml:space="preserve"> barre de navigation change</w:t>
            </w:r>
            <w:r>
              <w:rPr>
                <w:b w:val="0"/>
                <w:bCs/>
                <w:color w:val="261C15"/>
                <w:sz w:val="20"/>
                <w:szCs w:val="20"/>
              </w:rPr>
              <w:t>ra</w:t>
            </w:r>
            <w:r w:rsidR="007A48E5">
              <w:rPr>
                <w:b w:val="0"/>
                <w:bCs/>
                <w:color w:val="261C15"/>
                <w:sz w:val="20"/>
                <w:szCs w:val="20"/>
              </w:rPr>
              <w:t xml:space="preserve"> de couleur au scroll</w:t>
            </w:r>
            <w:r>
              <w:rPr>
                <w:b w:val="0"/>
                <w:bCs/>
                <w:color w:val="261C15"/>
                <w:sz w:val="20"/>
                <w:szCs w:val="20"/>
              </w:rPr>
              <w:t xml:space="preserve"> pour dynamiser le site</w:t>
            </w:r>
          </w:p>
          <w:p w14:paraId="2889B598" w14:textId="3B44B817" w:rsidR="00564FF5" w:rsidRPr="00E4521A" w:rsidRDefault="009E0482" w:rsidP="007A48E5">
            <w:pPr>
              <w:pStyle w:val="Titre1"/>
              <w:numPr>
                <w:ilvl w:val="0"/>
                <w:numId w:val="27"/>
              </w:numPr>
              <w:spacing w:before="0" w:after="0" w:line="240" w:lineRule="auto"/>
              <w:jc w:val="both"/>
              <w:rPr>
                <w:b w:val="0"/>
                <w:bCs/>
                <w:color w:val="261C15"/>
                <w:sz w:val="20"/>
                <w:szCs w:val="20"/>
              </w:rPr>
            </w:pPr>
            <w:r>
              <w:rPr>
                <w:b w:val="0"/>
                <w:bCs/>
                <w:color w:val="261C15"/>
                <w:sz w:val="20"/>
                <w:szCs w:val="20"/>
              </w:rPr>
              <w:t>U</w:t>
            </w:r>
            <w:r w:rsidR="00564FF5">
              <w:rPr>
                <w:b w:val="0"/>
                <w:bCs/>
                <w:color w:val="261C15"/>
                <w:sz w:val="20"/>
                <w:szCs w:val="20"/>
              </w:rPr>
              <w:t>n espace « mon panier »</w:t>
            </w:r>
            <w:r w:rsidR="007A48E5">
              <w:rPr>
                <w:b w:val="0"/>
                <w:bCs/>
                <w:color w:val="261C15"/>
                <w:sz w:val="20"/>
                <w:szCs w:val="20"/>
              </w:rPr>
              <w:t xml:space="preserve"> </w:t>
            </w:r>
            <w:r>
              <w:rPr>
                <w:b w:val="0"/>
                <w:bCs/>
                <w:color w:val="261C15"/>
                <w:sz w:val="20"/>
                <w:szCs w:val="20"/>
              </w:rPr>
              <w:t>sera</w:t>
            </w:r>
            <w:r w:rsidR="007A48E5">
              <w:rPr>
                <w:b w:val="0"/>
                <w:bCs/>
                <w:color w:val="261C15"/>
                <w:sz w:val="20"/>
                <w:szCs w:val="20"/>
              </w:rPr>
              <w:t xml:space="preserve"> prévu</w:t>
            </w:r>
          </w:p>
          <w:p w14:paraId="082E579E" w14:textId="5D05E841" w:rsidR="00AC4E07" w:rsidRPr="00E4521A" w:rsidRDefault="00AC4E07" w:rsidP="00AC4E07">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Le site sera proposé en français uniquement</w:t>
            </w:r>
          </w:p>
          <w:p w14:paraId="1700EEC6" w14:textId="28399698" w:rsidR="00AC4E07" w:rsidRPr="00E4521A" w:rsidRDefault="00AC4E07" w:rsidP="00AC4E07">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 xml:space="preserve">Un moteur de recherche interne </w:t>
            </w:r>
            <w:r w:rsidR="00753910">
              <w:rPr>
                <w:b w:val="0"/>
                <w:bCs/>
                <w:color w:val="261C15"/>
                <w:sz w:val="20"/>
                <w:szCs w:val="20"/>
              </w:rPr>
              <w:t>pourra être</w:t>
            </w:r>
            <w:r w:rsidR="007A48E5">
              <w:rPr>
                <w:b w:val="0"/>
                <w:bCs/>
                <w:color w:val="261C15"/>
                <w:sz w:val="20"/>
                <w:szCs w:val="20"/>
              </w:rPr>
              <w:t xml:space="preserve"> envisagé</w:t>
            </w:r>
          </w:p>
          <w:p w14:paraId="12874F21" w14:textId="174B1E17" w:rsidR="009C0638" w:rsidRPr="007A48E5" w:rsidRDefault="00753910" w:rsidP="007A48E5">
            <w:pPr>
              <w:pStyle w:val="Titre1"/>
              <w:numPr>
                <w:ilvl w:val="0"/>
                <w:numId w:val="27"/>
              </w:numPr>
              <w:spacing w:before="0" w:after="0" w:line="240" w:lineRule="auto"/>
              <w:jc w:val="both"/>
              <w:rPr>
                <w:b w:val="0"/>
                <w:bCs/>
                <w:color w:val="261C15"/>
                <w:sz w:val="20"/>
                <w:szCs w:val="20"/>
              </w:rPr>
            </w:pPr>
            <w:r>
              <w:rPr>
                <w:b w:val="0"/>
                <w:bCs/>
                <w:color w:val="261C15"/>
                <w:sz w:val="20"/>
                <w:szCs w:val="20"/>
              </w:rPr>
              <w:t>Le</w:t>
            </w:r>
            <w:r w:rsidR="00AC4E07" w:rsidRPr="00E4521A">
              <w:rPr>
                <w:b w:val="0"/>
                <w:bCs/>
                <w:color w:val="261C15"/>
                <w:sz w:val="20"/>
                <w:szCs w:val="20"/>
              </w:rPr>
              <w:t xml:space="preserve"> site devra proposer un formulaire de contac</w:t>
            </w:r>
            <w:r w:rsidR="007A48E5">
              <w:rPr>
                <w:b w:val="0"/>
                <w:bCs/>
                <w:color w:val="261C15"/>
                <w:sz w:val="20"/>
                <w:szCs w:val="20"/>
              </w:rPr>
              <w:t>t</w:t>
            </w:r>
          </w:p>
          <w:p w14:paraId="5BBB94BC" w14:textId="37CE1E90" w:rsidR="00105DEC" w:rsidRDefault="009C0638" w:rsidP="00105DEC">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Il comprendra des fiches-produits explicatives</w:t>
            </w:r>
          </w:p>
          <w:p w14:paraId="79775BB7" w14:textId="6A29519F" w:rsidR="007A48E5" w:rsidRDefault="007A48E5" w:rsidP="00105DEC">
            <w:pPr>
              <w:pStyle w:val="Titre1"/>
              <w:numPr>
                <w:ilvl w:val="0"/>
                <w:numId w:val="27"/>
              </w:numPr>
              <w:spacing w:before="0" w:after="0" w:line="240" w:lineRule="auto"/>
              <w:jc w:val="both"/>
              <w:rPr>
                <w:b w:val="0"/>
                <w:bCs/>
                <w:color w:val="261C15"/>
                <w:sz w:val="20"/>
                <w:szCs w:val="20"/>
              </w:rPr>
            </w:pPr>
            <w:r>
              <w:rPr>
                <w:b w:val="0"/>
                <w:bCs/>
                <w:color w:val="261C15"/>
                <w:sz w:val="20"/>
                <w:szCs w:val="20"/>
              </w:rPr>
              <w:t>Un carrousel de photos mettra en valeur les produits vendus</w:t>
            </w:r>
          </w:p>
          <w:p w14:paraId="4377CF6D" w14:textId="00664F17" w:rsidR="007A48E5" w:rsidRDefault="007A48E5" w:rsidP="00105DEC">
            <w:pPr>
              <w:pStyle w:val="Titre1"/>
              <w:numPr>
                <w:ilvl w:val="0"/>
                <w:numId w:val="27"/>
              </w:numPr>
              <w:spacing w:before="0" w:after="0" w:line="240" w:lineRule="auto"/>
              <w:jc w:val="both"/>
              <w:rPr>
                <w:b w:val="0"/>
                <w:bCs/>
                <w:color w:val="261C15"/>
                <w:sz w:val="20"/>
                <w:szCs w:val="20"/>
              </w:rPr>
            </w:pPr>
            <w:r>
              <w:rPr>
                <w:b w:val="0"/>
                <w:bCs/>
                <w:color w:val="261C15"/>
                <w:sz w:val="20"/>
                <w:szCs w:val="20"/>
              </w:rPr>
              <w:t>Un reportage sur les pierres sera publié en page d’accueil</w:t>
            </w:r>
          </w:p>
          <w:p w14:paraId="6BE09DA9" w14:textId="628276FE" w:rsidR="00105DEC" w:rsidRDefault="00105DEC" w:rsidP="00105DEC">
            <w:pPr>
              <w:pStyle w:val="Titre1"/>
              <w:numPr>
                <w:ilvl w:val="0"/>
                <w:numId w:val="27"/>
              </w:numPr>
              <w:spacing w:before="0" w:after="0" w:line="240" w:lineRule="auto"/>
              <w:jc w:val="both"/>
              <w:rPr>
                <w:b w:val="0"/>
                <w:bCs/>
                <w:color w:val="261C15"/>
                <w:sz w:val="20"/>
                <w:szCs w:val="20"/>
              </w:rPr>
            </w:pPr>
            <w:r w:rsidRPr="00E4521A">
              <w:rPr>
                <w:b w:val="0"/>
                <w:bCs/>
                <w:color w:val="261C15"/>
                <w:sz w:val="20"/>
                <w:szCs w:val="20"/>
              </w:rPr>
              <w:t xml:space="preserve">Il doit posséder un espace client avec un système de </w:t>
            </w:r>
            <w:r>
              <w:rPr>
                <w:b w:val="0"/>
                <w:bCs/>
                <w:color w:val="261C15"/>
                <w:sz w:val="20"/>
                <w:szCs w:val="20"/>
              </w:rPr>
              <w:t>création de compte et de connexion</w:t>
            </w:r>
          </w:p>
          <w:p w14:paraId="421BE76F" w14:textId="06822544" w:rsidR="007A48E5" w:rsidRPr="00E4521A" w:rsidRDefault="007A48E5" w:rsidP="00105DEC">
            <w:pPr>
              <w:pStyle w:val="Titre1"/>
              <w:numPr>
                <w:ilvl w:val="0"/>
                <w:numId w:val="27"/>
              </w:numPr>
              <w:spacing w:before="0" w:after="0" w:line="240" w:lineRule="auto"/>
              <w:jc w:val="both"/>
              <w:rPr>
                <w:b w:val="0"/>
                <w:bCs/>
                <w:color w:val="261C15"/>
                <w:sz w:val="20"/>
                <w:szCs w:val="20"/>
              </w:rPr>
            </w:pPr>
            <w:r>
              <w:rPr>
                <w:b w:val="0"/>
                <w:bCs/>
                <w:color w:val="261C15"/>
                <w:sz w:val="20"/>
                <w:szCs w:val="20"/>
              </w:rPr>
              <w:t>Le formulaire d’inscription et de connexion sera un formulaire dynamique</w:t>
            </w:r>
          </w:p>
          <w:p w14:paraId="171536D2" w14:textId="66DA5EE5" w:rsidR="009C0638" w:rsidRDefault="00105DEC" w:rsidP="00AC4E07">
            <w:pPr>
              <w:pStyle w:val="Titre1"/>
              <w:numPr>
                <w:ilvl w:val="0"/>
                <w:numId w:val="27"/>
              </w:numPr>
              <w:spacing w:before="0" w:after="0" w:line="240" w:lineRule="auto"/>
              <w:jc w:val="both"/>
              <w:rPr>
                <w:b w:val="0"/>
                <w:bCs/>
                <w:color w:val="261C15"/>
                <w:sz w:val="20"/>
                <w:szCs w:val="20"/>
              </w:rPr>
            </w:pPr>
            <w:r>
              <w:rPr>
                <w:b w:val="0"/>
                <w:bCs/>
                <w:color w:val="261C15"/>
                <w:sz w:val="20"/>
                <w:szCs w:val="20"/>
              </w:rPr>
              <w:t>Il proposera une API qui recense les réserves naturelles régionales</w:t>
            </w:r>
          </w:p>
          <w:p w14:paraId="6277658F" w14:textId="70AE1C59" w:rsidR="007A48E5" w:rsidRPr="00E4521A" w:rsidRDefault="007A48E5" w:rsidP="007A48E5">
            <w:pPr>
              <w:pStyle w:val="Titre1"/>
              <w:spacing w:before="0" w:after="0" w:line="240" w:lineRule="auto"/>
              <w:jc w:val="both"/>
              <w:rPr>
                <w:b w:val="0"/>
                <w:bCs/>
                <w:color w:val="261C15"/>
                <w:sz w:val="20"/>
                <w:szCs w:val="20"/>
              </w:rPr>
            </w:pPr>
          </w:p>
          <w:p w14:paraId="43240BF5" w14:textId="059A1948" w:rsidR="00D6183C" w:rsidRDefault="00D6183C" w:rsidP="00D6183C">
            <w:pPr>
              <w:pStyle w:val="Titre1"/>
              <w:spacing w:before="0" w:after="0" w:line="240" w:lineRule="auto"/>
              <w:jc w:val="both"/>
              <w:rPr>
                <w:b w:val="0"/>
                <w:bCs/>
                <w:color w:val="261C15"/>
                <w:sz w:val="20"/>
                <w:szCs w:val="20"/>
              </w:rPr>
            </w:pPr>
          </w:p>
          <w:p w14:paraId="03C88260" w14:textId="3E3E5E96" w:rsidR="00FD5BEA" w:rsidRDefault="00FD5BEA" w:rsidP="00D6183C">
            <w:pPr>
              <w:pStyle w:val="Titre1"/>
              <w:spacing w:before="0" w:after="0" w:line="240" w:lineRule="auto"/>
              <w:jc w:val="both"/>
              <w:rPr>
                <w:b w:val="0"/>
                <w:bCs/>
                <w:color w:val="261C15"/>
                <w:sz w:val="20"/>
                <w:szCs w:val="20"/>
              </w:rPr>
            </w:pPr>
          </w:p>
          <w:p w14:paraId="79BF85CB" w14:textId="437CACC4" w:rsidR="00FD5BEA" w:rsidRDefault="00FD5BEA" w:rsidP="00D6183C">
            <w:pPr>
              <w:pStyle w:val="Titre1"/>
              <w:spacing w:before="0" w:after="0" w:line="240" w:lineRule="auto"/>
              <w:jc w:val="both"/>
              <w:rPr>
                <w:b w:val="0"/>
                <w:bCs/>
                <w:color w:val="261C15"/>
                <w:sz w:val="20"/>
                <w:szCs w:val="20"/>
              </w:rPr>
            </w:pPr>
          </w:p>
          <w:p w14:paraId="20FCA3F6" w14:textId="172AD628" w:rsidR="00FD5BEA" w:rsidRDefault="00FD5BEA" w:rsidP="00D6183C">
            <w:pPr>
              <w:pStyle w:val="Titre1"/>
              <w:spacing w:before="0" w:after="0" w:line="240" w:lineRule="auto"/>
              <w:jc w:val="both"/>
              <w:rPr>
                <w:b w:val="0"/>
                <w:bCs/>
                <w:color w:val="261C15"/>
                <w:sz w:val="20"/>
                <w:szCs w:val="20"/>
              </w:rPr>
            </w:pPr>
          </w:p>
          <w:p w14:paraId="61668270" w14:textId="34A6EE96" w:rsidR="00FD5BEA" w:rsidRDefault="00FD5BEA" w:rsidP="00D6183C">
            <w:pPr>
              <w:pStyle w:val="Titre1"/>
              <w:spacing w:before="0" w:after="0" w:line="240" w:lineRule="auto"/>
              <w:jc w:val="both"/>
              <w:rPr>
                <w:b w:val="0"/>
                <w:bCs/>
                <w:color w:val="261C15"/>
                <w:sz w:val="20"/>
                <w:szCs w:val="20"/>
              </w:rPr>
            </w:pPr>
          </w:p>
          <w:p w14:paraId="031BB98D" w14:textId="59AA0D85" w:rsidR="00FD5BEA" w:rsidRDefault="00FD5BEA" w:rsidP="00D6183C">
            <w:pPr>
              <w:pStyle w:val="Titre1"/>
              <w:spacing w:before="0" w:after="0" w:line="240" w:lineRule="auto"/>
              <w:jc w:val="both"/>
              <w:rPr>
                <w:b w:val="0"/>
                <w:bCs/>
                <w:color w:val="261C15"/>
                <w:sz w:val="20"/>
                <w:szCs w:val="20"/>
              </w:rPr>
            </w:pPr>
          </w:p>
          <w:p w14:paraId="6BD5831B" w14:textId="791380D7" w:rsidR="00FD5BEA" w:rsidRDefault="00FD5BEA" w:rsidP="00D6183C">
            <w:pPr>
              <w:pStyle w:val="Titre1"/>
              <w:spacing w:before="0" w:after="0" w:line="240" w:lineRule="auto"/>
              <w:jc w:val="both"/>
              <w:rPr>
                <w:b w:val="0"/>
                <w:bCs/>
                <w:color w:val="261C15"/>
                <w:sz w:val="20"/>
                <w:szCs w:val="20"/>
              </w:rPr>
            </w:pPr>
          </w:p>
          <w:p w14:paraId="7C42B6CE" w14:textId="266C0309" w:rsidR="00FD5BEA" w:rsidRDefault="00FD5BEA" w:rsidP="00D6183C">
            <w:pPr>
              <w:pStyle w:val="Titre1"/>
              <w:spacing w:before="0" w:after="0" w:line="240" w:lineRule="auto"/>
              <w:jc w:val="both"/>
              <w:rPr>
                <w:b w:val="0"/>
                <w:bCs/>
                <w:color w:val="261C15"/>
                <w:sz w:val="20"/>
                <w:szCs w:val="20"/>
              </w:rPr>
            </w:pPr>
          </w:p>
          <w:p w14:paraId="18BD3009" w14:textId="2CE892DA" w:rsidR="00FD5BEA" w:rsidRDefault="00FD5BEA" w:rsidP="00D6183C">
            <w:pPr>
              <w:pStyle w:val="Titre1"/>
              <w:spacing w:before="0" w:after="0" w:line="240" w:lineRule="auto"/>
              <w:jc w:val="both"/>
              <w:rPr>
                <w:b w:val="0"/>
                <w:bCs/>
                <w:color w:val="261C15"/>
                <w:sz w:val="20"/>
                <w:szCs w:val="20"/>
              </w:rPr>
            </w:pPr>
          </w:p>
          <w:p w14:paraId="715676E8" w14:textId="1D1C8796" w:rsidR="00FD5BEA" w:rsidRDefault="00FD5BEA" w:rsidP="00D6183C">
            <w:pPr>
              <w:pStyle w:val="Titre1"/>
              <w:spacing w:before="0" w:after="0" w:line="240" w:lineRule="auto"/>
              <w:jc w:val="both"/>
              <w:rPr>
                <w:b w:val="0"/>
                <w:bCs/>
                <w:color w:val="261C15"/>
                <w:sz w:val="20"/>
                <w:szCs w:val="20"/>
              </w:rPr>
            </w:pPr>
          </w:p>
          <w:p w14:paraId="6A8A4F25" w14:textId="570B2D7C" w:rsidR="00FD5BEA" w:rsidRDefault="00FD5BEA" w:rsidP="00D6183C">
            <w:pPr>
              <w:pStyle w:val="Titre1"/>
              <w:spacing w:before="0" w:after="0" w:line="240" w:lineRule="auto"/>
              <w:jc w:val="both"/>
              <w:rPr>
                <w:b w:val="0"/>
                <w:bCs/>
                <w:color w:val="261C15"/>
                <w:sz w:val="20"/>
                <w:szCs w:val="20"/>
              </w:rPr>
            </w:pPr>
          </w:p>
          <w:p w14:paraId="62DCCF3A" w14:textId="4C06D476" w:rsidR="00FD5BEA" w:rsidRDefault="00FD5BEA" w:rsidP="00D6183C">
            <w:pPr>
              <w:pStyle w:val="Titre1"/>
              <w:spacing w:before="0" w:after="0" w:line="240" w:lineRule="auto"/>
              <w:jc w:val="both"/>
              <w:rPr>
                <w:b w:val="0"/>
                <w:bCs/>
                <w:color w:val="261C15"/>
                <w:sz w:val="20"/>
                <w:szCs w:val="20"/>
              </w:rPr>
            </w:pPr>
          </w:p>
          <w:p w14:paraId="3D119E64" w14:textId="77777777" w:rsidR="00FD5BEA" w:rsidRPr="00E4521A" w:rsidRDefault="00FD5BEA" w:rsidP="00D6183C">
            <w:pPr>
              <w:pStyle w:val="Titre1"/>
              <w:spacing w:before="0" w:after="0" w:line="240" w:lineRule="auto"/>
              <w:jc w:val="both"/>
              <w:rPr>
                <w:b w:val="0"/>
                <w:bCs/>
                <w:color w:val="261C15"/>
                <w:sz w:val="20"/>
                <w:szCs w:val="20"/>
              </w:rPr>
            </w:pPr>
          </w:p>
          <w:p w14:paraId="5B923F60" w14:textId="13D91C35" w:rsidR="000B77ED" w:rsidRDefault="000B77ED" w:rsidP="00D6183C">
            <w:pPr>
              <w:pStyle w:val="Titre1"/>
              <w:spacing w:before="0" w:after="0" w:line="240" w:lineRule="auto"/>
              <w:jc w:val="both"/>
              <w:rPr>
                <w:b w:val="0"/>
                <w:bCs/>
                <w:color w:val="261C15"/>
                <w:sz w:val="20"/>
                <w:szCs w:val="20"/>
              </w:rPr>
            </w:pPr>
          </w:p>
          <w:p w14:paraId="0B1BE976" w14:textId="48D7FCED" w:rsidR="00AA59A8" w:rsidRDefault="00AA59A8" w:rsidP="00D6183C">
            <w:pPr>
              <w:pStyle w:val="Titre1"/>
              <w:spacing w:before="0" w:after="0" w:line="240" w:lineRule="auto"/>
              <w:jc w:val="both"/>
              <w:rPr>
                <w:b w:val="0"/>
                <w:bCs/>
                <w:color w:val="261C15"/>
                <w:sz w:val="20"/>
                <w:szCs w:val="20"/>
              </w:rPr>
            </w:pPr>
          </w:p>
          <w:p w14:paraId="006A0B78" w14:textId="77777777" w:rsidR="00AA59A8" w:rsidRPr="00E4521A" w:rsidRDefault="00AA59A8" w:rsidP="00D6183C">
            <w:pPr>
              <w:pStyle w:val="Titre1"/>
              <w:spacing w:before="0" w:after="0" w:line="240" w:lineRule="auto"/>
              <w:jc w:val="both"/>
              <w:rPr>
                <w:b w:val="0"/>
                <w:bCs/>
                <w:color w:val="261C15"/>
                <w:sz w:val="20"/>
                <w:szCs w:val="20"/>
              </w:rPr>
            </w:pPr>
          </w:p>
          <w:p w14:paraId="648912BB" w14:textId="675B2104" w:rsidR="00D6183C" w:rsidRPr="00E4521A" w:rsidRDefault="00D6183C" w:rsidP="00D6183C">
            <w:pPr>
              <w:pStyle w:val="Titre1"/>
              <w:spacing w:before="0" w:after="0" w:line="240" w:lineRule="auto"/>
              <w:jc w:val="both"/>
              <w:rPr>
                <w:b w:val="0"/>
                <w:bCs/>
                <w:color w:val="261C15"/>
                <w:sz w:val="20"/>
                <w:szCs w:val="20"/>
              </w:rPr>
            </w:pPr>
            <w:r w:rsidRPr="00E4521A">
              <w:rPr>
                <w:noProof/>
                <w:color w:val="261C15"/>
              </w:rPr>
              <mc:AlternateContent>
                <mc:Choice Requires="wps">
                  <w:drawing>
                    <wp:anchor distT="0" distB="0" distL="114300" distR="114300" simplePos="0" relativeHeight="251670016" behindDoc="0" locked="0" layoutInCell="1" allowOverlap="1" wp14:anchorId="3EBEB980" wp14:editId="075519D7">
                      <wp:simplePos x="0" y="0"/>
                      <wp:positionH relativeFrom="column">
                        <wp:posOffset>2334895</wp:posOffset>
                      </wp:positionH>
                      <wp:positionV relativeFrom="paragraph">
                        <wp:posOffset>-5715</wp:posOffset>
                      </wp:positionV>
                      <wp:extent cx="1377315" cy="334010"/>
                      <wp:effectExtent l="0" t="0" r="0" b="7620"/>
                      <wp:wrapNone/>
                      <wp:docPr id="40" name="Zone de texte 40"/>
                      <wp:cNvGraphicFramePr/>
                      <a:graphic xmlns:a="http://schemas.openxmlformats.org/drawingml/2006/main">
                        <a:graphicData uri="http://schemas.microsoft.com/office/word/2010/wordprocessingShape">
                          <wps:wsp>
                            <wps:cNvSpPr txBox="1"/>
                            <wps:spPr>
                              <a:xfrm>
                                <a:off x="0" y="0"/>
                                <a:ext cx="1377315" cy="334010"/>
                              </a:xfrm>
                              <a:prstGeom prst="rect">
                                <a:avLst/>
                              </a:prstGeom>
                              <a:noFill/>
                              <a:ln>
                                <a:noFill/>
                              </a:ln>
                            </wps:spPr>
                            <wps:txbx>
                              <w:txbxContent>
                                <w:p w14:paraId="4A58B559" w14:textId="0E99CD3B" w:rsidR="00D6183C" w:rsidRPr="0027079B" w:rsidRDefault="00D6183C" w:rsidP="00D6183C">
                                  <w:pPr>
                                    <w:pStyle w:val="Titre2"/>
                                    <w:rPr>
                                      <w:rStyle w:val="lev"/>
                                      <w:color w:val="F05D23"/>
                                      <w:sz w:val="24"/>
                                      <w:szCs w:val="24"/>
                                    </w:rPr>
                                  </w:pPr>
                                  <w:bookmarkStart w:id="1" w:name="_Toc84511492"/>
                                  <w:proofErr w:type="spellStart"/>
                                  <w:r w:rsidRPr="0027079B">
                                    <w:rPr>
                                      <w:rStyle w:val="lev"/>
                                      <w:color w:val="F05D23"/>
                                      <w:sz w:val="24"/>
                                      <w:szCs w:val="24"/>
                                    </w:rPr>
                                    <w:t>Usecase</w:t>
                                  </w:r>
                                  <w:proofErr w:type="spellEnd"/>
                                  <w:r w:rsidRPr="0027079B">
                                    <w:rPr>
                                      <w:rStyle w:val="lev"/>
                                      <w:color w:val="F05D23"/>
                                      <w:sz w:val="24"/>
                                      <w:szCs w:val="24"/>
                                    </w:rPr>
                                    <w:t xml:space="preserve"> du projet</w:t>
                                  </w:r>
                                  <w:bookmarkEnd w:id="1"/>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BEB980" id="Zone de texte 40" o:spid="_x0000_s1034" type="#_x0000_t202" style="position:absolute;left:0;text-align:left;margin-left:183.85pt;margin-top:-.45pt;width:108.45pt;height:26.3pt;z-index:251670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" filled="f" stroked="f">
                      <v:textbox style="mso-fit-shape-to-text:t">
                        <w:txbxContent>
                          <w:p w14:paraId="4A58B559" w14:textId="0E99CD3B" w:rsidR="00D6183C" w:rsidRPr="0027079B" w:rsidRDefault="00D6183C" w:rsidP="00D6183C">
                            <w:pPr>
                              <w:pStyle w:val="Titre2"/>
                              <w:rPr>
                                <w:rStyle w:val="lev"/>
                                <w:color w:val="F05D23"/>
                                <w:sz w:val="24"/>
                                <w:szCs w:val="24"/>
                              </w:rPr>
                            </w:pPr>
                            <w:bookmarkStart w:id="2" w:name="_Toc84511492"/>
                            <w:proofErr w:type="spellStart"/>
                            <w:r w:rsidRPr="0027079B">
                              <w:rPr>
                                <w:rStyle w:val="lev"/>
                                <w:color w:val="F05D23"/>
                                <w:sz w:val="24"/>
                                <w:szCs w:val="24"/>
                              </w:rPr>
                              <w:t>Usecase</w:t>
                            </w:r>
                            <w:proofErr w:type="spellEnd"/>
                            <w:r w:rsidRPr="0027079B">
                              <w:rPr>
                                <w:rStyle w:val="lev"/>
                                <w:color w:val="F05D23"/>
                                <w:sz w:val="24"/>
                                <w:szCs w:val="24"/>
                              </w:rPr>
                              <w:t xml:space="preserve"> du projet</w:t>
                            </w:r>
                            <w:bookmarkEnd w:id="2"/>
                          </w:p>
                        </w:txbxContent>
                      </v:textbox>
                    </v:shape>
                  </w:pict>
                </mc:Fallback>
              </mc:AlternateContent>
            </w:r>
          </w:p>
          <w:p w14:paraId="21F08FD8" w14:textId="66DA9D1F" w:rsidR="00D6183C" w:rsidRDefault="00D6183C" w:rsidP="0061454E">
            <w:pPr>
              <w:pStyle w:val="Titre1"/>
              <w:jc w:val="both"/>
              <w:rPr>
                <w:color w:val="261C15"/>
                <w:sz w:val="20"/>
                <w:szCs w:val="20"/>
              </w:rPr>
            </w:pPr>
            <w:r w:rsidRPr="00E4521A">
              <w:rPr>
                <w:noProof/>
                <w:color w:val="261C15"/>
                <w:sz w:val="20"/>
                <w:szCs w:val="20"/>
              </w:rPr>
              <w:drawing>
                <wp:inline distT="0" distB="0" distL="0" distR="0" wp14:anchorId="46E7167C" wp14:editId="66CCF291">
                  <wp:extent cx="6465196" cy="7754587"/>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7">
                            <a:extLst>
                              <a:ext uri="{BEBA8EAE-BF5A-486C-A8C5-ECC9F3942E4B}">
                                <a14:imgProps xmlns:a14="http://schemas.microsoft.com/office/drawing/2010/main">
                                  <a14:imgLayer r:embed="rId18">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6473894" cy="7765020"/>
                          </a:xfrm>
                          <a:prstGeom prst="rect">
                            <a:avLst/>
                          </a:prstGeom>
                        </pic:spPr>
                      </pic:pic>
                    </a:graphicData>
                  </a:graphic>
                </wp:inline>
              </w:drawing>
            </w:r>
          </w:p>
          <w:p w14:paraId="6BCA8913" w14:textId="278DA9BE" w:rsidR="00D943B6" w:rsidRDefault="00D943B6" w:rsidP="0061454E">
            <w:pPr>
              <w:pStyle w:val="Titre1"/>
              <w:jc w:val="both"/>
              <w:rPr>
                <w:color w:val="261C15"/>
                <w:sz w:val="20"/>
                <w:szCs w:val="20"/>
              </w:rPr>
            </w:pPr>
          </w:p>
          <w:p w14:paraId="00B59D58" w14:textId="5261D8BD" w:rsidR="00621450" w:rsidRDefault="00621450" w:rsidP="0061454E">
            <w:pPr>
              <w:pStyle w:val="Titre1"/>
              <w:jc w:val="both"/>
              <w:rPr>
                <w:color w:val="261C15"/>
                <w:sz w:val="20"/>
                <w:szCs w:val="20"/>
              </w:rPr>
            </w:pPr>
          </w:p>
          <w:p w14:paraId="0EC4A51A" w14:textId="2E6535DC" w:rsidR="00621450" w:rsidRDefault="00621450" w:rsidP="0061454E">
            <w:pPr>
              <w:pStyle w:val="Titre1"/>
              <w:jc w:val="both"/>
              <w:rPr>
                <w:color w:val="261C15"/>
                <w:sz w:val="20"/>
                <w:szCs w:val="20"/>
              </w:rPr>
            </w:pPr>
          </w:p>
          <w:p w14:paraId="7BCFF310" w14:textId="77777777" w:rsidR="00973D87" w:rsidRDefault="00973D87" w:rsidP="0061454E">
            <w:pPr>
              <w:pStyle w:val="Titre1"/>
              <w:jc w:val="both"/>
              <w:rPr>
                <w:color w:val="261C15"/>
                <w:sz w:val="20"/>
                <w:szCs w:val="20"/>
              </w:rPr>
            </w:pPr>
          </w:p>
          <w:p w14:paraId="286BF5E2" w14:textId="7F8F73F8" w:rsidR="008E0A80" w:rsidRPr="00F602C3" w:rsidRDefault="000B77ED" w:rsidP="00F74D3B">
            <w:pPr>
              <w:pStyle w:val="Titre1"/>
              <w:ind w:right="445"/>
              <w:rPr>
                <w:color w:val="F05D23"/>
                <w:sz w:val="36"/>
                <w:szCs w:val="36"/>
              </w:rPr>
            </w:pPr>
            <w:r w:rsidRPr="00F602C3">
              <w:rPr>
                <w:color w:val="F05D23"/>
                <w:sz w:val="36"/>
                <w:szCs w:val="36"/>
              </w:rPr>
              <w:t>I</w:t>
            </w:r>
            <w:r w:rsidR="008E0A80" w:rsidRPr="00F602C3">
              <w:rPr>
                <w:color w:val="F05D23"/>
                <w:sz w:val="36"/>
                <w:szCs w:val="36"/>
              </w:rPr>
              <w:t>V CAHIER DES CHARGES TECHNIQUE DU SITE</w:t>
            </w:r>
          </w:p>
          <w:p w14:paraId="1D7B3A6A" w14:textId="2D0612A9" w:rsidR="00F94640" w:rsidRPr="00E4521A" w:rsidRDefault="00F94640" w:rsidP="00F74D3B">
            <w:pPr>
              <w:pStyle w:val="Titre2"/>
              <w:numPr>
                <w:ilvl w:val="0"/>
                <w:numId w:val="39"/>
              </w:numPr>
              <w:ind w:right="445"/>
              <w:rPr>
                <w:b/>
                <w:bCs/>
                <w:color w:val="261C15"/>
                <w:sz w:val="28"/>
                <w:szCs w:val="28"/>
              </w:rPr>
            </w:pPr>
            <w:r w:rsidRPr="00E4521A">
              <w:rPr>
                <w:b/>
                <w:bCs/>
                <w:color w:val="261C15"/>
                <w:sz w:val="28"/>
                <w:szCs w:val="28"/>
              </w:rPr>
              <w:t xml:space="preserve">Les besoins de l’entreprise Les cailloux de </w:t>
            </w:r>
            <w:proofErr w:type="spellStart"/>
            <w:r w:rsidRPr="00E4521A">
              <w:rPr>
                <w:b/>
                <w:bCs/>
                <w:color w:val="261C15"/>
                <w:sz w:val="28"/>
                <w:szCs w:val="28"/>
              </w:rPr>
              <w:t>Zicaa</w:t>
            </w:r>
            <w:proofErr w:type="spellEnd"/>
          </w:p>
          <w:p w14:paraId="3ECA4A40" w14:textId="1BBB81C4" w:rsidR="00CF2C9E" w:rsidRDefault="00F42A98" w:rsidP="00141DDB">
            <w:pPr>
              <w:pStyle w:val="Titre1"/>
              <w:ind w:left="1080" w:right="445"/>
              <w:jc w:val="both"/>
              <w:rPr>
                <w:b w:val="0"/>
                <w:bCs/>
                <w:color w:val="261C15"/>
                <w:sz w:val="20"/>
                <w:szCs w:val="20"/>
              </w:rPr>
            </w:pPr>
            <w:r>
              <w:rPr>
                <w:b w:val="0"/>
                <w:bCs/>
                <w:color w:val="261C15"/>
                <w:sz w:val="20"/>
                <w:szCs w:val="20"/>
              </w:rPr>
              <w:t>« </w:t>
            </w:r>
            <w:r w:rsidR="008F3D21" w:rsidRPr="008F3D21">
              <w:rPr>
                <w:b w:val="0"/>
                <w:bCs/>
                <w:color w:val="261C15"/>
                <w:sz w:val="20"/>
                <w:szCs w:val="20"/>
              </w:rPr>
              <w:t xml:space="preserve">Les cailloux de </w:t>
            </w:r>
            <w:proofErr w:type="spellStart"/>
            <w:r w:rsidR="008F3D21" w:rsidRPr="008F3D21">
              <w:rPr>
                <w:b w:val="0"/>
                <w:bCs/>
                <w:color w:val="261C15"/>
                <w:sz w:val="20"/>
                <w:szCs w:val="20"/>
              </w:rPr>
              <w:t>Zicaa</w:t>
            </w:r>
            <w:proofErr w:type="spellEnd"/>
            <w:r>
              <w:rPr>
                <w:b w:val="0"/>
                <w:bCs/>
                <w:color w:val="261C15"/>
                <w:sz w:val="20"/>
                <w:szCs w:val="20"/>
              </w:rPr>
              <w:t> »</w:t>
            </w:r>
            <w:r w:rsidR="008F3D21" w:rsidRPr="008F3D21">
              <w:rPr>
                <w:b w:val="0"/>
                <w:bCs/>
                <w:color w:val="261C15"/>
                <w:sz w:val="20"/>
                <w:szCs w:val="20"/>
              </w:rPr>
              <w:t xml:space="preserve"> nécessite de mettre en avant sa boutique de pierres de lithothérapie afin de développer son activité. Pour cela la création d’un site e-commerce lui permettra de présenter ses différents produits ainsi que leurs fiches explicatives (origine, histoire, utilisation, entretien etc.) Le site doit comprendre une création de compte client</w:t>
            </w:r>
            <w:r w:rsidR="00153847">
              <w:rPr>
                <w:b w:val="0"/>
                <w:bCs/>
                <w:color w:val="261C15"/>
                <w:sz w:val="20"/>
                <w:szCs w:val="20"/>
              </w:rPr>
              <w:t xml:space="preserve"> </w:t>
            </w:r>
            <w:r w:rsidR="005744DF">
              <w:rPr>
                <w:b w:val="0"/>
                <w:bCs/>
                <w:color w:val="261C15"/>
                <w:sz w:val="20"/>
                <w:szCs w:val="20"/>
              </w:rPr>
              <w:t>et une connexion à ce compte</w:t>
            </w:r>
            <w:r w:rsidR="008F3D21" w:rsidRPr="008F3D21">
              <w:rPr>
                <w:b w:val="0"/>
                <w:bCs/>
                <w:color w:val="261C15"/>
                <w:sz w:val="20"/>
                <w:szCs w:val="20"/>
              </w:rPr>
              <w:t>. Les produits doivent être classés par catégorie de pierres afin de faciliter son ergonomie et sa clarté d’utilisation. Il pourrait être utile de créer un carrousel de photos p</w:t>
            </w:r>
            <w:r w:rsidR="005744DF">
              <w:rPr>
                <w:b w:val="0"/>
                <w:bCs/>
                <w:color w:val="261C15"/>
                <w:sz w:val="20"/>
                <w:szCs w:val="20"/>
              </w:rPr>
              <w:t>our mettre en valeur les produits vendus. La société a un engagem</w:t>
            </w:r>
            <w:r w:rsidR="00153847">
              <w:rPr>
                <w:b w:val="0"/>
                <w:bCs/>
                <w:color w:val="261C15"/>
                <w:sz w:val="20"/>
                <w:szCs w:val="20"/>
              </w:rPr>
              <w:t>ent fort avec la nature et souhaite le mettre en avant sur son site.</w:t>
            </w:r>
          </w:p>
          <w:p w14:paraId="6A9888BE" w14:textId="77777777" w:rsidR="00141DDB" w:rsidRPr="008F3D21" w:rsidRDefault="00141DDB" w:rsidP="00141DDB">
            <w:pPr>
              <w:pStyle w:val="Titre1"/>
              <w:spacing w:before="0" w:after="0"/>
              <w:ind w:left="1080" w:right="445"/>
              <w:jc w:val="both"/>
              <w:rPr>
                <w:b w:val="0"/>
                <w:bCs/>
                <w:color w:val="261C15"/>
                <w:sz w:val="20"/>
                <w:szCs w:val="20"/>
              </w:rPr>
            </w:pPr>
          </w:p>
          <w:p w14:paraId="78A38EA0" w14:textId="3AFA4527" w:rsidR="00F94640" w:rsidRPr="00E4521A" w:rsidRDefault="00F94640" w:rsidP="00F74D3B">
            <w:pPr>
              <w:pStyle w:val="Titre2"/>
              <w:numPr>
                <w:ilvl w:val="0"/>
                <w:numId w:val="39"/>
              </w:numPr>
              <w:ind w:right="445"/>
              <w:rPr>
                <w:b/>
                <w:bCs/>
                <w:color w:val="261C15"/>
                <w:sz w:val="28"/>
                <w:szCs w:val="28"/>
              </w:rPr>
            </w:pPr>
            <w:r w:rsidRPr="00E4521A">
              <w:rPr>
                <w:b/>
                <w:bCs/>
                <w:color w:val="261C15"/>
                <w:sz w:val="28"/>
                <w:szCs w:val="28"/>
              </w:rPr>
              <w:t>Les fonctions des produits vendus</w:t>
            </w:r>
          </w:p>
          <w:p w14:paraId="51624812" w14:textId="00A83DF3" w:rsidR="00F94640" w:rsidRPr="00E4521A" w:rsidRDefault="00D648D8" w:rsidP="00F74D3B">
            <w:pPr>
              <w:pStyle w:val="Titre1"/>
              <w:ind w:left="1080" w:right="445"/>
              <w:jc w:val="both"/>
              <w:rPr>
                <w:color w:val="261C15"/>
                <w:sz w:val="20"/>
                <w:szCs w:val="20"/>
                <w:u w:val="single"/>
              </w:rPr>
            </w:pPr>
            <w:r w:rsidRPr="00E4521A">
              <w:rPr>
                <w:b w:val="0"/>
                <w:bCs/>
                <w:noProof/>
                <w:color w:val="261C15"/>
                <w:sz w:val="20"/>
                <w:szCs w:val="20"/>
              </w:rPr>
              <w:drawing>
                <wp:anchor distT="0" distB="0" distL="114300" distR="114300" simplePos="0" relativeHeight="251657728" behindDoc="0" locked="0" layoutInCell="1" allowOverlap="1" wp14:anchorId="6AA610CF" wp14:editId="5F829DFC">
                  <wp:simplePos x="0" y="0"/>
                  <wp:positionH relativeFrom="column">
                    <wp:posOffset>379379</wp:posOffset>
                  </wp:positionH>
                  <wp:positionV relativeFrom="paragraph">
                    <wp:posOffset>963503</wp:posOffset>
                  </wp:positionV>
                  <wp:extent cx="5985510" cy="3970020"/>
                  <wp:effectExtent l="0" t="0" r="0" b="0"/>
                  <wp:wrapTopAndBottom/>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 257"/>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5985510" cy="3970020"/>
                          </a:xfrm>
                          <a:prstGeom prst="rect">
                            <a:avLst/>
                          </a:prstGeom>
                        </pic:spPr>
                      </pic:pic>
                    </a:graphicData>
                  </a:graphic>
                  <wp14:sizeRelH relativeFrom="margin">
                    <wp14:pctWidth>0</wp14:pctWidth>
                  </wp14:sizeRelH>
                  <wp14:sizeRelV relativeFrom="margin">
                    <wp14:pctHeight>0</wp14:pctHeight>
                  </wp14:sizeRelV>
                </wp:anchor>
              </w:drawing>
            </w:r>
            <w:r w:rsidR="00F94640" w:rsidRPr="00E4521A">
              <w:rPr>
                <w:b w:val="0"/>
                <w:bCs/>
                <w:color w:val="261C15"/>
                <w:sz w:val="20"/>
                <w:szCs w:val="20"/>
              </w:rPr>
              <w:t>Les pierres de lithothérapie sont utilisées par des particuliers dans un cadre de bien-être. Elles peuvent être vendues sous forme de minéraux brut pour en faire une collection, sous forme de galet, de bijoux, de géodes et d’élixir.</w:t>
            </w:r>
          </w:p>
          <w:p w14:paraId="065307CB" w14:textId="762F9183" w:rsidR="00824A99" w:rsidRPr="00E4521A" w:rsidRDefault="00824A99" w:rsidP="001304A7">
            <w:pPr>
              <w:pStyle w:val="Titre1"/>
              <w:ind w:left="1440"/>
              <w:jc w:val="both"/>
              <w:rPr>
                <w:b w:val="0"/>
                <w:bCs/>
                <w:color w:val="261C15"/>
                <w:sz w:val="20"/>
                <w:szCs w:val="20"/>
              </w:rPr>
            </w:pPr>
          </w:p>
          <w:p w14:paraId="7CC934B1" w14:textId="1B5756C3" w:rsidR="00EA239D" w:rsidRPr="00E4521A" w:rsidRDefault="00EA239D" w:rsidP="00D42C92">
            <w:pPr>
              <w:pStyle w:val="Titre1"/>
              <w:rPr>
                <w:color w:val="261C15"/>
                <w:sz w:val="20"/>
                <w:szCs w:val="20"/>
              </w:rPr>
            </w:pPr>
          </w:p>
          <w:p w14:paraId="0BF62D85" w14:textId="10388EEF" w:rsidR="00D648D8" w:rsidRPr="00E4521A" w:rsidRDefault="00D648D8" w:rsidP="00D648D8">
            <w:pPr>
              <w:pStyle w:val="Titre1"/>
              <w:ind w:left="1440"/>
              <w:rPr>
                <w:color w:val="261C15"/>
                <w:sz w:val="20"/>
                <w:szCs w:val="20"/>
              </w:rPr>
            </w:pPr>
          </w:p>
          <w:p w14:paraId="64D021DE" w14:textId="7E6006F9" w:rsidR="00044622" w:rsidRDefault="00044622" w:rsidP="00D648D8">
            <w:pPr>
              <w:pStyle w:val="Titre1"/>
              <w:ind w:left="1440"/>
              <w:rPr>
                <w:color w:val="261C15"/>
                <w:sz w:val="20"/>
                <w:szCs w:val="20"/>
              </w:rPr>
            </w:pPr>
          </w:p>
          <w:p w14:paraId="44F879F0" w14:textId="77777777" w:rsidR="007318D4" w:rsidRPr="00E4521A" w:rsidRDefault="007318D4" w:rsidP="00D648D8">
            <w:pPr>
              <w:pStyle w:val="Titre1"/>
              <w:ind w:left="1440"/>
              <w:rPr>
                <w:color w:val="261C15"/>
                <w:sz w:val="20"/>
                <w:szCs w:val="20"/>
              </w:rPr>
            </w:pPr>
          </w:p>
          <w:p w14:paraId="027FA5AB" w14:textId="77777777" w:rsidR="00D648D8" w:rsidRPr="00E4521A" w:rsidRDefault="00D648D8" w:rsidP="00D648D8">
            <w:pPr>
              <w:pStyle w:val="Titre1"/>
              <w:ind w:left="1440"/>
              <w:rPr>
                <w:color w:val="261C15"/>
                <w:sz w:val="20"/>
                <w:szCs w:val="20"/>
              </w:rPr>
            </w:pPr>
          </w:p>
          <w:p w14:paraId="11A3D60C" w14:textId="33B7AFE8" w:rsidR="003615E3" w:rsidRPr="00E4521A" w:rsidRDefault="003615E3" w:rsidP="00044622">
            <w:pPr>
              <w:pStyle w:val="Titre2"/>
              <w:numPr>
                <w:ilvl w:val="0"/>
                <w:numId w:val="39"/>
              </w:numPr>
              <w:rPr>
                <w:b/>
                <w:bCs/>
                <w:color w:val="261C15"/>
                <w:sz w:val="28"/>
                <w:szCs w:val="28"/>
              </w:rPr>
            </w:pPr>
            <w:r w:rsidRPr="00E4521A">
              <w:rPr>
                <w:b/>
                <w:bCs/>
                <w:color w:val="261C15"/>
                <w:sz w:val="28"/>
                <w:szCs w:val="28"/>
              </w:rPr>
              <w:t>Contraintes liées au projet</w:t>
            </w:r>
          </w:p>
          <w:p w14:paraId="59E06334" w14:textId="4557D617" w:rsidR="00AE6349" w:rsidRPr="00E4521A" w:rsidRDefault="00B506EE" w:rsidP="00AE6349">
            <w:pPr>
              <w:pStyle w:val="Titre1"/>
              <w:ind w:left="1080"/>
              <w:rPr>
                <w:color w:val="261C15"/>
                <w:sz w:val="20"/>
                <w:szCs w:val="20"/>
              </w:rPr>
            </w:pPr>
            <w:r w:rsidRPr="00E4521A">
              <w:rPr>
                <w:noProof/>
                <w:color w:val="261C15"/>
                <w:sz w:val="20"/>
                <w:szCs w:val="20"/>
              </w:rPr>
              <mc:AlternateContent>
                <mc:Choice Requires="wpg">
                  <w:drawing>
                    <wp:anchor distT="0" distB="0" distL="114300" distR="114300" simplePos="0" relativeHeight="251640320" behindDoc="1" locked="0" layoutInCell="1" allowOverlap="1" wp14:anchorId="25EA7A42" wp14:editId="30F3A94F">
                      <wp:simplePos x="0" y="0"/>
                      <wp:positionH relativeFrom="column">
                        <wp:posOffset>363</wp:posOffset>
                      </wp:positionH>
                      <wp:positionV relativeFrom="paragraph">
                        <wp:posOffset>161397</wp:posOffset>
                      </wp:positionV>
                      <wp:extent cx="6579301" cy="4257675"/>
                      <wp:effectExtent l="0" t="0" r="0" b="9525"/>
                      <wp:wrapTopAndBottom/>
                      <wp:docPr id="31" name="Groupe 31"/>
                      <wp:cNvGraphicFramePr/>
                      <a:graphic xmlns:a="http://schemas.openxmlformats.org/drawingml/2006/main">
                        <a:graphicData uri="http://schemas.microsoft.com/office/word/2010/wordprocessingGroup">
                          <wpg:wgp>
                            <wpg:cNvGrpSpPr/>
                            <wpg:grpSpPr>
                              <a:xfrm>
                                <a:off x="0" y="0"/>
                                <a:ext cx="6579301" cy="4257675"/>
                                <a:chOff x="-30388" y="0"/>
                                <a:chExt cx="5611893" cy="3364862"/>
                              </a:xfrm>
                            </wpg:grpSpPr>
                            <wpg:grpSp>
                              <wpg:cNvPr id="29" name="Groupe 29"/>
                              <wpg:cNvGrpSpPr/>
                              <wpg:grpSpPr>
                                <a:xfrm>
                                  <a:off x="0" y="0"/>
                                  <a:ext cx="5543549" cy="3364862"/>
                                  <a:chOff x="0" y="-1"/>
                                  <a:chExt cx="6134098" cy="2922033"/>
                                </a:xfrm>
                              </wpg:grpSpPr>
                              <wps:wsp>
                                <wps:cNvPr id="21" name="Zone de texte 2"/>
                                <wps:cNvSpPr txBox="1">
                                  <a:spLocks noChangeArrowheads="1"/>
                                </wps:cNvSpPr>
                                <wps:spPr bwMode="auto">
                                  <a:xfrm>
                                    <a:off x="3190875" y="-1"/>
                                    <a:ext cx="1543050" cy="1104459"/>
                                  </a:xfrm>
                                  <a:prstGeom prst="rect">
                                    <a:avLst/>
                                  </a:prstGeom>
                                  <a:solidFill>
                                    <a:srgbClr val="FFFFFF"/>
                                  </a:solidFill>
                                  <a:ln w="9525">
                                    <a:noFill/>
                                    <a:miter lim="800000"/>
                                    <a:headEnd/>
                                    <a:tailEnd/>
                                  </a:ln>
                                </wps:spPr>
                                <wps:txbx>
                                  <w:txbxContent>
                                    <w:p w14:paraId="53142CCA" w14:textId="16A6E7B8" w:rsidR="00AE6349" w:rsidRPr="001C7183" w:rsidRDefault="00AE6349" w:rsidP="00AE6349">
                                      <w:pPr>
                                        <w:rPr>
                                          <w:color w:val="auto"/>
                                          <w:sz w:val="20"/>
                                          <w:szCs w:val="20"/>
                                        </w:rPr>
                                      </w:pPr>
                                      <w:r w:rsidRPr="001C7183">
                                        <w:rPr>
                                          <w:color w:val="auto"/>
                                          <w:sz w:val="20"/>
                                          <w:szCs w:val="20"/>
                                          <w:u w:val="single"/>
                                        </w:rPr>
                                        <w:t>Méthod</w:t>
                                      </w:r>
                                      <w:r w:rsidR="00CD5DDC" w:rsidRPr="001C7183">
                                        <w:rPr>
                                          <w:color w:val="auto"/>
                                          <w:sz w:val="20"/>
                                          <w:szCs w:val="20"/>
                                          <w:u w:val="single"/>
                                        </w:rPr>
                                        <w:t>ique</w:t>
                                      </w:r>
                                      <w:r w:rsidRPr="001C7183">
                                        <w:rPr>
                                          <w:color w:val="auto"/>
                                          <w:sz w:val="20"/>
                                          <w:szCs w:val="20"/>
                                        </w:rPr>
                                        <w:t> :</w:t>
                                      </w:r>
                                    </w:p>
                                    <w:p w14:paraId="48071201" w14:textId="3923D607" w:rsidR="00AE6349" w:rsidRPr="001C7183" w:rsidRDefault="00AE6349" w:rsidP="00AE6349">
                                      <w:pPr>
                                        <w:rPr>
                                          <w:b w:val="0"/>
                                          <w:bCs/>
                                          <w:color w:val="auto"/>
                                          <w:sz w:val="20"/>
                                          <w:szCs w:val="20"/>
                                        </w:rPr>
                                      </w:pPr>
                                      <w:r w:rsidRPr="001C7183">
                                        <w:rPr>
                                          <w:b w:val="0"/>
                                          <w:bCs/>
                                          <w:color w:val="auto"/>
                                          <w:sz w:val="20"/>
                                          <w:szCs w:val="20"/>
                                        </w:rPr>
                                        <w:t>Posséder de bonnes compétences techniques pour réaliser le projet</w:t>
                                      </w:r>
                                    </w:p>
                                  </w:txbxContent>
                                </wps:txbx>
                                <wps:bodyPr rot="0" vert="horz" wrap="square" lIns="91440" tIns="45720" rIns="91440" bIns="45720" anchor="t" anchorCtr="0">
                                  <a:noAutofit/>
                                </wps:bodyPr>
                              </wps:wsp>
                              <wpg:grpSp>
                                <wpg:cNvPr id="19" name="Groupe 19"/>
                                <wpg:cNvGrpSpPr/>
                                <wpg:grpSpPr>
                                  <a:xfrm>
                                    <a:off x="0" y="619124"/>
                                    <a:ext cx="6134098" cy="1329284"/>
                                    <a:chOff x="0" y="-38101"/>
                                    <a:chExt cx="5901158" cy="1329284"/>
                                  </a:xfrm>
                                </wpg:grpSpPr>
                                <wps:wsp>
                                  <wps:cNvPr id="17" name="Connecteur droit avec flèche 17"/>
                                  <wps:cNvCnPr>
                                    <a:endCxn id="18" idx="2"/>
                                  </wps:cNvCnPr>
                                  <wps:spPr>
                                    <a:xfrm>
                                      <a:off x="0" y="609600"/>
                                      <a:ext cx="4303562" cy="16942"/>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18" name="Ellipse 18"/>
                                  <wps:cNvSpPr/>
                                  <wps:spPr>
                                    <a:xfrm>
                                      <a:off x="4303562" y="-38101"/>
                                      <a:ext cx="1597596" cy="1329284"/>
                                    </a:xfrm>
                                    <a:prstGeom prst="ellipse">
                                      <a:avLst/>
                                    </a:prstGeom>
                                    <a:ln>
                                      <a:solidFill>
                                        <a:srgbClr val="645244"/>
                                      </a:solidFill>
                                    </a:ln>
                                  </wps:spPr>
                                  <wps:style>
                                    <a:lnRef idx="2">
                                      <a:schemeClr val="accent2"/>
                                    </a:lnRef>
                                    <a:fillRef idx="1">
                                      <a:schemeClr val="lt1"/>
                                    </a:fillRef>
                                    <a:effectRef idx="0">
                                      <a:schemeClr val="accent2"/>
                                    </a:effectRef>
                                    <a:fontRef idx="minor">
                                      <a:schemeClr val="dk1"/>
                                    </a:fontRef>
                                  </wps:style>
                                  <wps:txbx>
                                    <w:txbxContent>
                                      <w:p w14:paraId="68A7B9E1" w14:textId="77777777" w:rsidR="001C7183" w:rsidRPr="00833BC2" w:rsidRDefault="00AE6349" w:rsidP="00AE6349">
                                        <w:pPr>
                                          <w:jc w:val="center"/>
                                          <w:rPr>
                                            <w:color w:val="261C15"/>
                                            <w:sz w:val="20"/>
                                            <w:szCs w:val="20"/>
                                          </w:rPr>
                                        </w:pPr>
                                        <w:r w:rsidRPr="00833BC2">
                                          <w:rPr>
                                            <w:color w:val="261C15"/>
                                            <w:sz w:val="20"/>
                                            <w:szCs w:val="20"/>
                                          </w:rPr>
                                          <w:t xml:space="preserve">Contraintes de la création du site </w:t>
                                        </w:r>
                                      </w:p>
                                      <w:p w14:paraId="74692A1C" w14:textId="05ECCE01" w:rsidR="00AE6349" w:rsidRPr="00833BC2" w:rsidRDefault="00AE6349" w:rsidP="00AE6349">
                                        <w:pPr>
                                          <w:jc w:val="center"/>
                                          <w:rPr>
                                            <w:color w:val="261C15"/>
                                            <w:sz w:val="20"/>
                                            <w:szCs w:val="20"/>
                                          </w:rPr>
                                        </w:pPr>
                                        <w:proofErr w:type="gramStart"/>
                                        <w:r w:rsidRPr="00833BC2">
                                          <w:rPr>
                                            <w:color w:val="261C15"/>
                                            <w:sz w:val="20"/>
                                            <w:szCs w:val="20"/>
                                          </w:rPr>
                                          <w:t>e</w:t>
                                        </w:r>
                                        <w:proofErr w:type="gramEnd"/>
                                        <w:r w:rsidRPr="00833BC2">
                                          <w:rPr>
                                            <w:color w:val="261C15"/>
                                            <w:sz w:val="20"/>
                                            <w:szCs w:val="20"/>
                                          </w:rPr>
                                          <w:t>-commerce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Zone de texte 2"/>
                                <wps:cNvSpPr txBox="1">
                                  <a:spLocks noChangeArrowheads="1"/>
                                </wps:cNvSpPr>
                                <wps:spPr bwMode="auto">
                                  <a:xfrm>
                                    <a:off x="19050" y="9524"/>
                                    <a:ext cx="1543050" cy="947092"/>
                                  </a:xfrm>
                                  <a:prstGeom prst="rect">
                                    <a:avLst/>
                                  </a:prstGeom>
                                  <a:solidFill>
                                    <a:srgbClr val="FFFFFF"/>
                                  </a:solidFill>
                                  <a:ln w="9525">
                                    <a:noFill/>
                                    <a:miter lim="800000"/>
                                    <a:headEnd/>
                                    <a:tailEnd/>
                                  </a:ln>
                                </wps:spPr>
                                <wps:txbx>
                                  <w:txbxContent>
                                    <w:p w14:paraId="34C28F9C" w14:textId="5DAAF0A0" w:rsidR="00AE6349" w:rsidRPr="001C7183" w:rsidRDefault="00CD5DDC" w:rsidP="00AE6349">
                                      <w:pPr>
                                        <w:rPr>
                                          <w:b w:val="0"/>
                                          <w:bCs/>
                                          <w:color w:val="auto"/>
                                          <w:sz w:val="20"/>
                                          <w:szCs w:val="20"/>
                                        </w:rPr>
                                      </w:pPr>
                                      <w:r w:rsidRPr="001C7183">
                                        <w:rPr>
                                          <w:color w:val="auto"/>
                                          <w:sz w:val="20"/>
                                          <w:szCs w:val="20"/>
                                          <w:u w:val="single"/>
                                        </w:rPr>
                                        <w:t>De matière</w:t>
                                      </w:r>
                                      <w:r w:rsidR="00AE6349" w:rsidRPr="001C7183">
                                        <w:rPr>
                                          <w:b w:val="0"/>
                                          <w:bCs/>
                                          <w:color w:val="auto"/>
                                          <w:sz w:val="20"/>
                                          <w:szCs w:val="20"/>
                                        </w:rPr>
                                        <w:t> :</w:t>
                                      </w:r>
                                    </w:p>
                                    <w:p w14:paraId="270C183C" w14:textId="77777777" w:rsidR="00AE6349" w:rsidRPr="001C7183" w:rsidRDefault="00AE6349" w:rsidP="00AE6349">
                                      <w:pPr>
                                        <w:rPr>
                                          <w:b w:val="0"/>
                                          <w:bCs/>
                                          <w:color w:val="auto"/>
                                          <w:sz w:val="20"/>
                                          <w:szCs w:val="20"/>
                                        </w:rPr>
                                      </w:pPr>
                                      <w:r w:rsidRPr="001C7183">
                                        <w:rPr>
                                          <w:b w:val="0"/>
                                          <w:bCs/>
                                          <w:color w:val="auto"/>
                                          <w:sz w:val="20"/>
                                          <w:szCs w:val="20"/>
                                        </w:rPr>
                                        <w:t>Nécessité d’une large gamme de produits pour réaliser le site</w:t>
                                      </w:r>
                                    </w:p>
                                  </w:txbxContent>
                                </wps:txbx>
                                <wps:bodyPr rot="0" vert="horz" wrap="square" lIns="91440" tIns="45720" rIns="91440" bIns="45720" anchor="t" anchorCtr="0">
                                  <a:noAutofit/>
                                </wps:bodyPr>
                              </wps:wsp>
                              <wps:wsp>
                                <wps:cNvPr id="20" name="Zone de texte 2"/>
                                <wps:cNvSpPr txBox="1">
                                  <a:spLocks noChangeArrowheads="1"/>
                                </wps:cNvSpPr>
                                <wps:spPr bwMode="auto">
                                  <a:xfrm>
                                    <a:off x="1647825" y="0"/>
                                    <a:ext cx="1543050" cy="995680"/>
                                  </a:xfrm>
                                  <a:prstGeom prst="rect">
                                    <a:avLst/>
                                  </a:prstGeom>
                                  <a:solidFill>
                                    <a:srgbClr val="FFFFFF"/>
                                  </a:solidFill>
                                  <a:ln w="9525">
                                    <a:noFill/>
                                    <a:miter lim="800000"/>
                                    <a:headEnd/>
                                    <a:tailEnd/>
                                  </a:ln>
                                </wps:spPr>
                                <wps:txbx>
                                  <w:txbxContent>
                                    <w:p w14:paraId="575A4BC0" w14:textId="017A7F61" w:rsidR="00AE6349" w:rsidRPr="001C7183" w:rsidRDefault="00AE6349" w:rsidP="00AE6349">
                                      <w:pPr>
                                        <w:rPr>
                                          <w:b w:val="0"/>
                                          <w:bCs/>
                                          <w:color w:val="auto"/>
                                          <w:sz w:val="20"/>
                                          <w:szCs w:val="20"/>
                                        </w:rPr>
                                      </w:pPr>
                                      <w:r w:rsidRPr="001C7183">
                                        <w:rPr>
                                          <w:color w:val="auto"/>
                                          <w:sz w:val="20"/>
                                          <w:szCs w:val="20"/>
                                          <w:u w:val="single"/>
                                        </w:rPr>
                                        <w:t>Matériel</w:t>
                                      </w:r>
                                      <w:r w:rsidR="00CD5DDC" w:rsidRPr="001C7183">
                                        <w:rPr>
                                          <w:color w:val="auto"/>
                                          <w:sz w:val="20"/>
                                          <w:szCs w:val="20"/>
                                          <w:u w:val="single"/>
                                        </w:rPr>
                                        <w:t>le</w:t>
                                      </w:r>
                                      <w:r w:rsidRPr="001C7183">
                                        <w:rPr>
                                          <w:b w:val="0"/>
                                          <w:bCs/>
                                          <w:color w:val="auto"/>
                                          <w:sz w:val="20"/>
                                          <w:szCs w:val="20"/>
                                        </w:rPr>
                                        <w:t> :</w:t>
                                      </w:r>
                                    </w:p>
                                    <w:p w14:paraId="3E18EA5A" w14:textId="0E5B5C81" w:rsidR="00AE6349" w:rsidRPr="001C7183" w:rsidRDefault="00AE6349" w:rsidP="00AE6349">
                                      <w:pPr>
                                        <w:rPr>
                                          <w:b w:val="0"/>
                                          <w:bCs/>
                                          <w:color w:val="auto"/>
                                          <w:sz w:val="20"/>
                                          <w:szCs w:val="20"/>
                                        </w:rPr>
                                      </w:pPr>
                                      <w:r w:rsidRPr="001C7183">
                                        <w:rPr>
                                          <w:b w:val="0"/>
                                          <w:bCs/>
                                          <w:color w:val="auto"/>
                                          <w:sz w:val="20"/>
                                          <w:szCs w:val="20"/>
                                        </w:rPr>
                                        <w:t>Avoir un ordinateur performant et une bonne connexion internet</w:t>
                                      </w:r>
                                    </w:p>
                                  </w:txbxContent>
                                </wps:txbx>
                                <wps:bodyPr rot="0" vert="horz" wrap="square" lIns="91440" tIns="45720" rIns="91440" bIns="45720" anchor="t" anchorCtr="0">
                                  <a:noAutofit/>
                                </wps:bodyPr>
                              </wps:wsp>
                              <wps:wsp>
                                <wps:cNvPr id="22" name="Zone de texte 2"/>
                                <wps:cNvSpPr txBox="1">
                                  <a:spLocks noChangeArrowheads="1"/>
                                </wps:cNvSpPr>
                                <wps:spPr bwMode="auto">
                                  <a:xfrm>
                                    <a:off x="666750" y="1685925"/>
                                    <a:ext cx="1543050" cy="983908"/>
                                  </a:xfrm>
                                  <a:prstGeom prst="rect">
                                    <a:avLst/>
                                  </a:prstGeom>
                                  <a:solidFill>
                                    <a:srgbClr val="FFFFFF"/>
                                  </a:solidFill>
                                  <a:ln w="9525">
                                    <a:noFill/>
                                    <a:miter lim="800000"/>
                                    <a:headEnd/>
                                    <a:tailEnd/>
                                  </a:ln>
                                </wps:spPr>
                                <wps:txbx>
                                  <w:txbxContent>
                                    <w:p w14:paraId="472E3305" w14:textId="7A5D707F" w:rsidR="00AE6349" w:rsidRPr="001C7183" w:rsidRDefault="00CD5DDC" w:rsidP="00AE6349">
                                      <w:pPr>
                                        <w:rPr>
                                          <w:color w:val="auto"/>
                                          <w:sz w:val="20"/>
                                          <w:szCs w:val="20"/>
                                        </w:rPr>
                                      </w:pPr>
                                      <w:r w:rsidRPr="001C7183">
                                        <w:rPr>
                                          <w:color w:val="auto"/>
                                          <w:sz w:val="20"/>
                                          <w:szCs w:val="20"/>
                                          <w:u w:val="single"/>
                                        </w:rPr>
                                        <w:t>Contextuelle</w:t>
                                      </w:r>
                                      <w:r w:rsidR="00AE6349" w:rsidRPr="001C7183">
                                        <w:rPr>
                                          <w:color w:val="auto"/>
                                          <w:sz w:val="20"/>
                                          <w:szCs w:val="20"/>
                                        </w:rPr>
                                        <w:t> :</w:t>
                                      </w:r>
                                    </w:p>
                                    <w:p w14:paraId="526827B3" w14:textId="42DF0A33" w:rsidR="00AE6349" w:rsidRPr="001C7183" w:rsidRDefault="00CD5DDC" w:rsidP="00AE6349">
                                      <w:pPr>
                                        <w:rPr>
                                          <w:b w:val="0"/>
                                          <w:bCs/>
                                          <w:color w:val="auto"/>
                                          <w:sz w:val="20"/>
                                          <w:szCs w:val="20"/>
                                        </w:rPr>
                                      </w:pPr>
                                      <w:r w:rsidRPr="001C7183">
                                        <w:rPr>
                                          <w:b w:val="0"/>
                                          <w:bCs/>
                                          <w:color w:val="auto"/>
                                          <w:sz w:val="20"/>
                                          <w:szCs w:val="20"/>
                                        </w:rPr>
                                        <w:t>Panne informatiques possibles, coupures internet</w:t>
                                      </w:r>
                                    </w:p>
                                  </w:txbxContent>
                                </wps:txbx>
                                <wps:bodyPr rot="0" vert="horz" wrap="square" lIns="91440" tIns="45720" rIns="91440" bIns="45720" anchor="t" anchorCtr="0">
                                  <a:noAutofit/>
                                </wps:bodyPr>
                              </wps:wsp>
                              <wps:wsp>
                                <wps:cNvPr id="23" name="Zone de texte 2"/>
                                <wps:cNvSpPr txBox="1">
                                  <a:spLocks noChangeArrowheads="1"/>
                                </wps:cNvSpPr>
                                <wps:spPr bwMode="auto">
                                  <a:xfrm>
                                    <a:off x="2347764" y="1695450"/>
                                    <a:ext cx="1719412" cy="1226582"/>
                                  </a:xfrm>
                                  <a:prstGeom prst="rect">
                                    <a:avLst/>
                                  </a:prstGeom>
                                  <a:solidFill>
                                    <a:srgbClr val="FFFFFF"/>
                                  </a:solidFill>
                                  <a:ln w="9525">
                                    <a:noFill/>
                                    <a:miter lim="800000"/>
                                    <a:headEnd/>
                                    <a:tailEnd/>
                                  </a:ln>
                                </wps:spPr>
                                <wps:txbx>
                                  <w:txbxContent>
                                    <w:p w14:paraId="3EDD5C2C" w14:textId="28F82F43" w:rsidR="00AE6349" w:rsidRPr="001C7183" w:rsidRDefault="00CD5DDC" w:rsidP="00AE6349">
                                      <w:pPr>
                                        <w:rPr>
                                          <w:color w:val="auto"/>
                                          <w:sz w:val="20"/>
                                          <w:szCs w:val="20"/>
                                        </w:rPr>
                                      </w:pPr>
                                      <w:r w:rsidRPr="001C7183">
                                        <w:rPr>
                                          <w:color w:val="auto"/>
                                          <w:sz w:val="20"/>
                                          <w:szCs w:val="20"/>
                                          <w:u w:val="single"/>
                                        </w:rPr>
                                        <w:t>Temporelle</w:t>
                                      </w:r>
                                      <w:r w:rsidR="00AE6349" w:rsidRPr="001C7183">
                                        <w:rPr>
                                          <w:color w:val="auto"/>
                                          <w:sz w:val="20"/>
                                          <w:szCs w:val="20"/>
                                        </w:rPr>
                                        <w:t> :</w:t>
                                      </w:r>
                                    </w:p>
                                    <w:p w14:paraId="77046A21" w14:textId="01CFEA1D" w:rsidR="00CD5DDC" w:rsidRPr="001C7183" w:rsidRDefault="00CD5DDC" w:rsidP="00AE6349">
                                      <w:pPr>
                                        <w:rPr>
                                          <w:b w:val="0"/>
                                          <w:bCs/>
                                          <w:color w:val="auto"/>
                                          <w:sz w:val="20"/>
                                          <w:szCs w:val="20"/>
                                        </w:rPr>
                                      </w:pPr>
                                      <w:r w:rsidRPr="001C7183">
                                        <w:rPr>
                                          <w:b w:val="0"/>
                                          <w:bCs/>
                                          <w:color w:val="auto"/>
                                          <w:sz w:val="20"/>
                                          <w:szCs w:val="20"/>
                                        </w:rPr>
                                        <w:t>Travailler rapidement afin d’optimiser son temps pour terminer le projet à la date prévue</w:t>
                                      </w:r>
                                    </w:p>
                                  </w:txbxContent>
                                </wps:txbx>
                                <wps:bodyPr rot="0" vert="horz" wrap="square" lIns="91440" tIns="45720" rIns="91440" bIns="45720" anchor="t" anchorCtr="0">
                                  <a:noAutofit/>
                                </wps:bodyPr>
                              </wps:wsp>
                              <wps:wsp>
                                <wps:cNvPr id="24" name="Connecteur droit avec flèche 24"/>
                                <wps:cNvCnPr/>
                                <wps:spPr>
                                  <a:xfrm>
                                    <a:off x="790576" y="949318"/>
                                    <a:ext cx="276131" cy="329073"/>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5" name="Connecteur droit avec flèche 25"/>
                                <wps:cNvCnPr/>
                                <wps:spPr>
                                  <a:xfrm>
                                    <a:off x="2209800" y="876300"/>
                                    <a:ext cx="266700" cy="409575"/>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6" name="Connecteur droit avec flèche 26"/>
                                <wps:cNvCnPr/>
                                <wps:spPr>
                                  <a:xfrm>
                                    <a:off x="3637975" y="1032089"/>
                                    <a:ext cx="181550" cy="249332"/>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7" name="Connecteur droit avec flèche 27"/>
                                <wps:cNvCnPr/>
                                <wps:spPr>
                                  <a:xfrm flipV="1">
                                    <a:off x="973424" y="1288102"/>
                                    <a:ext cx="617252" cy="407348"/>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s:wsp>
                                <wps:cNvPr id="28" name="Connecteur droit avec flèche 28"/>
                                <wps:cNvCnPr/>
                                <wps:spPr>
                                  <a:xfrm flipV="1">
                                    <a:off x="2647950" y="1290331"/>
                                    <a:ext cx="514350" cy="405119"/>
                                  </a:xfrm>
                                  <a:prstGeom prst="straightConnector1">
                                    <a:avLst/>
                                  </a:prstGeom>
                                  <a:ln>
                                    <a:solidFill>
                                      <a:srgbClr val="645244"/>
                                    </a:solidFill>
                                    <a:tailEnd type="triangle"/>
                                  </a:ln>
                                </wps:spPr>
                                <wps:style>
                                  <a:lnRef idx="1">
                                    <a:schemeClr val="accent2"/>
                                  </a:lnRef>
                                  <a:fillRef idx="0">
                                    <a:schemeClr val="accent2"/>
                                  </a:fillRef>
                                  <a:effectRef idx="0">
                                    <a:schemeClr val="accent2"/>
                                  </a:effectRef>
                                  <a:fontRef idx="minor">
                                    <a:schemeClr val="tx1"/>
                                  </a:fontRef>
                                </wps:style>
                                <wps:bodyPr/>
                              </wps:wsp>
                            </wpg:grpSp>
                            <wps:wsp>
                              <wps:cNvPr id="30" name="Zone de texte 30"/>
                              <wps:cNvSpPr txBox="1"/>
                              <wps:spPr>
                                <a:xfrm>
                                  <a:off x="-30388" y="2740458"/>
                                  <a:ext cx="5611893" cy="582344"/>
                                </a:xfrm>
                                <a:prstGeom prst="rect">
                                  <a:avLst/>
                                </a:prstGeom>
                                <a:noFill/>
                                <a:ln>
                                  <a:noFill/>
                                </a:ln>
                              </wps:spPr>
                              <wps:txbx>
                                <w:txbxContent>
                                  <w:p w14:paraId="2FCD9989" w14:textId="44C151BC" w:rsidR="001C7183" w:rsidRPr="0027079B" w:rsidRDefault="001C7183" w:rsidP="001271A5">
                                    <w:pPr>
                                      <w:pStyle w:val="Titre1"/>
                                      <w:spacing w:before="0" w:after="0" w:line="240" w:lineRule="auto"/>
                                      <w:ind w:left="1440"/>
                                      <w:jc w:val="center"/>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Diagramme d’Ishikawa les contraintes de la réalisation du site E-commerce</w:t>
                                    </w:r>
                                  </w:p>
                                  <w:p w14:paraId="17710250" w14:textId="432DDD1D" w:rsidR="001C7183" w:rsidRPr="001C7183" w:rsidRDefault="001271A5" w:rsidP="001271A5">
                                    <w:pPr>
                                      <w:pStyle w:val="Titre1"/>
                                      <w:spacing w:before="0" w:after="0" w:line="240" w:lineRule="auto"/>
                                      <w:ind w:left="1440"/>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1C7183"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Les cailloux de </w:t>
                                    </w:r>
                                    <w:proofErr w:type="spellStart"/>
                                    <w:r w:rsidR="001C7183"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Zicaa</w:t>
                                    </w:r>
                                    <w:proofErr w:type="spellEnd"/>
                                    <w:r>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EA7A42" id="Groupe 31" o:spid="_x0000_s1035" style="position:absolute;left:0;text-align:left;margin-left:.05pt;margin-top:12.7pt;width:518.05pt;height:335.25pt;z-index:-251676160;mso-position-horizontal-relative:text;mso-position-vertical-relative:text;mso-width-relative:margin;mso-height-relative:margin" coordorigin="-303" coordsize="56118,33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">
                      <v:group id="Groupe 29" o:spid="_x0000_s1036" style="position:absolute;width:55435;height:33648" coordorigin="" coordsize="61340,2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Zone de texte 2" o:spid="_x0000_s1037" type="#_x0000_t202" style="position:absolute;left:31908;width:15431;height:11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53142CCA" w14:textId="16A6E7B8" w:rsidR="00AE6349" w:rsidRPr="001C7183" w:rsidRDefault="00AE6349" w:rsidP="00AE6349">
                                <w:pPr>
                                  <w:rPr>
                                    <w:color w:val="auto"/>
                                    <w:sz w:val="20"/>
                                    <w:szCs w:val="20"/>
                                  </w:rPr>
                                </w:pPr>
                                <w:r w:rsidRPr="001C7183">
                                  <w:rPr>
                                    <w:color w:val="auto"/>
                                    <w:sz w:val="20"/>
                                    <w:szCs w:val="20"/>
                                    <w:u w:val="single"/>
                                  </w:rPr>
                                  <w:t>Méthod</w:t>
                                </w:r>
                                <w:r w:rsidR="00CD5DDC" w:rsidRPr="001C7183">
                                  <w:rPr>
                                    <w:color w:val="auto"/>
                                    <w:sz w:val="20"/>
                                    <w:szCs w:val="20"/>
                                    <w:u w:val="single"/>
                                  </w:rPr>
                                  <w:t>ique</w:t>
                                </w:r>
                                <w:r w:rsidRPr="001C7183">
                                  <w:rPr>
                                    <w:color w:val="auto"/>
                                    <w:sz w:val="20"/>
                                    <w:szCs w:val="20"/>
                                  </w:rPr>
                                  <w:t> :</w:t>
                                </w:r>
                              </w:p>
                              <w:p w14:paraId="48071201" w14:textId="3923D607" w:rsidR="00AE6349" w:rsidRPr="001C7183" w:rsidRDefault="00AE6349" w:rsidP="00AE6349">
                                <w:pPr>
                                  <w:rPr>
                                    <w:b w:val="0"/>
                                    <w:bCs/>
                                    <w:color w:val="auto"/>
                                    <w:sz w:val="20"/>
                                    <w:szCs w:val="20"/>
                                  </w:rPr>
                                </w:pPr>
                                <w:r w:rsidRPr="001C7183">
                                  <w:rPr>
                                    <w:b w:val="0"/>
                                    <w:bCs/>
                                    <w:color w:val="auto"/>
                                    <w:sz w:val="20"/>
                                    <w:szCs w:val="20"/>
                                  </w:rPr>
                                  <w:t>Posséder de bonnes compétences techniques pour réaliser le projet</w:t>
                                </w:r>
                              </w:p>
                            </w:txbxContent>
                          </v:textbox>
                        </v:shape>
                        <v:group id="Groupe 19" o:spid="_x0000_s1038" style="position:absolute;top:6191;width:61340;height:13293" coordorigin=",-381" coordsize="59011,13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32" coordsize="21600,21600" o:spt="32" o:oned="t" path="m,l21600,21600e" filled="f">
                            <v:path arrowok="t" fillok="f" o:connecttype="none"/>
                            <o:lock v:ext="edit" shapetype="t"/>
                          </v:shapetype>
                          <v:shape id="Connecteur droit avec flèche 17" o:spid="_x0000_s1039" type="#_x0000_t32" style="position:absolute;top:6096;width:43035;height:1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" strokecolor="#645244">
                            <v:stroke endarrow="block" endcap="round"/>
                          </v:shape>
                          <v:oval id="Ellipse 18" o:spid="_x0000_s1040" style="position:absolute;left:43035;top:-381;width:15976;height:13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" fillcolor="white [3201]" strokecolor="#645244" strokeweight="1.25pt">
                            <v:stroke endcap="round"/>
                            <v:textbox>
                              <w:txbxContent>
                                <w:p w14:paraId="68A7B9E1" w14:textId="77777777" w:rsidR="001C7183" w:rsidRPr="00833BC2" w:rsidRDefault="00AE6349" w:rsidP="00AE6349">
                                  <w:pPr>
                                    <w:jc w:val="center"/>
                                    <w:rPr>
                                      <w:color w:val="261C15"/>
                                      <w:sz w:val="20"/>
                                      <w:szCs w:val="20"/>
                                    </w:rPr>
                                  </w:pPr>
                                  <w:r w:rsidRPr="00833BC2">
                                    <w:rPr>
                                      <w:color w:val="261C15"/>
                                      <w:sz w:val="20"/>
                                      <w:szCs w:val="20"/>
                                    </w:rPr>
                                    <w:t xml:space="preserve">Contraintes de la création du site </w:t>
                                  </w:r>
                                </w:p>
                                <w:p w14:paraId="74692A1C" w14:textId="05ECCE01" w:rsidR="00AE6349" w:rsidRPr="00833BC2" w:rsidRDefault="00AE6349" w:rsidP="00AE6349">
                                  <w:pPr>
                                    <w:jc w:val="center"/>
                                    <w:rPr>
                                      <w:color w:val="261C15"/>
                                      <w:sz w:val="20"/>
                                      <w:szCs w:val="20"/>
                                    </w:rPr>
                                  </w:pPr>
                                  <w:proofErr w:type="gramStart"/>
                                  <w:r w:rsidRPr="00833BC2">
                                    <w:rPr>
                                      <w:color w:val="261C15"/>
                                      <w:sz w:val="20"/>
                                      <w:szCs w:val="20"/>
                                    </w:rPr>
                                    <w:t>e</w:t>
                                  </w:r>
                                  <w:proofErr w:type="gramEnd"/>
                                  <w:r w:rsidRPr="00833BC2">
                                    <w:rPr>
                                      <w:color w:val="261C15"/>
                                      <w:sz w:val="20"/>
                                      <w:szCs w:val="20"/>
                                    </w:rPr>
                                    <w:t>-commerce</w:t>
                                  </w:r>
                                </w:p>
                              </w:txbxContent>
                            </v:textbox>
                          </v:oval>
                        </v:group>
                        <v:shape id="Zone de texte 2" o:spid="_x0000_s1041" type="#_x0000_t202" style="position:absolute;left:190;top:95;width:15431;height:9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34C28F9C" w14:textId="5DAAF0A0" w:rsidR="00AE6349" w:rsidRPr="001C7183" w:rsidRDefault="00CD5DDC" w:rsidP="00AE6349">
                                <w:pPr>
                                  <w:rPr>
                                    <w:b w:val="0"/>
                                    <w:bCs/>
                                    <w:color w:val="auto"/>
                                    <w:sz w:val="20"/>
                                    <w:szCs w:val="20"/>
                                  </w:rPr>
                                </w:pPr>
                                <w:r w:rsidRPr="001C7183">
                                  <w:rPr>
                                    <w:color w:val="auto"/>
                                    <w:sz w:val="20"/>
                                    <w:szCs w:val="20"/>
                                    <w:u w:val="single"/>
                                  </w:rPr>
                                  <w:t>De matière</w:t>
                                </w:r>
                                <w:r w:rsidR="00AE6349" w:rsidRPr="001C7183">
                                  <w:rPr>
                                    <w:b w:val="0"/>
                                    <w:bCs/>
                                    <w:color w:val="auto"/>
                                    <w:sz w:val="20"/>
                                    <w:szCs w:val="20"/>
                                  </w:rPr>
                                  <w:t> :</w:t>
                                </w:r>
                              </w:p>
                              <w:p w14:paraId="270C183C" w14:textId="77777777" w:rsidR="00AE6349" w:rsidRPr="001C7183" w:rsidRDefault="00AE6349" w:rsidP="00AE6349">
                                <w:pPr>
                                  <w:rPr>
                                    <w:b w:val="0"/>
                                    <w:bCs/>
                                    <w:color w:val="auto"/>
                                    <w:sz w:val="20"/>
                                    <w:szCs w:val="20"/>
                                  </w:rPr>
                                </w:pPr>
                                <w:r w:rsidRPr="001C7183">
                                  <w:rPr>
                                    <w:b w:val="0"/>
                                    <w:bCs/>
                                    <w:color w:val="auto"/>
                                    <w:sz w:val="20"/>
                                    <w:szCs w:val="20"/>
                                  </w:rPr>
                                  <w:t>Nécessité d’une large gamme de produits pour réaliser le site</w:t>
                                </w:r>
                              </w:p>
                            </w:txbxContent>
                          </v:textbox>
                        </v:shape>
                        <v:shape id="Zone de texte 2" o:spid="_x0000_s1042" type="#_x0000_t202" style="position:absolute;left:16478;width:15430;height:9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575A4BC0" w14:textId="017A7F61" w:rsidR="00AE6349" w:rsidRPr="001C7183" w:rsidRDefault="00AE6349" w:rsidP="00AE6349">
                                <w:pPr>
                                  <w:rPr>
                                    <w:b w:val="0"/>
                                    <w:bCs/>
                                    <w:color w:val="auto"/>
                                    <w:sz w:val="20"/>
                                    <w:szCs w:val="20"/>
                                  </w:rPr>
                                </w:pPr>
                                <w:r w:rsidRPr="001C7183">
                                  <w:rPr>
                                    <w:color w:val="auto"/>
                                    <w:sz w:val="20"/>
                                    <w:szCs w:val="20"/>
                                    <w:u w:val="single"/>
                                  </w:rPr>
                                  <w:t>Matériel</w:t>
                                </w:r>
                                <w:r w:rsidR="00CD5DDC" w:rsidRPr="001C7183">
                                  <w:rPr>
                                    <w:color w:val="auto"/>
                                    <w:sz w:val="20"/>
                                    <w:szCs w:val="20"/>
                                    <w:u w:val="single"/>
                                  </w:rPr>
                                  <w:t>le</w:t>
                                </w:r>
                                <w:r w:rsidRPr="001C7183">
                                  <w:rPr>
                                    <w:b w:val="0"/>
                                    <w:bCs/>
                                    <w:color w:val="auto"/>
                                    <w:sz w:val="20"/>
                                    <w:szCs w:val="20"/>
                                  </w:rPr>
                                  <w:t> :</w:t>
                                </w:r>
                              </w:p>
                              <w:p w14:paraId="3E18EA5A" w14:textId="0E5B5C81" w:rsidR="00AE6349" w:rsidRPr="001C7183" w:rsidRDefault="00AE6349" w:rsidP="00AE6349">
                                <w:pPr>
                                  <w:rPr>
                                    <w:b w:val="0"/>
                                    <w:bCs/>
                                    <w:color w:val="auto"/>
                                    <w:sz w:val="20"/>
                                    <w:szCs w:val="20"/>
                                  </w:rPr>
                                </w:pPr>
                                <w:r w:rsidRPr="001C7183">
                                  <w:rPr>
                                    <w:b w:val="0"/>
                                    <w:bCs/>
                                    <w:color w:val="auto"/>
                                    <w:sz w:val="20"/>
                                    <w:szCs w:val="20"/>
                                  </w:rPr>
                                  <w:t>Avoir un ordinateur performant et une bonne connexion internet</w:t>
                                </w:r>
                              </w:p>
                            </w:txbxContent>
                          </v:textbox>
                        </v:shape>
                        <v:shape id="Zone de texte 2" o:spid="_x0000_s1043" type="#_x0000_t202" style="position:absolute;left:6667;top:16859;width:15431;height:9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14:paraId="472E3305" w14:textId="7A5D707F" w:rsidR="00AE6349" w:rsidRPr="001C7183" w:rsidRDefault="00CD5DDC" w:rsidP="00AE6349">
                                <w:pPr>
                                  <w:rPr>
                                    <w:color w:val="auto"/>
                                    <w:sz w:val="20"/>
                                    <w:szCs w:val="20"/>
                                  </w:rPr>
                                </w:pPr>
                                <w:r w:rsidRPr="001C7183">
                                  <w:rPr>
                                    <w:color w:val="auto"/>
                                    <w:sz w:val="20"/>
                                    <w:szCs w:val="20"/>
                                    <w:u w:val="single"/>
                                  </w:rPr>
                                  <w:t>Contextuelle</w:t>
                                </w:r>
                                <w:r w:rsidR="00AE6349" w:rsidRPr="001C7183">
                                  <w:rPr>
                                    <w:color w:val="auto"/>
                                    <w:sz w:val="20"/>
                                    <w:szCs w:val="20"/>
                                  </w:rPr>
                                  <w:t> :</w:t>
                                </w:r>
                              </w:p>
                              <w:p w14:paraId="526827B3" w14:textId="42DF0A33" w:rsidR="00AE6349" w:rsidRPr="001C7183" w:rsidRDefault="00CD5DDC" w:rsidP="00AE6349">
                                <w:pPr>
                                  <w:rPr>
                                    <w:b w:val="0"/>
                                    <w:bCs/>
                                    <w:color w:val="auto"/>
                                    <w:sz w:val="20"/>
                                    <w:szCs w:val="20"/>
                                  </w:rPr>
                                </w:pPr>
                                <w:r w:rsidRPr="001C7183">
                                  <w:rPr>
                                    <w:b w:val="0"/>
                                    <w:bCs/>
                                    <w:color w:val="auto"/>
                                    <w:sz w:val="20"/>
                                    <w:szCs w:val="20"/>
                                  </w:rPr>
                                  <w:t>Panne informatiques possibles, coupures internet</w:t>
                                </w:r>
                              </w:p>
                            </w:txbxContent>
                          </v:textbox>
                        </v:shape>
                        <v:shape id="Zone de texte 2" o:spid="_x0000_s1044" type="#_x0000_t202" style="position:absolute;left:23477;top:16954;width:17194;height:1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3EDD5C2C" w14:textId="28F82F43" w:rsidR="00AE6349" w:rsidRPr="001C7183" w:rsidRDefault="00CD5DDC" w:rsidP="00AE6349">
                                <w:pPr>
                                  <w:rPr>
                                    <w:color w:val="auto"/>
                                    <w:sz w:val="20"/>
                                    <w:szCs w:val="20"/>
                                  </w:rPr>
                                </w:pPr>
                                <w:r w:rsidRPr="001C7183">
                                  <w:rPr>
                                    <w:color w:val="auto"/>
                                    <w:sz w:val="20"/>
                                    <w:szCs w:val="20"/>
                                    <w:u w:val="single"/>
                                  </w:rPr>
                                  <w:t>Temporelle</w:t>
                                </w:r>
                                <w:r w:rsidR="00AE6349" w:rsidRPr="001C7183">
                                  <w:rPr>
                                    <w:color w:val="auto"/>
                                    <w:sz w:val="20"/>
                                    <w:szCs w:val="20"/>
                                  </w:rPr>
                                  <w:t> :</w:t>
                                </w:r>
                              </w:p>
                              <w:p w14:paraId="77046A21" w14:textId="01CFEA1D" w:rsidR="00CD5DDC" w:rsidRPr="001C7183" w:rsidRDefault="00CD5DDC" w:rsidP="00AE6349">
                                <w:pPr>
                                  <w:rPr>
                                    <w:b w:val="0"/>
                                    <w:bCs/>
                                    <w:color w:val="auto"/>
                                    <w:sz w:val="20"/>
                                    <w:szCs w:val="20"/>
                                  </w:rPr>
                                </w:pPr>
                                <w:r w:rsidRPr="001C7183">
                                  <w:rPr>
                                    <w:b w:val="0"/>
                                    <w:bCs/>
                                    <w:color w:val="auto"/>
                                    <w:sz w:val="20"/>
                                    <w:szCs w:val="20"/>
                                  </w:rPr>
                                  <w:t>Travailler rapidement afin d’optimiser son temps pour terminer le projet à la date prévue</w:t>
                                </w:r>
                              </w:p>
                            </w:txbxContent>
                          </v:textbox>
                        </v:shape>
                        <v:shape id="Connecteur droit avec flèche 24" o:spid="_x0000_s1045" type="#_x0000_t32" style="position:absolute;left:7905;top:9493;width:2762;height:32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" strokecolor="#645244">
                          <v:stroke endarrow="block" endcap="round"/>
                        </v:shape>
                        <v:shape id="Connecteur droit avec flèche 25" o:spid="_x0000_s1046" type="#_x0000_t32" style="position:absolute;left:22098;top:8763;width:2667;height:4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" strokecolor="#645244">
                          <v:stroke endarrow="block" endcap="round"/>
                        </v:shape>
                        <v:shape id="Connecteur droit avec flèche 26" o:spid="_x0000_s1047" type="#_x0000_t32" style="position:absolute;left:36379;top:10320;width:1816;height:24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" strokecolor="#645244">
                          <v:stroke endarrow="block" endcap="round"/>
                        </v:shape>
                        <v:shape id="Connecteur droit avec flèche 27" o:spid="_x0000_s1048" type="#_x0000_t32" style="position:absolute;left:9734;top:12881;width:6172;height:40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" strokecolor="#645244">
                          <v:stroke endarrow="block" endcap="round"/>
                        </v:shape>
                        <v:shape id="Connecteur droit avec flèche 28" o:spid="_x0000_s1049" type="#_x0000_t32" style="position:absolute;left:26479;top:12903;width:5144;height:40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" strokecolor="#645244">
                          <v:stroke endarrow="block" endcap="round"/>
                        </v:shape>
                      </v:group>
                      <v:shape id="Zone de texte 30" o:spid="_x0000_s1050" type="#_x0000_t202" style="position:absolute;left:-303;top:27404;width:56118;height:5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2FCD9989" w14:textId="44C151BC" w:rsidR="001C7183" w:rsidRPr="0027079B" w:rsidRDefault="001C7183" w:rsidP="001271A5">
                              <w:pPr>
                                <w:pStyle w:val="Titre1"/>
                                <w:spacing w:before="0" w:after="0" w:line="240" w:lineRule="auto"/>
                                <w:ind w:left="1440"/>
                                <w:jc w:val="center"/>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Diagramme d’Ishikawa les contraintes de la réalisation du site E-commerce</w:t>
                              </w:r>
                            </w:p>
                            <w:p w14:paraId="17710250" w14:textId="432DDD1D" w:rsidR="001C7183" w:rsidRPr="001C7183" w:rsidRDefault="001271A5" w:rsidP="001271A5">
                              <w:pPr>
                                <w:pStyle w:val="Titre1"/>
                                <w:spacing w:before="0" w:after="0" w:line="240" w:lineRule="auto"/>
                                <w:ind w:left="1440"/>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1C7183"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Les cailloux de </w:t>
                              </w:r>
                              <w:proofErr w:type="spellStart"/>
                              <w:r w:rsidR="001C7183" w:rsidRPr="0027079B">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Zicaa</w:t>
                              </w:r>
                              <w:proofErr w:type="spellEnd"/>
                              <w:r>
                                <w:rPr>
                                  <w:color w:val="261C15"/>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xbxContent>
                        </v:textbox>
                      </v:shape>
                      <w10:wrap type="topAndBottom"/>
                    </v:group>
                  </w:pict>
                </mc:Fallback>
              </mc:AlternateContent>
            </w:r>
          </w:p>
          <w:p w14:paraId="327D534F" w14:textId="756082F3" w:rsidR="00122E08" w:rsidRPr="00D47F6E" w:rsidRDefault="00D47F6E" w:rsidP="00122E08">
            <w:pPr>
              <w:pStyle w:val="Titre2"/>
              <w:numPr>
                <w:ilvl w:val="0"/>
                <w:numId w:val="39"/>
              </w:numPr>
              <w:rPr>
                <w:b/>
                <w:bCs/>
                <w:color w:val="261C15"/>
                <w:sz w:val="28"/>
                <w:szCs w:val="28"/>
              </w:rPr>
            </w:pPr>
            <w:r>
              <w:rPr>
                <w:b/>
                <w:bCs/>
                <w:color w:val="261C15"/>
                <w:sz w:val="28"/>
                <w:szCs w:val="28"/>
              </w:rPr>
              <w:t>Partie technique</w:t>
            </w:r>
          </w:p>
          <w:p w14:paraId="1FD466B3" w14:textId="1AF5CAED" w:rsidR="002903B7" w:rsidRPr="002903B7" w:rsidRDefault="002903B7" w:rsidP="00F74D3B">
            <w:pPr>
              <w:pStyle w:val="Titre1"/>
              <w:numPr>
                <w:ilvl w:val="0"/>
                <w:numId w:val="27"/>
              </w:numPr>
              <w:spacing w:after="0" w:line="240" w:lineRule="auto"/>
              <w:ind w:right="445"/>
              <w:jc w:val="both"/>
              <w:rPr>
                <w:b w:val="0"/>
                <w:bCs/>
                <w:color w:val="261C15"/>
                <w:sz w:val="20"/>
                <w:szCs w:val="20"/>
              </w:rPr>
            </w:pPr>
            <w:r w:rsidRPr="00DB6C66">
              <w:rPr>
                <w:color w:val="261C15"/>
                <w:sz w:val="20"/>
                <w:szCs w:val="20"/>
                <w:u w:val="single"/>
              </w:rPr>
              <w:t>Le langage HTML et CSS</w:t>
            </w:r>
            <w:r w:rsidRPr="002903B7">
              <w:rPr>
                <w:b w:val="0"/>
                <w:bCs/>
                <w:color w:val="261C15"/>
                <w:sz w:val="20"/>
                <w:szCs w:val="20"/>
              </w:rPr>
              <w:t xml:space="preserve"> : il doit être lisible et bien indenté pour l’éventuelle collaboration de plusieurs développeurs sur le projet. En effet, le site e-commerce nécessitant un travail conséquent pour sa mise en œuvre, il pourrait être envisagé d’effectuer un travail d’équipe. Le CSS doit être suffisamment développé pour rendre le site agréable et facile à utiliser. Il doit également être responsive et comporter plusieurs </w:t>
            </w:r>
            <w:proofErr w:type="spellStart"/>
            <w:r w:rsidRPr="002903B7">
              <w:rPr>
                <w:b w:val="0"/>
                <w:bCs/>
                <w:color w:val="261C15"/>
                <w:sz w:val="20"/>
                <w:szCs w:val="20"/>
              </w:rPr>
              <w:t>breakpoint</w:t>
            </w:r>
            <w:proofErr w:type="spellEnd"/>
            <w:r w:rsidRPr="002903B7">
              <w:rPr>
                <w:b w:val="0"/>
                <w:bCs/>
                <w:color w:val="261C15"/>
                <w:sz w:val="20"/>
                <w:szCs w:val="20"/>
              </w:rPr>
              <w:t>, grâce à la règle @media incluse au CSS</w:t>
            </w:r>
          </w:p>
          <w:p w14:paraId="41FE1629" w14:textId="1D672E03" w:rsidR="002903B7" w:rsidRPr="002903B7" w:rsidRDefault="002903B7" w:rsidP="00F74D3B">
            <w:pPr>
              <w:pStyle w:val="Titre1"/>
              <w:numPr>
                <w:ilvl w:val="0"/>
                <w:numId w:val="27"/>
              </w:numPr>
              <w:spacing w:after="0" w:line="240" w:lineRule="auto"/>
              <w:ind w:right="445"/>
              <w:jc w:val="both"/>
              <w:rPr>
                <w:b w:val="0"/>
                <w:bCs/>
                <w:color w:val="261C15"/>
                <w:sz w:val="20"/>
                <w:szCs w:val="20"/>
              </w:rPr>
            </w:pPr>
            <w:r w:rsidRPr="00DB6C66">
              <w:rPr>
                <w:color w:val="261C15"/>
                <w:sz w:val="20"/>
                <w:szCs w:val="20"/>
                <w:u w:val="single"/>
              </w:rPr>
              <w:t>Le langage Javascript</w:t>
            </w:r>
            <w:r w:rsidRPr="002903B7">
              <w:rPr>
                <w:b w:val="0"/>
                <w:bCs/>
                <w:color w:val="261C15"/>
                <w:sz w:val="20"/>
                <w:szCs w:val="20"/>
              </w:rPr>
              <w:t> : il est nécessaire d’incorporer du javascript au projet afin de rendre le site dynamique et ludique. Toujours dans la perspective du travail en équipe, le code JS devra être commenté et simple à comprendre. Pour cela il sera primordial d’utiliser des noms simples de variables</w:t>
            </w:r>
            <w:r>
              <w:rPr>
                <w:b w:val="0"/>
                <w:bCs/>
                <w:color w:val="261C15"/>
                <w:sz w:val="20"/>
                <w:szCs w:val="20"/>
              </w:rPr>
              <w:t>.</w:t>
            </w:r>
          </w:p>
          <w:p w14:paraId="4BA4E8E1" w14:textId="349F530F" w:rsidR="002903B7" w:rsidRPr="002903B7" w:rsidRDefault="002903B7" w:rsidP="00F74D3B">
            <w:pPr>
              <w:pStyle w:val="Titre1"/>
              <w:numPr>
                <w:ilvl w:val="0"/>
                <w:numId w:val="27"/>
              </w:numPr>
              <w:spacing w:after="0" w:line="240" w:lineRule="auto"/>
              <w:ind w:right="445"/>
              <w:jc w:val="both"/>
              <w:rPr>
                <w:b w:val="0"/>
                <w:bCs/>
                <w:color w:val="261C15"/>
                <w:sz w:val="20"/>
                <w:szCs w:val="20"/>
              </w:rPr>
            </w:pPr>
            <w:r w:rsidRPr="00DB6C66">
              <w:rPr>
                <w:color w:val="261C15"/>
                <w:sz w:val="20"/>
                <w:szCs w:val="20"/>
                <w:u w:val="single"/>
              </w:rPr>
              <w:t>Le langage PHP</w:t>
            </w:r>
            <w:r w:rsidRPr="00DB6C66">
              <w:rPr>
                <w:color w:val="261C15"/>
                <w:sz w:val="20"/>
                <w:szCs w:val="20"/>
              </w:rPr>
              <w:t> :</w:t>
            </w:r>
            <w:r w:rsidRPr="002903B7">
              <w:rPr>
                <w:b w:val="0"/>
                <w:bCs/>
                <w:color w:val="261C15"/>
                <w:sz w:val="20"/>
                <w:szCs w:val="20"/>
              </w:rPr>
              <w:t xml:space="preserve"> l’étape de création et de connexion au compte fera appel au langage PHP. Celui-ci devra utiliser le modèle MVC (modèle, vue, </w:t>
            </w:r>
            <w:r w:rsidR="00153847" w:rsidRPr="002903B7">
              <w:rPr>
                <w:b w:val="0"/>
                <w:bCs/>
                <w:color w:val="261C15"/>
                <w:sz w:val="20"/>
                <w:szCs w:val="20"/>
              </w:rPr>
              <w:t>contrôle</w:t>
            </w:r>
            <w:r w:rsidR="00153847">
              <w:rPr>
                <w:b w:val="0"/>
                <w:bCs/>
                <w:color w:val="261C15"/>
                <w:sz w:val="20"/>
                <w:szCs w:val="20"/>
              </w:rPr>
              <w:t>u</w:t>
            </w:r>
            <w:r w:rsidR="00153847" w:rsidRPr="002903B7">
              <w:rPr>
                <w:b w:val="0"/>
                <w:bCs/>
                <w:color w:val="261C15"/>
                <w:sz w:val="20"/>
                <w:szCs w:val="20"/>
              </w:rPr>
              <w:t>r</w:t>
            </w:r>
            <w:r w:rsidRPr="002903B7">
              <w:rPr>
                <w:b w:val="0"/>
                <w:bCs/>
                <w:color w:val="261C15"/>
                <w:sz w:val="20"/>
                <w:szCs w:val="20"/>
              </w:rPr>
              <w:t>) afin de faciliter son utilisation. L’ensemble du site sera en langage PHP en ce qui concerne le code HTML.</w:t>
            </w:r>
          </w:p>
          <w:p w14:paraId="346260C1" w14:textId="02A1B02B" w:rsidR="00122E08" w:rsidRPr="00E4521A" w:rsidRDefault="00122E08" w:rsidP="00122E08">
            <w:pPr>
              <w:pStyle w:val="Titre1"/>
              <w:rPr>
                <w:color w:val="261C15"/>
                <w:sz w:val="20"/>
                <w:szCs w:val="20"/>
              </w:rPr>
            </w:pPr>
          </w:p>
          <w:p w14:paraId="07E9A468" w14:textId="76DF0A32" w:rsidR="00122E08" w:rsidRPr="00E4521A" w:rsidRDefault="00122E08" w:rsidP="003B16B6">
            <w:pPr>
              <w:pStyle w:val="Titre1"/>
              <w:rPr>
                <w:color w:val="261C15"/>
                <w:sz w:val="20"/>
                <w:szCs w:val="20"/>
              </w:rPr>
            </w:pPr>
          </w:p>
          <w:p w14:paraId="08342320" w14:textId="2CF81D40" w:rsidR="00FA4EDD" w:rsidRDefault="00FA4EDD" w:rsidP="003B16B6">
            <w:pPr>
              <w:pStyle w:val="Titre1"/>
              <w:rPr>
                <w:color w:val="261C15"/>
                <w:sz w:val="20"/>
                <w:szCs w:val="20"/>
              </w:rPr>
            </w:pPr>
          </w:p>
          <w:p w14:paraId="6307EE8D" w14:textId="77777777" w:rsidR="0039107E" w:rsidRPr="00E4521A" w:rsidRDefault="0039107E" w:rsidP="003B16B6">
            <w:pPr>
              <w:pStyle w:val="Titre1"/>
              <w:rPr>
                <w:color w:val="261C15"/>
                <w:sz w:val="20"/>
                <w:szCs w:val="20"/>
              </w:rPr>
            </w:pPr>
          </w:p>
          <w:p w14:paraId="14279B4D" w14:textId="01A51C3B" w:rsidR="00D61D5A" w:rsidRPr="00E4521A" w:rsidRDefault="00D61D5A" w:rsidP="00044622">
            <w:pPr>
              <w:pStyle w:val="Titre2"/>
              <w:numPr>
                <w:ilvl w:val="0"/>
                <w:numId w:val="39"/>
              </w:numPr>
              <w:spacing w:after="0"/>
              <w:rPr>
                <w:b/>
                <w:bCs/>
                <w:color w:val="261C15"/>
                <w:sz w:val="28"/>
                <w:szCs w:val="28"/>
              </w:rPr>
            </w:pPr>
            <w:r w:rsidRPr="00E4521A">
              <w:rPr>
                <w:b/>
                <w:bCs/>
                <w:color w:val="261C15"/>
                <w:sz w:val="28"/>
                <w:szCs w:val="28"/>
              </w:rPr>
              <w:t>Accessibilité du site</w:t>
            </w:r>
          </w:p>
          <w:p w14:paraId="6435A595" w14:textId="4D82AC22" w:rsidR="00D61D5A" w:rsidRPr="00E4521A" w:rsidRDefault="00D61D5A" w:rsidP="00044622">
            <w:pPr>
              <w:pStyle w:val="Titre1"/>
              <w:spacing w:after="0" w:line="240" w:lineRule="auto"/>
              <w:ind w:left="1080"/>
              <w:rPr>
                <w:b w:val="0"/>
                <w:bCs/>
                <w:color w:val="261C15"/>
                <w:sz w:val="20"/>
                <w:szCs w:val="20"/>
              </w:rPr>
            </w:pPr>
            <w:r w:rsidRPr="00E4521A">
              <w:rPr>
                <w:b w:val="0"/>
                <w:bCs/>
                <w:color w:val="261C15"/>
                <w:sz w:val="20"/>
                <w:szCs w:val="20"/>
              </w:rPr>
              <w:t>Selon les normes Web Content Accessibilité Guidelines, le site devra être accessible au maximum de public possible.</w:t>
            </w:r>
          </w:p>
          <w:p w14:paraId="67EA9285" w14:textId="77777777" w:rsidR="000B1235" w:rsidRPr="00E4521A" w:rsidRDefault="000B1235" w:rsidP="000B1235">
            <w:pPr>
              <w:pStyle w:val="Titre1"/>
              <w:spacing w:before="0" w:after="0" w:line="240" w:lineRule="auto"/>
              <w:ind w:left="1080"/>
              <w:rPr>
                <w:b w:val="0"/>
                <w:bCs/>
                <w:color w:val="261C15"/>
                <w:sz w:val="20"/>
                <w:szCs w:val="20"/>
              </w:rPr>
            </w:pPr>
          </w:p>
          <w:p w14:paraId="7D5932E6" w14:textId="3F605EB1" w:rsidR="00D61D5A" w:rsidRPr="00E4521A" w:rsidRDefault="00D61D5A" w:rsidP="00044622">
            <w:pPr>
              <w:pStyle w:val="Titre2"/>
              <w:numPr>
                <w:ilvl w:val="0"/>
                <w:numId w:val="39"/>
              </w:numPr>
              <w:spacing w:after="0"/>
              <w:rPr>
                <w:b/>
                <w:bCs/>
                <w:color w:val="261C15"/>
                <w:sz w:val="28"/>
                <w:szCs w:val="28"/>
              </w:rPr>
            </w:pPr>
            <w:r w:rsidRPr="00E4521A">
              <w:rPr>
                <w:b/>
                <w:bCs/>
                <w:color w:val="261C15"/>
                <w:sz w:val="28"/>
                <w:szCs w:val="28"/>
              </w:rPr>
              <w:t>Compatibilité</w:t>
            </w:r>
          </w:p>
          <w:p w14:paraId="2BE0232B" w14:textId="41C2159B" w:rsidR="006E63FC" w:rsidRPr="00E4521A" w:rsidRDefault="00D61D5A" w:rsidP="000B1235">
            <w:pPr>
              <w:pStyle w:val="Titre1"/>
              <w:spacing w:after="0" w:line="240" w:lineRule="auto"/>
              <w:ind w:left="1024"/>
              <w:rPr>
                <w:b w:val="0"/>
                <w:bCs/>
                <w:color w:val="261C15"/>
                <w:sz w:val="20"/>
                <w:szCs w:val="20"/>
              </w:rPr>
            </w:pPr>
            <w:r w:rsidRPr="00E4521A">
              <w:rPr>
                <w:b w:val="0"/>
                <w:bCs/>
                <w:color w:val="261C15"/>
                <w:sz w:val="20"/>
                <w:szCs w:val="20"/>
              </w:rPr>
              <w:t xml:space="preserve">Le site devra être responsive et </w:t>
            </w:r>
            <w:r w:rsidR="00784E53">
              <w:rPr>
                <w:b w:val="0"/>
                <w:bCs/>
                <w:color w:val="261C15"/>
                <w:sz w:val="20"/>
                <w:szCs w:val="20"/>
              </w:rPr>
              <w:t>visible</w:t>
            </w:r>
            <w:r w:rsidR="000C2766">
              <w:rPr>
                <w:b w:val="0"/>
                <w:bCs/>
                <w:color w:val="261C15"/>
                <w:sz w:val="20"/>
                <w:szCs w:val="20"/>
              </w:rPr>
              <w:t xml:space="preserve"> </w:t>
            </w:r>
            <w:r w:rsidR="00784E53">
              <w:rPr>
                <w:b w:val="0"/>
                <w:bCs/>
                <w:color w:val="261C15"/>
                <w:sz w:val="20"/>
                <w:szCs w:val="20"/>
              </w:rPr>
              <w:t xml:space="preserve">sur PC portable, tablettes et smartphones. Il devra donc comporter </w:t>
            </w:r>
            <w:r w:rsidR="000C2766">
              <w:rPr>
                <w:b w:val="0"/>
                <w:bCs/>
                <w:color w:val="261C15"/>
                <w:sz w:val="20"/>
                <w:szCs w:val="20"/>
              </w:rPr>
              <w:t>3</w:t>
            </w:r>
            <w:r w:rsidR="00784E53">
              <w:rPr>
                <w:b w:val="0"/>
                <w:bCs/>
                <w:color w:val="261C15"/>
                <w:sz w:val="20"/>
                <w:szCs w:val="20"/>
              </w:rPr>
              <w:t xml:space="preserve"> points de cassure</w:t>
            </w:r>
            <w:r w:rsidR="000C2766">
              <w:rPr>
                <w:b w:val="0"/>
                <w:bCs/>
                <w:color w:val="261C15"/>
                <w:sz w:val="20"/>
                <w:szCs w:val="20"/>
              </w:rPr>
              <w:t xml:space="preserve"> au minimum.</w:t>
            </w:r>
          </w:p>
          <w:p w14:paraId="46B238BB" w14:textId="77777777" w:rsidR="000B1235" w:rsidRPr="00E4521A" w:rsidRDefault="000B1235" w:rsidP="000B1235">
            <w:pPr>
              <w:pStyle w:val="Titre1"/>
              <w:spacing w:before="0" w:after="0" w:line="240" w:lineRule="auto"/>
              <w:ind w:left="1024"/>
              <w:rPr>
                <w:b w:val="0"/>
                <w:bCs/>
                <w:color w:val="261C15"/>
                <w:sz w:val="20"/>
                <w:szCs w:val="20"/>
              </w:rPr>
            </w:pPr>
          </w:p>
          <w:p w14:paraId="503D659E" w14:textId="2273A5FE" w:rsidR="005A4232" w:rsidRPr="00E4521A" w:rsidRDefault="005A4232" w:rsidP="00044622">
            <w:pPr>
              <w:pStyle w:val="Titre2"/>
              <w:numPr>
                <w:ilvl w:val="0"/>
                <w:numId w:val="39"/>
              </w:numPr>
              <w:spacing w:after="0"/>
              <w:rPr>
                <w:b/>
                <w:bCs/>
                <w:color w:val="261C15"/>
                <w:sz w:val="28"/>
                <w:szCs w:val="28"/>
              </w:rPr>
            </w:pPr>
            <w:r w:rsidRPr="00E4521A">
              <w:rPr>
                <w:b/>
                <w:bCs/>
                <w:color w:val="261C15"/>
                <w:sz w:val="28"/>
                <w:szCs w:val="28"/>
              </w:rPr>
              <w:t>Hébergement</w:t>
            </w:r>
          </w:p>
          <w:p w14:paraId="707D0AB9" w14:textId="7452B49B" w:rsidR="005A4232" w:rsidRDefault="005419FA" w:rsidP="00044622">
            <w:pPr>
              <w:pStyle w:val="Titre1"/>
              <w:spacing w:after="0" w:line="240" w:lineRule="auto"/>
              <w:ind w:left="1080"/>
              <w:rPr>
                <w:b w:val="0"/>
                <w:bCs/>
                <w:color w:val="261C15"/>
                <w:sz w:val="20"/>
                <w:szCs w:val="20"/>
              </w:rPr>
            </w:pPr>
            <w:r w:rsidRPr="00E4521A">
              <w:rPr>
                <w:b w:val="0"/>
                <w:bCs/>
                <w:color w:val="261C15"/>
                <w:sz w:val="20"/>
                <w:szCs w:val="20"/>
              </w:rPr>
              <w:t>Le prestataire apportera une aide sur le choix d’hébergement le plus approprié.</w:t>
            </w:r>
          </w:p>
          <w:p w14:paraId="0451E074" w14:textId="20821820" w:rsidR="00DA0677" w:rsidRDefault="00DA0677" w:rsidP="00DA0677">
            <w:pPr>
              <w:pStyle w:val="Titre1"/>
              <w:rPr>
                <w:color w:val="F05D23"/>
                <w:sz w:val="36"/>
                <w:szCs w:val="36"/>
              </w:rPr>
            </w:pPr>
            <w:r>
              <w:rPr>
                <w:color w:val="F05D23"/>
                <w:sz w:val="36"/>
                <w:szCs w:val="36"/>
              </w:rPr>
              <w:t>V CHARTE GRAPHIQUE DU SITE</w:t>
            </w:r>
          </w:p>
          <w:p w14:paraId="39E43AFF" w14:textId="1BC9B8A3" w:rsidR="00DD3F1B" w:rsidRPr="00DD3F1B" w:rsidRDefault="00DD3F1B" w:rsidP="00DD3F1B">
            <w:pPr>
              <w:pStyle w:val="Titre4"/>
              <w:rPr>
                <w:i w:val="0"/>
                <w:iCs w:val="0"/>
              </w:rPr>
            </w:pPr>
            <w:r>
              <w:rPr>
                <w:i w:val="0"/>
                <w:iCs w:val="0"/>
              </w:rPr>
              <w:t xml:space="preserve">Création du logo </w:t>
            </w:r>
          </w:p>
          <w:p w14:paraId="0FC07359" w14:textId="6ADE694E" w:rsidR="003C21B8" w:rsidRDefault="00F863F3" w:rsidP="00DD3F1B">
            <w:pPr>
              <w:pStyle w:val="Titre1"/>
              <w:spacing w:after="0" w:line="240" w:lineRule="auto"/>
              <w:jc w:val="center"/>
            </w:pPr>
            <w:r>
              <w:rPr>
                <w:noProof/>
                <w:color w:val="F05D23"/>
                <w:sz w:val="36"/>
                <w:szCs w:val="36"/>
              </w:rPr>
              <w:drawing>
                <wp:inline distT="0" distB="0" distL="0" distR="0" wp14:anchorId="053498EB" wp14:editId="0EB31099">
                  <wp:extent cx="3191074" cy="3191072"/>
                  <wp:effectExtent l="0" t="0" r="0" b="0"/>
                  <wp:docPr id="37" name="Graphiqu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que 37"/>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195240" cy="3195238"/>
                          </a:xfrm>
                          <a:prstGeom prst="rect">
                            <a:avLst/>
                          </a:prstGeom>
                        </pic:spPr>
                      </pic:pic>
                    </a:graphicData>
                  </a:graphic>
                </wp:inline>
              </w:drawing>
            </w:r>
          </w:p>
          <w:p w14:paraId="23E787CF" w14:textId="26D2F6AB" w:rsidR="00DA0677" w:rsidRPr="00E4521A" w:rsidRDefault="00D96308" w:rsidP="00DD3F1B">
            <w:pPr>
              <w:pStyle w:val="Lgende"/>
              <w:jc w:val="center"/>
              <w:rPr>
                <w:b w:val="0"/>
                <w:bCs/>
                <w:color w:val="261C15"/>
                <w:sz w:val="20"/>
                <w:szCs w:val="20"/>
              </w:rPr>
            </w:pPr>
            <w:r>
              <w:rPr>
                <w:noProof/>
              </w:rPr>
              <mc:AlternateContent>
                <mc:Choice Requires="wpg">
                  <w:drawing>
                    <wp:anchor distT="0" distB="0" distL="114300" distR="114300" simplePos="0" relativeHeight="251681280" behindDoc="0" locked="0" layoutInCell="1" allowOverlap="1" wp14:anchorId="3F19EF73" wp14:editId="06906958">
                      <wp:simplePos x="0" y="0"/>
                      <wp:positionH relativeFrom="column">
                        <wp:posOffset>1771906</wp:posOffset>
                      </wp:positionH>
                      <wp:positionV relativeFrom="paragraph">
                        <wp:posOffset>174914</wp:posOffset>
                      </wp:positionV>
                      <wp:extent cx="2742730" cy="593766"/>
                      <wp:effectExtent l="0" t="0" r="19685" b="15875"/>
                      <wp:wrapNone/>
                      <wp:docPr id="34" name="Groupe 34"/>
                      <wp:cNvGraphicFramePr/>
                      <a:graphic xmlns:a="http://schemas.openxmlformats.org/drawingml/2006/main">
                        <a:graphicData uri="http://schemas.microsoft.com/office/word/2010/wordprocessingGroup">
                          <wpg:wgp>
                            <wpg:cNvGrpSpPr/>
                            <wpg:grpSpPr>
                              <a:xfrm>
                                <a:off x="0" y="0"/>
                                <a:ext cx="2742730" cy="593766"/>
                                <a:chOff x="0" y="0"/>
                                <a:chExt cx="2742730" cy="593766"/>
                              </a:xfrm>
                            </wpg:grpSpPr>
                            <wps:wsp>
                              <wps:cNvPr id="13" name="Rectangle : coins arrondis 13"/>
                              <wps:cNvSpPr/>
                              <wps:spPr>
                                <a:xfrm>
                                  <a:off x="0" y="0"/>
                                  <a:ext cx="1282535" cy="593766"/>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1E429706" w14:textId="6D0801A0" w:rsidR="00DD3F1B" w:rsidRPr="005A7670" w:rsidRDefault="00DD3F1B" w:rsidP="00DD3F1B">
                                    <w:pPr>
                                      <w:jc w:val="center"/>
                                      <w:rPr>
                                        <w:color w:val="F5F5F5"/>
                                      </w:rPr>
                                    </w:pPr>
                                    <w:r w:rsidRPr="005A7670">
                                      <w:rPr>
                                        <w:color w:val="F5F5F5"/>
                                      </w:rPr>
                                      <w:t>#000000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 coins arrondis 33"/>
                              <wps:cNvSpPr/>
                              <wps:spPr>
                                <a:xfrm>
                                  <a:off x="1460665" y="0"/>
                                  <a:ext cx="1282065" cy="593725"/>
                                </a:xfrm>
                                <a:prstGeom prst="roundRect">
                                  <a:avLst/>
                                </a:prstGeom>
                                <a:solidFill>
                                  <a:srgbClr val="F5F5F5"/>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4241A30B" w14:textId="7546043C" w:rsidR="00DD3F1B" w:rsidRPr="00DD3F1B" w:rsidRDefault="00DD3F1B" w:rsidP="00DD3F1B">
                                    <w:pPr>
                                      <w:jc w:val="center"/>
                                      <w:rPr>
                                        <w:color w:val="000000" w:themeColor="text1"/>
                                        <w14:textOutline w14:w="9525" w14:cap="rnd" w14:cmpd="sng" w14:algn="ctr">
                                          <w14:noFill/>
                                          <w14:prstDash w14:val="solid"/>
                                          <w14:bevel/>
                                        </w14:textOutline>
                                      </w:rPr>
                                    </w:pPr>
                                    <w:r w:rsidRPr="00DD3F1B">
                                      <w:rPr>
                                        <w:color w:val="000000" w:themeColor="text1"/>
                                        <w14:textOutline w14:w="9525" w14:cap="rnd" w14:cmpd="sng" w14:algn="ctr">
                                          <w14:noFill/>
                                          <w14:prstDash w14:val="solid"/>
                                          <w14:bevel/>
                                        </w14:textOutline>
                                      </w:rPr>
                                      <w:t>#F5F5F5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19EF73" id="Groupe 34" o:spid="_x0000_s1051" style="position:absolute;left:0;text-align:left;margin-left:139.5pt;margin-top:13.75pt;width:215.95pt;height:46.75pt;z-index:251681280;mso-position-horizontal-relative:text;mso-position-vertical-relative:text" coordsize="27427,5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">
                      <v:roundrect id="Rectangle : coins arrondis 13" o:spid="_x0000_s1052" style="position:absolute;width:12825;height:59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" fillcolor="black [3200]" strokecolor="black [1600]" strokeweight="1.25pt">
                        <v:stroke endcap="round"/>
                        <v:textbox>
                          <w:txbxContent>
                            <w:p w14:paraId="1E429706" w14:textId="6D0801A0" w:rsidR="00DD3F1B" w:rsidRPr="005A7670" w:rsidRDefault="00DD3F1B" w:rsidP="00DD3F1B">
                              <w:pPr>
                                <w:jc w:val="center"/>
                                <w:rPr>
                                  <w:color w:val="F5F5F5"/>
                                </w:rPr>
                              </w:pPr>
                              <w:r w:rsidRPr="005A7670">
                                <w:rPr>
                                  <w:color w:val="F5F5F5"/>
                                </w:rPr>
                                <w:t>#000000</w:t>
                              </w:r>
                            </w:p>
                          </w:txbxContent>
                        </v:textbox>
                      </v:roundrect>
                      <v:roundrect id="Rectangle : coins arrondis 33" o:spid="_x0000_s1053" style="position:absolute;left:14606;width:12821;height:59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" fillcolor="#f5f5f5" strokecolor="black [3213]" strokeweight="1.25pt">
                        <v:stroke endcap="round"/>
                        <v:textbox>
                          <w:txbxContent>
                            <w:p w14:paraId="4241A30B" w14:textId="7546043C" w:rsidR="00DD3F1B" w:rsidRPr="00DD3F1B" w:rsidRDefault="00DD3F1B" w:rsidP="00DD3F1B">
                              <w:pPr>
                                <w:jc w:val="center"/>
                                <w:rPr>
                                  <w:color w:val="000000" w:themeColor="text1"/>
                                  <w14:textOutline w14:w="9525" w14:cap="rnd" w14:cmpd="sng" w14:algn="ctr">
                                    <w14:noFill/>
                                    <w14:prstDash w14:val="solid"/>
                                    <w14:bevel/>
                                  </w14:textOutline>
                                </w:rPr>
                              </w:pPr>
                              <w:r w:rsidRPr="00DD3F1B">
                                <w:rPr>
                                  <w:color w:val="000000" w:themeColor="text1"/>
                                  <w14:textOutline w14:w="9525" w14:cap="rnd" w14:cmpd="sng" w14:algn="ctr">
                                    <w14:noFill/>
                                    <w14:prstDash w14:val="solid"/>
                                    <w14:bevel/>
                                  </w14:textOutline>
                                </w:rPr>
                                <w:t>#F5F5F5</w:t>
                              </w:r>
                            </w:p>
                          </w:txbxContent>
                        </v:textbox>
                      </v:roundrect>
                    </v:group>
                  </w:pict>
                </mc:Fallback>
              </mc:AlternateContent>
            </w:r>
          </w:p>
          <w:p w14:paraId="6B0713FB" w14:textId="79D7A67A" w:rsidR="005A7670" w:rsidRPr="00DD3F1B" w:rsidRDefault="005A7670" w:rsidP="005A7670">
            <w:pPr>
              <w:pStyle w:val="Titre4"/>
              <w:rPr>
                <w:i w:val="0"/>
                <w:iCs w:val="0"/>
              </w:rPr>
            </w:pPr>
          </w:p>
          <w:p w14:paraId="1D41D98F" w14:textId="26829390" w:rsidR="005A7670" w:rsidRDefault="005A7670" w:rsidP="00864220">
            <w:pPr>
              <w:pStyle w:val="Titre1"/>
              <w:jc w:val="center"/>
              <w:rPr>
                <w:b w:val="0"/>
                <w:bCs/>
                <w:i/>
                <w:iCs/>
                <w:color w:val="000000" w:themeColor="text1"/>
                <w:sz w:val="20"/>
                <w:szCs w:val="20"/>
              </w:rPr>
            </w:pPr>
          </w:p>
          <w:p w14:paraId="06512E41" w14:textId="6057F3D7" w:rsidR="005A7670" w:rsidRDefault="005A7670" w:rsidP="00864220">
            <w:pPr>
              <w:pStyle w:val="Titre1"/>
              <w:jc w:val="center"/>
              <w:rPr>
                <w:b w:val="0"/>
                <w:bCs/>
                <w:i/>
                <w:iCs/>
                <w:color w:val="000000" w:themeColor="text1"/>
                <w:sz w:val="20"/>
                <w:szCs w:val="20"/>
              </w:rPr>
            </w:pPr>
          </w:p>
          <w:p w14:paraId="117CA3A4" w14:textId="549331ED" w:rsidR="00864220" w:rsidRDefault="00864220" w:rsidP="00864220">
            <w:pPr>
              <w:pStyle w:val="Titre1"/>
              <w:jc w:val="center"/>
              <w:rPr>
                <w:b w:val="0"/>
                <w:bCs/>
                <w:i/>
                <w:iCs/>
                <w:color w:val="000000" w:themeColor="text1"/>
                <w:sz w:val="20"/>
                <w:szCs w:val="20"/>
              </w:rPr>
            </w:pPr>
          </w:p>
          <w:p w14:paraId="60BF4E46" w14:textId="61EF4502" w:rsidR="005A7670" w:rsidRDefault="00D504B6" w:rsidP="005A7670">
            <w:pPr>
              <w:pStyle w:val="Titre4"/>
              <w:rPr>
                <w:i w:val="0"/>
                <w:iCs w:val="0"/>
              </w:rPr>
            </w:pPr>
            <w:r>
              <w:rPr>
                <w:i w:val="0"/>
                <w:iCs w:val="0"/>
                <w:noProof/>
              </w:rPr>
              <w:lastRenderedPageBreak/>
              <mc:AlternateContent>
                <mc:Choice Requires="wpg">
                  <w:drawing>
                    <wp:anchor distT="0" distB="0" distL="114300" distR="114300" simplePos="0" relativeHeight="251686400" behindDoc="0" locked="0" layoutInCell="1" allowOverlap="1" wp14:anchorId="333741C2" wp14:editId="69D3360A">
                      <wp:simplePos x="0" y="0"/>
                      <wp:positionH relativeFrom="column">
                        <wp:posOffset>1496695</wp:posOffset>
                      </wp:positionH>
                      <wp:positionV relativeFrom="paragraph">
                        <wp:posOffset>386080</wp:posOffset>
                      </wp:positionV>
                      <wp:extent cx="3877945" cy="8788400"/>
                      <wp:effectExtent l="0" t="0" r="27305" b="12700"/>
                      <wp:wrapTopAndBottom/>
                      <wp:docPr id="84" name="Groupe 84"/>
                      <wp:cNvGraphicFramePr/>
                      <a:graphic xmlns:a="http://schemas.openxmlformats.org/drawingml/2006/main">
                        <a:graphicData uri="http://schemas.microsoft.com/office/word/2010/wordprocessingGroup">
                          <wpg:wgp>
                            <wpg:cNvGrpSpPr/>
                            <wpg:grpSpPr>
                              <a:xfrm>
                                <a:off x="0" y="0"/>
                                <a:ext cx="3877945" cy="8788400"/>
                                <a:chOff x="0" y="0"/>
                                <a:chExt cx="3878551" cy="8788441"/>
                              </a:xfrm>
                            </wpg:grpSpPr>
                            <wpg:grpSp>
                              <wpg:cNvPr id="78" name="Groupe 78"/>
                              <wpg:cNvGrpSpPr/>
                              <wpg:grpSpPr>
                                <a:xfrm>
                                  <a:off x="2095500" y="0"/>
                                  <a:ext cx="1783051" cy="6521491"/>
                                  <a:chOff x="0" y="0"/>
                                  <a:chExt cx="1783051" cy="6521491"/>
                                </a:xfrm>
                              </wpg:grpSpPr>
                              <wps:wsp>
                                <wps:cNvPr id="7" name="Rectangle 7"/>
                                <wps:cNvSpPr/>
                                <wps:spPr>
                                  <a:xfrm>
                                    <a:off x="0" y="0"/>
                                    <a:ext cx="1783051" cy="1959016"/>
                                  </a:xfrm>
                                  <a:prstGeom prst="rect">
                                    <a:avLst/>
                                  </a:prstGeom>
                                  <a:solidFill>
                                    <a:schemeClr val="bg1"/>
                                  </a:solidFill>
                                  <a:ln>
                                    <a:solidFill>
                                      <a:srgbClr val="64524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407C89" w14:textId="77777777" w:rsidR="000A7D58" w:rsidRDefault="000A7D58" w:rsidP="000A7D58">
                                      <w:pPr>
                                        <w:rPr>
                                          <w:rFonts w:ascii="Verdana" w:hAnsi="Verdana" w:cs="Helvetica"/>
                                          <w:b w:val="0"/>
                                          <w:bCs/>
                                          <w:noProof/>
                                          <w:color w:val="645244"/>
                                          <w:sz w:val="20"/>
                                          <w:szCs w:val="20"/>
                                        </w:rPr>
                                      </w:pPr>
                                      <w:r w:rsidRPr="000A7D58">
                                        <w:rPr>
                                          <w:rFonts w:ascii="Verdana" w:hAnsi="Verdana" w:cs="Helvetica"/>
                                          <w:b w:val="0"/>
                                          <w:bCs/>
                                          <w:noProof/>
                                          <w:color w:val="645244"/>
                                          <w:sz w:val="20"/>
                                          <w:szCs w:val="20"/>
                                        </w:rPr>
                                        <w:t xml:space="preserve">Corps du texte : Verdana, Geneva, Tahoma sans serif, 16px. </w:t>
                                      </w:r>
                                    </w:p>
                                    <w:p w14:paraId="77CBC97A" w14:textId="77777777" w:rsidR="000A7D58" w:rsidRDefault="000A7D58" w:rsidP="000A7D58">
                                      <w:pPr>
                                        <w:rPr>
                                          <w:rFonts w:ascii="Verdana" w:hAnsi="Verdana" w:cs="Helvetica"/>
                                          <w:b w:val="0"/>
                                          <w:bCs/>
                                          <w:noProof/>
                                          <w:color w:val="645244"/>
                                          <w:sz w:val="20"/>
                                          <w:szCs w:val="20"/>
                                        </w:rPr>
                                      </w:pPr>
                                      <w:r w:rsidRPr="000A7D58">
                                        <w:rPr>
                                          <w:rFonts w:ascii="Verdana" w:hAnsi="Verdana" w:cs="Helvetica"/>
                                          <w:b w:val="0"/>
                                          <w:bCs/>
                                          <w:noProof/>
                                          <w:color w:val="645244"/>
                                          <w:sz w:val="20"/>
                                          <w:szCs w:val="20"/>
                                        </w:rPr>
                                        <w:t xml:space="preserve">Espacement des lettres : 1.5, </w:t>
                                      </w:r>
                                    </w:p>
                                    <w:p w14:paraId="472DB3E8" w14:textId="44B50B52" w:rsidR="000A7D58" w:rsidRPr="000A7D58" w:rsidRDefault="000A7D58" w:rsidP="000A7D58">
                                      <w:pPr>
                                        <w:rPr>
                                          <w:rFonts w:ascii="Verdana" w:hAnsi="Verdana" w:cs="Helvetica"/>
                                          <w:b w:val="0"/>
                                          <w:bCs/>
                                          <w:color w:val="645244"/>
                                          <w:sz w:val="20"/>
                                          <w:szCs w:val="20"/>
                                        </w:rPr>
                                      </w:pPr>
                                      <w:r>
                                        <w:rPr>
                                          <w:rFonts w:ascii="Verdana" w:hAnsi="Verdana" w:cs="Helvetica"/>
                                          <w:b w:val="0"/>
                                          <w:bCs/>
                                          <w:noProof/>
                                          <w:color w:val="645244"/>
                                          <w:sz w:val="20"/>
                                          <w:szCs w:val="20"/>
                                        </w:rPr>
                                        <w:t>C</w:t>
                                      </w:r>
                                      <w:r w:rsidRPr="000A7D58">
                                        <w:rPr>
                                          <w:rFonts w:ascii="Verdana" w:hAnsi="Verdana" w:cs="Helvetica"/>
                                          <w:b w:val="0"/>
                                          <w:bCs/>
                                          <w:noProof/>
                                          <w:color w:val="645244"/>
                                          <w:sz w:val="20"/>
                                          <w:szCs w:val="20"/>
                                        </w:rPr>
                                        <w:t>ouleur : #645244,</w:t>
                                      </w:r>
                                      <w:r w:rsidRPr="000A7D58">
                                        <w:rPr>
                                          <w:rFonts w:ascii="Verdana" w:hAnsi="Verdana" w:cs="Helvetica"/>
                                          <w:b w:val="0"/>
                                          <w:bCs/>
                                          <w:noProof/>
                                          <w:color w:val="645244"/>
                                          <w:sz w:val="20"/>
                                          <w:szCs w:val="20"/>
                                        </w:rPr>
                                        <w:t xml:space="preserve"> </w:t>
                                      </w:r>
                                      <w:r>
                                        <w:rPr>
                                          <w:rFonts w:ascii="Verdana" w:hAnsi="Verdana" w:cs="Helvetica"/>
                                          <w:b w:val="0"/>
                                          <w:bCs/>
                                          <w:noProof/>
                                          <w:color w:val="645244"/>
                                          <w:sz w:val="20"/>
                                          <w:szCs w:val="20"/>
                                        </w:rPr>
                                        <w:t>M</w:t>
                                      </w:r>
                                      <w:r w:rsidRPr="000A7D58">
                                        <w:rPr>
                                          <w:rFonts w:ascii="Verdana" w:hAnsi="Verdana" w:cs="Helvetica"/>
                                          <w:b w:val="0"/>
                                          <w:bCs/>
                                          <w:noProof/>
                                          <w:color w:val="645244"/>
                                          <w:sz w:val="20"/>
                                          <w:szCs w:val="20"/>
                                        </w:rPr>
                                        <w:t xml:space="preserve">ots importants : </w:t>
                                      </w:r>
                                      <w:r w:rsidRPr="000A7D58">
                                        <w:rPr>
                                          <w:rFonts w:ascii="Verdana" w:hAnsi="Verdana" w:cs="Helvetica"/>
                                          <w:noProof/>
                                          <w:color w:val="645244"/>
                                          <w:sz w:val="20"/>
                                          <w:szCs w:val="20"/>
                                        </w:rPr>
                                        <w:t>bold</w:t>
                                      </w:r>
                                    </w:p>
                                    <w:p w14:paraId="16E009A3" w14:textId="5032C7F4" w:rsidR="00DA0677" w:rsidRPr="000A7D58" w:rsidRDefault="00DA0677" w:rsidP="000A7D58">
                                      <w:pPr>
                                        <w:rPr>
                                          <w:color w:val="6452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0" y="2266950"/>
                                    <a:ext cx="1783051" cy="1959016"/>
                                  </a:xfrm>
                                  <a:prstGeom prst="rect">
                                    <a:avLst/>
                                  </a:prstGeom>
                                  <a:solidFill>
                                    <a:schemeClr val="bg1"/>
                                  </a:solidFill>
                                  <a:ln>
                                    <a:solidFill>
                                      <a:srgbClr val="64524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DE6CBC" w14:textId="5D7F2751" w:rsidR="00DA0677" w:rsidRPr="003021BC" w:rsidRDefault="003021BC" w:rsidP="003021BC">
                                      <w:pPr>
                                        <w:rPr>
                                          <w:rFonts w:ascii="Verdana" w:hAnsi="Verdana"/>
                                          <w:color w:val="000000" w:themeColor="text1"/>
                                        </w:rPr>
                                      </w:pPr>
                                      <w:proofErr w:type="spellStart"/>
                                      <w:r>
                                        <w:rPr>
                                          <w:rFonts w:ascii="Verdana" w:hAnsi="Verdana"/>
                                          <w:color w:val="000000" w:themeColor="text1"/>
                                        </w:rPr>
                                        <w:t>Navbar</w:t>
                                      </w:r>
                                      <w:proofErr w:type="spellEnd"/>
                                      <w:r>
                                        <w:rPr>
                                          <w:rFonts w:ascii="Verdana" w:hAnsi="Verdana"/>
                                          <w:color w:val="000000" w:themeColor="text1"/>
                                        </w:rPr>
                                        <w:t xml:space="preserve"> : </w:t>
                                      </w:r>
                                      <w:proofErr w:type="spellStart"/>
                                      <w:r>
                                        <w:rPr>
                                          <w:rFonts w:ascii="Verdana" w:hAnsi="Verdana"/>
                                          <w:color w:val="000000" w:themeColor="text1"/>
                                        </w:rPr>
                                        <w:t>Helvetica</w:t>
                                      </w:r>
                                      <w:proofErr w:type="spellEnd"/>
                                      <w:r>
                                        <w:rPr>
                                          <w:rFonts w:ascii="Verdana" w:hAnsi="Verdana"/>
                                          <w:color w:val="000000" w:themeColor="text1"/>
                                        </w:rPr>
                                        <w:t xml:space="preserve"> sans sérif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0" y="4562475"/>
                                    <a:ext cx="1783051" cy="1959016"/>
                                  </a:xfrm>
                                  <a:prstGeom prst="rect">
                                    <a:avLst/>
                                  </a:prstGeom>
                                  <a:solidFill>
                                    <a:srgbClr val="F5F5F5"/>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FE3CD2" w14:textId="10969C92" w:rsidR="00DA0677" w:rsidRPr="00DF1BE1" w:rsidRDefault="007B23CD" w:rsidP="007B23CD">
                                      <w:pPr>
                                        <w:rPr>
                                          <w:color w:val="645244"/>
                                          <w:sz w:val="24"/>
                                          <w:szCs w:val="24"/>
                                        </w:rPr>
                                      </w:pPr>
                                      <w:r w:rsidRPr="00DF1BE1">
                                        <w:rPr>
                                          <w:color w:val="4C216D"/>
                                          <w:sz w:val="24"/>
                                          <w:szCs w:val="24"/>
                                        </w:rPr>
                                        <w:t xml:space="preserve">H1 : </w:t>
                                      </w:r>
                                      <w:r w:rsidR="00DF1BE1" w:rsidRPr="00DF1BE1">
                                        <w:rPr>
                                          <w:bCs/>
                                          <w:noProof/>
                                          <w:color w:val="4C216D"/>
                                          <w:sz w:val="24"/>
                                          <w:szCs w:val="24"/>
                                        </w:rPr>
                                        <w:t>helvetica, sans sérif, 20px, BOLD, #4C216D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 name="Groupe 79"/>
                              <wpg:cNvGrpSpPr/>
                              <wpg:grpSpPr>
                                <a:xfrm>
                                  <a:off x="0" y="0"/>
                                  <a:ext cx="1802101" cy="8788441"/>
                                  <a:chOff x="0" y="0"/>
                                  <a:chExt cx="1802101" cy="8788441"/>
                                </a:xfrm>
                              </wpg:grpSpPr>
                              <wps:wsp>
                                <wps:cNvPr id="80" name="Rectangle 80"/>
                                <wps:cNvSpPr/>
                                <wps:spPr>
                                  <a:xfrm>
                                    <a:off x="0" y="0"/>
                                    <a:ext cx="1783051" cy="1959016"/>
                                  </a:xfrm>
                                  <a:prstGeom prst="rect">
                                    <a:avLst/>
                                  </a:prstGeom>
                                  <a:solidFill>
                                    <a:srgbClr val="645244"/>
                                  </a:solidFill>
                                  <a:ln>
                                    <a:solidFill>
                                      <a:srgbClr val="64524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234D79" w14:textId="77777777" w:rsidR="00D504B6" w:rsidRPr="007D4AF3" w:rsidRDefault="00D504B6" w:rsidP="00D504B6">
                                      <w:pPr>
                                        <w:jc w:val="center"/>
                                        <w:rPr>
                                          <w:color w:val="FFFFFF" w:themeColor="background1"/>
                                        </w:rPr>
                                      </w:pPr>
                                      <w:r w:rsidRPr="007D4AF3">
                                        <w:rPr>
                                          <w:color w:val="FFFFFF" w:themeColor="background1"/>
                                        </w:rPr>
                                        <w:t>#645244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0" y="2266950"/>
                                    <a:ext cx="1783051" cy="1959016"/>
                                  </a:xfrm>
                                  <a:prstGeom prst="rect">
                                    <a:avLst/>
                                  </a:prstGeom>
                                  <a:solidFill>
                                    <a:srgbClr val="F05D23"/>
                                  </a:solidFill>
                                  <a:ln>
                                    <a:solidFill>
                                      <a:srgbClr val="F05D2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5FBD46" w14:textId="77777777" w:rsidR="00D504B6" w:rsidRPr="007D4AF3" w:rsidRDefault="00D504B6" w:rsidP="00D504B6">
                                      <w:pPr>
                                        <w:jc w:val="center"/>
                                        <w:rPr>
                                          <w:color w:val="FFFFFF" w:themeColor="background1"/>
                                        </w:rPr>
                                      </w:pPr>
                                      <w:r w:rsidRPr="007D4AF3">
                                        <w:rPr>
                                          <w:color w:val="FFFFFF" w:themeColor="background1"/>
                                        </w:rPr>
                                        <w:t>#F05D23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0" y="4562475"/>
                                    <a:ext cx="1783051" cy="1959016"/>
                                  </a:xfrm>
                                  <a:prstGeom prst="rect">
                                    <a:avLst/>
                                  </a:prstGeom>
                                  <a:solidFill>
                                    <a:srgbClr val="F5F5F5"/>
                                  </a:solidFill>
                                  <a:ln w="3175">
                                    <a:solidFill>
                                      <a:srgbClr val="64524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ED079D" w14:textId="77777777" w:rsidR="00D504B6" w:rsidRPr="007D4AF3" w:rsidRDefault="00D504B6" w:rsidP="00D504B6">
                                      <w:pPr>
                                        <w:jc w:val="center"/>
                                        <w:rPr>
                                          <w:color w:val="645244"/>
                                        </w:rPr>
                                      </w:pPr>
                                      <w:r w:rsidRPr="007D4AF3">
                                        <w:rPr>
                                          <w:color w:val="645244"/>
                                        </w:rPr>
                                        <w:t>#F5F5F5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19050" y="6829425"/>
                                    <a:ext cx="1783051" cy="1959016"/>
                                  </a:xfrm>
                                  <a:prstGeom prst="rect">
                                    <a:avLst/>
                                  </a:prstGeom>
                                  <a:solidFill>
                                    <a:srgbClr val="778899"/>
                                  </a:solidFill>
                                  <a:ln w="15875" cap="rnd" cmpd="sng" algn="ctr">
                                    <a:solidFill>
                                      <a:srgbClr val="778899"/>
                                    </a:solidFill>
                                    <a:prstDash val="solid"/>
                                  </a:ln>
                                  <a:effectLst/>
                                </wps:spPr>
                                <wps:txbx>
                                  <w:txbxContent>
                                    <w:p w14:paraId="5749DC23" w14:textId="77777777" w:rsidR="00D504B6" w:rsidRPr="00D504B6" w:rsidRDefault="00D504B6" w:rsidP="00D504B6">
                                      <w:pPr>
                                        <w:jc w:val="center"/>
                                        <w:rPr>
                                          <w:rFonts w:asciiTheme="majorHAnsi" w:hAnsiTheme="majorHAnsi"/>
                                          <w:color w:val="FFFFFF" w:themeColor="background1"/>
                                        </w:rPr>
                                      </w:pPr>
                                      <w:r w:rsidRPr="00D504B6">
                                        <w:rPr>
                                          <w:rFonts w:asciiTheme="majorHAnsi" w:hAnsiTheme="majorHAnsi"/>
                                          <w:color w:val="FFFFFF" w:themeColor="background1"/>
                                        </w:rPr>
                                        <w:t>#778899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333741C2" id="Groupe 84" o:spid="_x0000_s1054" style="position:absolute;margin-left:117.85pt;margin-top:30.4pt;width:305.35pt;height:692pt;z-index:251686400;mso-position-horizontal-relative:text;mso-position-vertical-relative:text;mso-width-relative:margin" coordsize="38785,87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">
                      <v:group id="Groupe 78" o:spid="_x0000_s1055" style="position:absolute;left:20955;width:17830;height:65214" coordsize="17830,6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7" o:spid="_x0000_s1056" style="position:absolute;width:17830;height:19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" fillcolor="white [3212]" strokecolor="#645244" strokeweight="1.25pt">
                          <v:stroke endcap="round"/>
                          <v:textbox>
                            <w:txbxContent>
                              <w:p w14:paraId="78407C89" w14:textId="77777777" w:rsidR="000A7D58" w:rsidRDefault="000A7D58" w:rsidP="000A7D58">
                                <w:pPr>
                                  <w:rPr>
                                    <w:rFonts w:ascii="Verdana" w:hAnsi="Verdana" w:cs="Helvetica"/>
                                    <w:b w:val="0"/>
                                    <w:bCs/>
                                    <w:noProof/>
                                    <w:color w:val="645244"/>
                                    <w:sz w:val="20"/>
                                    <w:szCs w:val="20"/>
                                  </w:rPr>
                                </w:pPr>
                                <w:r w:rsidRPr="000A7D58">
                                  <w:rPr>
                                    <w:rFonts w:ascii="Verdana" w:hAnsi="Verdana" w:cs="Helvetica"/>
                                    <w:b w:val="0"/>
                                    <w:bCs/>
                                    <w:noProof/>
                                    <w:color w:val="645244"/>
                                    <w:sz w:val="20"/>
                                    <w:szCs w:val="20"/>
                                  </w:rPr>
                                  <w:t xml:space="preserve">Corps du texte : Verdana, Geneva, Tahoma sans serif, 16px. </w:t>
                                </w:r>
                              </w:p>
                              <w:p w14:paraId="77CBC97A" w14:textId="77777777" w:rsidR="000A7D58" w:rsidRDefault="000A7D58" w:rsidP="000A7D58">
                                <w:pPr>
                                  <w:rPr>
                                    <w:rFonts w:ascii="Verdana" w:hAnsi="Verdana" w:cs="Helvetica"/>
                                    <w:b w:val="0"/>
                                    <w:bCs/>
                                    <w:noProof/>
                                    <w:color w:val="645244"/>
                                    <w:sz w:val="20"/>
                                    <w:szCs w:val="20"/>
                                  </w:rPr>
                                </w:pPr>
                                <w:r w:rsidRPr="000A7D58">
                                  <w:rPr>
                                    <w:rFonts w:ascii="Verdana" w:hAnsi="Verdana" w:cs="Helvetica"/>
                                    <w:b w:val="0"/>
                                    <w:bCs/>
                                    <w:noProof/>
                                    <w:color w:val="645244"/>
                                    <w:sz w:val="20"/>
                                    <w:szCs w:val="20"/>
                                  </w:rPr>
                                  <w:t xml:space="preserve">Espacement des lettres : 1.5, </w:t>
                                </w:r>
                              </w:p>
                              <w:p w14:paraId="472DB3E8" w14:textId="44B50B52" w:rsidR="000A7D58" w:rsidRPr="000A7D58" w:rsidRDefault="000A7D58" w:rsidP="000A7D58">
                                <w:pPr>
                                  <w:rPr>
                                    <w:rFonts w:ascii="Verdana" w:hAnsi="Verdana" w:cs="Helvetica"/>
                                    <w:b w:val="0"/>
                                    <w:bCs/>
                                    <w:color w:val="645244"/>
                                    <w:sz w:val="20"/>
                                    <w:szCs w:val="20"/>
                                  </w:rPr>
                                </w:pPr>
                                <w:r>
                                  <w:rPr>
                                    <w:rFonts w:ascii="Verdana" w:hAnsi="Verdana" w:cs="Helvetica"/>
                                    <w:b w:val="0"/>
                                    <w:bCs/>
                                    <w:noProof/>
                                    <w:color w:val="645244"/>
                                    <w:sz w:val="20"/>
                                    <w:szCs w:val="20"/>
                                  </w:rPr>
                                  <w:t>C</w:t>
                                </w:r>
                                <w:r w:rsidRPr="000A7D58">
                                  <w:rPr>
                                    <w:rFonts w:ascii="Verdana" w:hAnsi="Verdana" w:cs="Helvetica"/>
                                    <w:b w:val="0"/>
                                    <w:bCs/>
                                    <w:noProof/>
                                    <w:color w:val="645244"/>
                                    <w:sz w:val="20"/>
                                    <w:szCs w:val="20"/>
                                  </w:rPr>
                                  <w:t>ouleur : #645244,</w:t>
                                </w:r>
                                <w:r w:rsidRPr="000A7D58">
                                  <w:rPr>
                                    <w:rFonts w:ascii="Verdana" w:hAnsi="Verdana" w:cs="Helvetica"/>
                                    <w:b w:val="0"/>
                                    <w:bCs/>
                                    <w:noProof/>
                                    <w:color w:val="645244"/>
                                    <w:sz w:val="20"/>
                                    <w:szCs w:val="20"/>
                                  </w:rPr>
                                  <w:t xml:space="preserve"> </w:t>
                                </w:r>
                                <w:r>
                                  <w:rPr>
                                    <w:rFonts w:ascii="Verdana" w:hAnsi="Verdana" w:cs="Helvetica"/>
                                    <w:b w:val="0"/>
                                    <w:bCs/>
                                    <w:noProof/>
                                    <w:color w:val="645244"/>
                                    <w:sz w:val="20"/>
                                    <w:szCs w:val="20"/>
                                  </w:rPr>
                                  <w:t>M</w:t>
                                </w:r>
                                <w:r w:rsidRPr="000A7D58">
                                  <w:rPr>
                                    <w:rFonts w:ascii="Verdana" w:hAnsi="Verdana" w:cs="Helvetica"/>
                                    <w:b w:val="0"/>
                                    <w:bCs/>
                                    <w:noProof/>
                                    <w:color w:val="645244"/>
                                    <w:sz w:val="20"/>
                                    <w:szCs w:val="20"/>
                                  </w:rPr>
                                  <w:t xml:space="preserve">ots importants : </w:t>
                                </w:r>
                                <w:r w:rsidRPr="000A7D58">
                                  <w:rPr>
                                    <w:rFonts w:ascii="Verdana" w:hAnsi="Verdana" w:cs="Helvetica"/>
                                    <w:noProof/>
                                    <w:color w:val="645244"/>
                                    <w:sz w:val="20"/>
                                    <w:szCs w:val="20"/>
                                  </w:rPr>
                                  <w:t>bold</w:t>
                                </w:r>
                              </w:p>
                              <w:p w14:paraId="16E009A3" w14:textId="5032C7F4" w:rsidR="00DA0677" w:rsidRPr="000A7D58" w:rsidRDefault="00DA0677" w:rsidP="000A7D58">
                                <w:pPr>
                                  <w:rPr>
                                    <w:color w:val="645244"/>
                                  </w:rPr>
                                </w:pPr>
                              </w:p>
                            </w:txbxContent>
                          </v:textbox>
                        </v:rect>
                        <v:rect id="Rectangle 209" o:spid="_x0000_s1057" style="position:absolute;top:22669;width:17830;height:19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" fillcolor="white [3212]" strokecolor="#645244" strokeweight="1.25pt">
                          <v:stroke endcap="round"/>
                          <v:textbox>
                            <w:txbxContent>
                              <w:p w14:paraId="2BDE6CBC" w14:textId="5D7F2751" w:rsidR="00DA0677" w:rsidRPr="003021BC" w:rsidRDefault="003021BC" w:rsidP="003021BC">
                                <w:pPr>
                                  <w:rPr>
                                    <w:rFonts w:ascii="Verdana" w:hAnsi="Verdana"/>
                                    <w:color w:val="000000" w:themeColor="text1"/>
                                  </w:rPr>
                                </w:pPr>
                                <w:proofErr w:type="spellStart"/>
                                <w:r>
                                  <w:rPr>
                                    <w:rFonts w:ascii="Verdana" w:hAnsi="Verdana"/>
                                    <w:color w:val="000000" w:themeColor="text1"/>
                                  </w:rPr>
                                  <w:t>Navbar</w:t>
                                </w:r>
                                <w:proofErr w:type="spellEnd"/>
                                <w:r>
                                  <w:rPr>
                                    <w:rFonts w:ascii="Verdana" w:hAnsi="Verdana"/>
                                    <w:color w:val="000000" w:themeColor="text1"/>
                                  </w:rPr>
                                  <w:t xml:space="preserve"> : </w:t>
                                </w:r>
                                <w:proofErr w:type="spellStart"/>
                                <w:r>
                                  <w:rPr>
                                    <w:rFonts w:ascii="Verdana" w:hAnsi="Verdana"/>
                                    <w:color w:val="000000" w:themeColor="text1"/>
                                  </w:rPr>
                                  <w:t>Helvetica</w:t>
                                </w:r>
                                <w:proofErr w:type="spellEnd"/>
                                <w:r>
                                  <w:rPr>
                                    <w:rFonts w:ascii="Verdana" w:hAnsi="Verdana"/>
                                    <w:color w:val="000000" w:themeColor="text1"/>
                                  </w:rPr>
                                  <w:t xml:space="preserve"> sans sérif</w:t>
                                </w:r>
                              </w:p>
                            </w:txbxContent>
                          </v:textbox>
                        </v:rect>
                        <v:rect id="Rectangle 211" o:spid="_x0000_s1058" style="position:absolute;top:45624;width:17830;height:19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" fillcolor="#f5f5f5" strokecolor="black [3213]" strokeweight=".25pt">
                          <v:stroke endcap="round"/>
                          <v:textbox>
                            <w:txbxContent>
                              <w:p w14:paraId="0EFE3CD2" w14:textId="10969C92" w:rsidR="00DA0677" w:rsidRPr="00DF1BE1" w:rsidRDefault="007B23CD" w:rsidP="007B23CD">
                                <w:pPr>
                                  <w:rPr>
                                    <w:color w:val="645244"/>
                                    <w:sz w:val="24"/>
                                    <w:szCs w:val="24"/>
                                  </w:rPr>
                                </w:pPr>
                                <w:r w:rsidRPr="00DF1BE1">
                                  <w:rPr>
                                    <w:color w:val="4C216D"/>
                                    <w:sz w:val="24"/>
                                    <w:szCs w:val="24"/>
                                  </w:rPr>
                                  <w:t xml:space="preserve">H1 : </w:t>
                                </w:r>
                                <w:r w:rsidR="00DF1BE1" w:rsidRPr="00DF1BE1">
                                  <w:rPr>
                                    <w:bCs/>
                                    <w:noProof/>
                                    <w:color w:val="4C216D"/>
                                    <w:sz w:val="24"/>
                                    <w:szCs w:val="24"/>
                                  </w:rPr>
                                  <w:t>helvetica, sans sérif, 20px, BOLD, #4C216D</w:t>
                                </w:r>
                              </w:p>
                            </w:txbxContent>
                          </v:textbox>
                        </v:rect>
                      </v:group>
                      <v:group id="Groupe 79" o:spid="_x0000_s1059" style="position:absolute;width:18021;height:87884" coordsize="18021,8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Rectangle 80" o:spid="_x0000_s1060" style="position:absolute;width:17830;height:19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" fillcolor="#645244" strokecolor="#645244" strokeweight="1.25pt">
                          <v:stroke endcap="round"/>
                          <v:textbox>
                            <w:txbxContent>
                              <w:p w14:paraId="07234D79" w14:textId="77777777" w:rsidR="00D504B6" w:rsidRPr="007D4AF3" w:rsidRDefault="00D504B6" w:rsidP="00D504B6">
                                <w:pPr>
                                  <w:jc w:val="center"/>
                                  <w:rPr>
                                    <w:color w:val="FFFFFF" w:themeColor="background1"/>
                                  </w:rPr>
                                </w:pPr>
                                <w:r w:rsidRPr="007D4AF3">
                                  <w:rPr>
                                    <w:color w:val="FFFFFF" w:themeColor="background1"/>
                                  </w:rPr>
                                  <w:t>#645244</w:t>
                                </w:r>
                              </w:p>
                            </w:txbxContent>
                          </v:textbox>
                        </v:rect>
                        <v:rect id="Rectangle 81" o:spid="_x0000_s1061" style="position:absolute;top:22669;width:17830;height:19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" fillcolor="#f05d23" strokecolor="#f05d23" strokeweight="1.25pt">
                          <v:stroke endcap="round"/>
                          <v:textbox>
                            <w:txbxContent>
                              <w:p w14:paraId="705FBD46" w14:textId="77777777" w:rsidR="00D504B6" w:rsidRPr="007D4AF3" w:rsidRDefault="00D504B6" w:rsidP="00D504B6">
                                <w:pPr>
                                  <w:jc w:val="center"/>
                                  <w:rPr>
                                    <w:color w:val="FFFFFF" w:themeColor="background1"/>
                                  </w:rPr>
                                </w:pPr>
                                <w:r w:rsidRPr="007D4AF3">
                                  <w:rPr>
                                    <w:color w:val="FFFFFF" w:themeColor="background1"/>
                                  </w:rPr>
                                  <w:t>#F05D23</w:t>
                                </w:r>
                              </w:p>
                            </w:txbxContent>
                          </v:textbox>
                        </v:rect>
                        <v:rect id="Rectangle 82" o:spid="_x0000_s1062" style="position:absolute;top:45624;width:17830;height:19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" fillcolor="#f5f5f5" strokecolor="#645244" strokeweight=".25pt">
                          <v:stroke endcap="round"/>
                          <v:textbox>
                            <w:txbxContent>
                              <w:p w14:paraId="23ED079D" w14:textId="77777777" w:rsidR="00D504B6" w:rsidRPr="007D4AF3" w:rsidRDefault="00D504B6" w:rsidP="00D504B6">
                                <w:pPr>
                                  <w:jc w:val="center"/>
                                  <w:rPr>
                                    <w:color w:val="645244"/>
                                  </w:rPr>
                                </w:pPr>
                                <w:r w:rsidRPr="007D4AF3">
                                  <w:rPr>
                                    <w:color w:val="645244"/>
                                  </w:rPr>
                                  <w:t>#F5F5F5</w:t>
                                </w:r>
                              </w:p>
                            </w:txbxContent>
                          </v:textbox>
                        </v:rect>
                        <v:rect id="Rectangle 83" o:spid="_x0000_s1063" style="position:absolute;left:190;top:68294;width:17831;height:19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" fillcolor="#789" strokecolor="#789" strokeweight="1.25pt">
                          <v:stroke endcap="round"/>
                          <v:textbox>
                            <w:txbxContent>
                              <w:p w14:paraId="5749DC23" w14:textId="77777777" w:rsidR="00D504B6" w:rsidRPr="00D504B6" w:rsidRDefault="00D504B6" w:rsidP="00D504B6">
                                <w:pPr>
                                  <w:jc w:val="center"/>
                                  <w:rPr>
                                    <w:rFonts w:asciiTheme="majorHAnsi" w:hAnsiTheme="majorHAnsi"/>
                                    <w:color w:val="FFFFFF" w:themeColor="background1"/>
                                  </w:rPr>
                                </w:pPr>
                                <w:r w:rsidRPr="00D504B6">
                                  <w:rPr>
                                    <w:rFonts w:asciiTheme="majorHAnsi" w:hAnsiTheme="majorHAnsi"/>
                                    <w:color w:val="FFFFFF" w:themeColor="background1"/>
                                  </w:rPr>
                                  <w:t>#778899</w:t>
                                </w:r>
                              </w:p>
                            </w:txbxContent>
                          </v:textbox>
                        </v:rect>
                      </v:group>
                      <w10:wrap type="topAndBottom"/>
                    </v:group>
                  </w:pict>
                </mc:Fallback>
              </mc:AlternateContent>
            </w:r>
            <w:r w:rsidR="005A7670" w:rsidRPr="005A7670">
              <w:rPr>
                <w:i w:val="0"/>
                <w:iCs w:val="0"/>
              </w:rPr>
              <w:t>Couleurs et typographie</w:t>
            </w:r>
          </w:p>
          <w:p w14:paraId="57837FEA" w14:textId="49AB2EC1" w:rsidR="008A0B7F" w:rsidRPr="00F602C3" w:rsidRDefault="008A0B7F" w:rsidP="00946867">
            <w:pPr>
              <w:pStyle w:val="Titre1"/>
              <w:rPr>
                <w:color w:val="F05D23"/>
                <w:sz w:val="36"/>
                <w:szCs w:val="36"/>
              </w:rPr>
            </w:pPr>
            <w:r w:rsidRPr="00F602C3">
              <w:rPr>
                <w:color w:val="F05D23"/>
                <w:sz w:val="36"/>
                <w:szCs w:val="36"/>
              </w:rPr>
              <w:lastRenderedPageBreak/>
              <w:t>V</w:t>
            </w:r>
            <w:r w:rsidR="00AE490D">
              <w:rPr>
                <w:color w:val="F05D23"/>
                <w:sz w:val="36"/>
                <w:szCs w:val="36"/>
              </w:rPr>
              <w:t>I</w:t>
            </w:r>
            <w:r w:rsidRPr="00F602C3">
              <w:rPr>
                <w:color w:val="F05D23"/>
                <w:sz w:val="36"/>
                <w:szCs w:val="36"/>
              </w:rPr>
              <w:t xml:space="preserve"> DEMANDES COMPLEMENTAIRES</w:t>
            </w:r>
          </w:p>
          <w:p w14:paraId="0AC2CE0B" w14:textId="1ED94654" w:rsidR="00EB0F48" w:rsidRPr="00E4521A" w:rsidRDefault="00EB0F48" w:rsidP="00EB0F48">
            <w:pPr>
              <w:pStyle w:val="Titre1"/>
              <w:jc w:val="both"/>
              <w:rPr>
                <w:b w:val="0"/>
                <w:color w:val="261C15"/>
                <w:sz w:val="20"/>
                <w:szCs w:val="20"/>
                <w:lang w:eastAsia="fr-FR"/>
              </w:rPr>
            </w:pPr>
            <w:r w:rsidRPr="00E4521A">
              <w:rPr>
                <w:b w:val="0"/>
                <w:color w:val="261C15"/>
                <w:sz w:val="20"/>
                <w:szCs w:val="20"/>
                <w:lang w:eastAsia="fr-FR"/>
              </w:rPr>
              <w:t>Sont listées ci-dessous les demandes complémentaires liées à la création du site :</w:t>
            </w:r>
          </w:p>
          <w:p w14:paraId="38689983" w14:textId="62FEE8A6" w:rsidR="00EB0F48" w:rsidRPr="00E4521A" w:rsidRDefault="00EB0F48" w:rsidP="00EB0F48">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Production de contenu : rédaction web, création graphique, production d’images</w:t>
            </w:r>
          </w:p>
          <w:p w14:paraId="68300224" w14:textId="6121A4D9" w:rsidR="00EB0F48" w:rsidRPr="00E4521A" w:rsidRDefault="00EB0F48" w:rsidP="00EB0F48">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Personnalisation de la conception et de la mise en page</w:t>
            </w:r>
          </w:p>
          <w:p w14:paraId="3D64E55B" w14:textId="3BDD78BA" w:rsidR="00656860" w:rsidRPr="00864220" w:rsidRDefault="00EB0F48" w:rsidP="00EA239D">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Hébergement du site</w:t>
            </w:r>
          </w:p>
          <w:p w14:paraId="5A243181" w14:textId="7FA93672" w:rsidR="00D96308" w:rsidRPr="00F602C3" w:rsidRDefault="008A0B7F" w:rsidP="00946867">
            <w:pPr>
              <w:pStyle w:val="Titre1"/>
              <w:rPr>
                <w:color w:val="F05D23"/>
                <w:sz w:val="36"/>
                <w:szCs w:val="36"/>
              </w:rPr>
            </w:pPr>
            <w:r w:rsidRPr="00F602C3">
              <w:rPr>
                <w:color w:val="F05D23"/>
                <w:sz w:val="36"/>
                <w:szCs w:val="36"/>
              </w:rPr>
              <w:t>VI</w:t>
            </w:r>
            <w:r w:rsidR="00AE490D">
              <w:rPr>
                <w:color w:val="F05D23"/>
                <w:sz w:val="36"/>
                <w:szCs w:val="36"/>
              </w:rPr>
              <w:t>I</w:t>
            </w:r>
            <w:r w:rsidRPr="00F602C3">
              <w:rPr>
                <w:color w:val="F05D23"/>
                <w:sz w:val="36"/>
                <w:szCs w:val="36"/>
              </w:rPr>
              <w:t xml:space="preserve"> BUDGET ET DELAIS</w:t>
            </w:r>
          </w:p>
          <w:p w14:paraId="1CA00599" w14:textId="0E4FFC71" w:rsidR="007C6CE1" w:rsidRPr="005A7670" w:rsidRDefault="007C6CE1" w:rsidP="005A7670">
            <w:pPr>
              <w:pStyle w:val="Titre4"/>
              <w:rPr>
                <w:i w:val="0"/>
                <w:iCs w:val="0"/>
              </w:rPr>
            </w:pPr>
            <w:r w:rsidRPr="005A7670">
              <w:rPr>
                <w:i w:val="0"/>
                <w:iCs w:val="0"/>
              </w:rPr>
              <w:t>Gestion du projet</w:t>
            </w:r>
            <w:r w:rsidR="00BC691D" w:rsidRPr="005A7670">
              <w:rPr>
                <w:i w:val="0"/>
                <w:iCs w:val="0"/>
              </w:rPr>
              <w:t xml:space="preserve"> </w:t>
            </w:r>
          </w:p>
          <w:p w14:paraId="580F9BDB" w14:textId="367EFE43" w:rsidR="00E85E05" w:rsidRPr="00E4521A" w:rsidRDefault="00F03147" w:rsidP="00AF48CA">
            <w:pPr>
              <w:pStyle w:val="Titre3"/>
              <w:numPr>
                <w:ilvl w:val="0"/>
                <w:numId w:val="40"/>
              </w:numPr>
              <w:rPr>
                <w:color w:val="261C15"/>
              </w:rPr>
            </w:pPr>
            <w:r w:rsidRPr="00E4521A">
              <w:rPr>
                <w:color w:val="261C15"/>
              </w:rPr>
              <w:t>Livrables liées au projet</w:t>
            </w:r>
          </w:p>
          <w:p w14:paraId="0B9649B6" w14:textId="455746EB" w:rsidR="00C5212F" w:rsidRPr="00E4521A" w:rsidRDefault="00C5212F" w:rsidP="00C5212F">
            <w:pPr>
              <w:pStyle w:val="Titre1"/>
              <w:jc w:val="both"/>
              <w:rPr>
                <w:b w:val="0"/>
                <w:color w:val="261C15"/>
                <w:sz w:val="20"/>
                <w:szCs w:val="20"/>
                <w:lang w:eastAsia="fr-FR"/>
              </w:rPr>
            </w:pPr>
            <w:r w:rsidRPr="00E4521A">
              <w:rPr>
                <w:b w:val="0"/>
                <w:color w:val="261C15"/>
                <w:sz w:val="20"/>
                <w:szCs w:val="20"/>
                <w:lang w:eastAsia="fr-FR"/>
              </w:rPr>
              <w:t>Les livrables du projet se répartissent de la manière suivante :</w:t>
            </w:r>
          </w:p>
          <w:p w14:paraId="6BB71C8F" w14:textId="2EC6CAD9"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Conception et réalisation de l’UML du site</w:t>
            </w:r>
          </w:p>
          <w:p w14:paraId="1B60B117" w14:textId="5DF4DD35" w:rsidR="00C5212F" w:rsidRPr="00E4521A" w:rsidRDefault="0003070D"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Pr>
                <w:b w:val="0"/>
                <w:color w:val="261C15"/>
                <w:sz w:val="20"/>
                <w:szCs w:val="20"/>
                <w:lang w:eastAsia="fr-FR"/>
              </w:rPr>
              <w:t>Encodage</w:t>
            </w:r>
            <w:r w:rsidR="00C5212F" w:rsidRPr="00E4521A">
              <w:rPr>
                <w:b w:val="0"/>
                <w:color w:val="261C15"/>
                <w:sz w:val="20"/>
                <w:szCs w:val="20"/>
                <w:lang w:eastAsia="fr-FR"/>
              </w:rPr>
              <w:t xml:space="preserve"> HTML5/CSS3</w:t>
            </w:r>
          </w:p>
          <w:p w14:paraId="6ACF9C3F" w14:textId="69B0505E"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Conception du Système d’Information</w:t>
            </w:r>
            <w:r w:rsidR="0003070D">
              <w:rPr>
                <w:b w:val="0"/>
                <w:color w:val="261C15"/>
                <w:sz w:val="20"/>
                <w:szCs w:val="20"/>
                <w:lang w:eastAsia="fr-FR"/>
              </w:rPr>
              <w:t> : MCD / MLD</w:t>
            </w:r>
          </w:p>
          <w:p w14:paraId="096FDB75" w14:textId="0603B524"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Encodage Javascript</w:t>
            </w:r>
            <w:r w:rsidR="0003070D">
              <w:rPr>
                <w:b w:val="0"/>
                <w:color w:val="261C15"/>
                <w:sz w:val="20"/>
                <w:szCs w:val="20"/>
                <w:lang w:eastAsia="fr-FR"/>
              </w:rPr>
              <w:t xml:space="preserve"> pour dynamisation du site</w:t>
            </w:r>
          </w:p>
          <w:p w14:paraId="799BF098" w14:textId="0F93143B"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Conception et maquettage du graphisme</w:t>
            </w:r>
          </w:p>
          <w:p w14:paraId="187BCC24" w14:textId="4DF4CF31" w:rsidR="00C5212F" w:rsidRPr="00E4521A" w:rsidRDefault="0003070D"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Pr>
                <w:b w:val="0"/>
                <w:color w:val="261C15"/>
                <w:sz w:val="20"/>
                <w:szCs w:val="20"/>
                <w:lang w:eastAsia="fr-FR"/>
              </w:rPr>
              <w:t xml:space="preserve">Etude des </w:t>
            </w:r>
            <w:r w:rsidR="00C5212F" w:rsidRPr="00E4521A">
              <w:rPr>
                <w:b w:val="0"/>
                <w:color w:val="261C15"/>
                <w:sz w:val="20"/>
                <w:szCs w:val="20"/>
                <w:lang w:eastAsia="fr-FR"/>
              </w:rPr>
              <w:t>CMS</w:t>
            </w:r>
            <w:r>
              <w:rPr>
                <w:b w:val="0"/>
                <w:color w:val="261C15"/>
                <w:sz w:val="20"/>
                <w:szCs w:val="20"/>
                <w:lang w:eastAsia="fr-FR"/>
              </w:rPr>
              <w:t xml:space="preserve"> (Wordpress)</w:t>
            </w:r>
          </w:p>
          <w:p w14:paraId="4630CB15" w14:textId="473DEE2F" w:rsidR="00C5212F" w:rsidRPr="00E4521A"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Réalisation des pages en PHP</w:t>
            </w:r>
          </w:p>
          <w:p w14:paraId="2950B613" w14:textId="4344DC54" w:rsidR="00DF3B79" w:rsidRPr="001B37F1" w:rsidRDefault="00C5212F" w:rsidP="00C5212F">
            <w:pPr>
              <w:pStyle w:val="Titre1"/>
              <w:numPr>
                <w:ilvl w:val="0"/>
                <w:numId w:val="27"/>
              </w:numPr>
              <w:spacing w:before="0" w:after="0" w:line="240" w:lineRule="auto"/>
              <w:jc w:val="both"/>
              <w:rPr>
                <w:rFonts w:ascii="Lato" w:eastAsia="Times New Roman" w:hAnsi="Lato" w:cs="Times New Roman"/>
                <w:b w:val="0"/>
                <w:color w:val="261C15"/>
                <w:sz w:val="20"/>
                <w:szCs w:val="20"/>
                <w:lang w:eastAsia="fr-FR"/>
              </w:rPr>
            </w:pPr>
            <w:r w:rsidRPr="00E4521A">
              <w:rPr>
                <w:b w:val="0"/>
                <w:color w:val="261C15"/>
                <w:sz w:val="20"/>
                <w:szCs w:val="20"/>
                <w:lang w:eastAsia="fr-FR"/>
              </w:rPr>
              <w:t>Finalisation du site</w:t>
            </w:r>
          </w:p>
          <w:p w14:paraId="43C55084" w14:textId="77777777" w:rsidR="001B37F1" w:rsidRPr="00E4521A" w:rsidRDefault="001B37F1" w:rsidP="001B37F1">
            <w:pPr>
              <w:pStyle w:val="Titre1"/>
              <w:spacing w:before="0" w:after="0" w:line="240" w:lineRule="auto"/>
              <w:ind w:left="1024"/>
              <w:jc w:val="both"/>
              <w:rPr>
                <w:rFonts w:ascii="Lato" w:eastAsia="Times New Roman" w:hAnsi="Lato" w:cs="Times New Roman"/>
                <w:b w:val="0"/>
                <w:color w:val="261C15"/>
                <w:sz w:val="20"/>
                <w:szCs w:val="20"/>
                <w:lang w:eastAsia="fr-FR"/>
              </w:rPr>
            </w:pPr>
          </w:p>
          <w:p w14:paraId="2727DF98" w14:textId="284BA1A9" w:rsidR="007C0D60" w:rsidRPr="00E4521A" w:rsidRDefault="00F03147" w:rsidP="00AF48CA">
            <w:pPr>
              <w:pStyle w:val="Titre3"/>
              <w:numPr>
                <w:ilvl w:val="0"/>
                <w:numId w:val="41"/>
              </w:numPr>
              <w:rPr>
                <w:color w:val="261C15"/>
              </w:rPr>
            </w:pPr>
            <w:r w:rsidRPr="00E4521A">
              <w:rPr>
                <w:color w:val="261C15"/>
              </w:rPr>
              <w:t xml:space="preserve">Diagramme de GANTT </w:t>
            </w:r>
          </w:p>
          <w:tbl>
            <w:tblPr>
              <w:tblStyle w:val="Grilledutableau"/>
              <w:tblW w:w="0" w:type="auto"/>
              <w:jc w:val="center"/>
              <w:tblLook w:val="04A0" w:firstRow="1" w:lastRow="0" w:firstColumn="1" w:lastColumn="0" w:noHBand="0" w:noVBand="1"/>
            </w:tblPr>
            <w:tblGrid>
              <w:gridCol w:w="1450"/>
              <w:gridCol w:w="864"/>
              <w:gridCol w:w="866"/>
              <w:gridCol w:w="866"/>
              <w:gridCol w:w="866"/>
              <w:gridCol w:w="866"/>
              <w:gridCol w:w="866"/>
              <w:gridCol w:w="866"/>
              <w:gridCol w:w="866"/>
              <w:gridCol w:w="866"/>
              <w:gridCol w:w="783"/>
            </w:tblGrid>
            <w:tr w:rsidR="00E4521A" w:rsidRPr="00E4521A" w14:paraId="6FF9D62C" w14:textId="531A3293" w:rsidTr="00946331">
              <w:trPr>
                <w:jc w:val="center"/>
              </w:trPr>
              <w:tc>
                <w:tcPr>
                  <w:tcW w:w="1450" w:type="dxa"/>
                  <w:tcBorders>
                    <w:top w:val="nil"/>
                    <w:left w:val="nil"/>
                    <w:bottom w:val="nil"/>
                    <w:right w:val="nil"/>
                  </w:tcBorders>
                </w:tcPr>
                <w:p w14:paraId="54061E7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4" w:type="dxa"/>
                  <w:tcBorders>
                    <w:top w:val="nil"/>
                    <w:left w:val="nil"/>
                    <w:right w:val="nil"/>
                  </w:tcBorders>
                  <w:vAlign w:val="center"/>
                </w:tcPr>
                <w:p w14:paraId="09CB2C8C" w14:textId="2A8262EE"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09/21</w:t>
                  </w:r>
                </w:p>
              </w:tc>
              <w:tc>
                <w:tcPr>
                  <w:tcW w:w="866" w:type="dxa"/>
                  <w:tcBorders>
                    <w:top w:val="nil"/>
                    <w:left w:val="nil"/>
                    <w:right w:val="nil"/>
                  </w:tcBorders>
                </w:tcPr>
                <w:p w14:paraId="5278B99F" w14:textId="23D2BE69"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10/21</w:t>
                  </w:r>
                </w:p>
              </w:tc>
              <w:tc>
                <w:tcPr>
                  <w:tcW w:w="866" w:type="dxa"/>
                  <w:tcBorders>
                    <w:top w:val="nil"/>
                    <w:left w:val="nil"/>
                    <w:right w:val="nil"/>
                  </w:tcBorders>
                </w:tcPr>
                <w:p w14:paraId="7C75DC87" w14:textId="3BDA8D88"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11/21</w:t>
                  </w:r>
                </w:p>
              </w:tc>
              <w:tc>
                <w:tcPr>
                  <w:tcW w:w="866" w:type="dxa"/>
                  <w:tcBorders>
                    <w:top w:val="nil"/>
                    <w:left w:val="nil"/>
                    <w:right w:val="nil"/>
                  </w:tcBorders>
                </w:tcPr>
                <w:p w14:paraId="509A2A18" w14:textId="49E78D25"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12/21</w:t>
                  </w:r>
                </w:p>
              </w:tc>
              <w:tc>
                <w:tcPr>
                  <w:tcW w:w="866" w:type="dxa"/>
                  <w:tcBorders>
                    <w:top w:val="nil"/>
                    <w:left w:val="nil"/>
                    <w:right w:val="nil"/>
                  </w:tcBorders>
                </w:tcPr>
                <w:p w14:paraId="454DA8B8" w14:textId="519E3AAD"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01/22</w:t>
                  </w:r>
                </w:p>
              </w:tc>
              <w:tc>
                <w:tcPr>
                  <w:tcW w:w="866" w:type="dxa"/>
                  <w:tcBorders>
                    <w:top w:val="nil"/>
                    <w:left w:val="nil"/>
                    <w:right w:val="nil"/>
                  </w:tcBorders>
                </w:tcPr>
                <w:p w14:paraId="4F4E780E" w14:textId="6F1A1395"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02/22</w:t>
                  </w:r>
                </w:p>
              </w:tc>
              <w:tc>
                <w:tcPr>
                  <w:tcW w:w="866" w:type="dxa"/>
                  <w:tcBorders>
                    <w:top w:val="nil"/>
                    <w:left w:val="nil"/>
                    <w:right w:val="nil"/>
                  </w:tcBorders>
                </w:tcPr>
                <w:p w14:paraId="1060896E" w14:textId="720DB544"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03/22</w:t>
                  </w:r>
                </w:p>
              </w:tc>
              <w:tc>
                <w:tcPr>
                  <w:tcW w:w="866" w:type="dxa"/>
                  <w:tcBorders>
                    <w:top w:val="nil"/>
                    <w:left w:val="nil"/>
                    <w:right w:val="nil"/>
                  </w:tcBorders>
                </w:tcPr>
                <w:p w14:paraId="6284FA5B" w14:textId="71347111"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04/22</w:t>
                  </w:r>
                </w:p>
              </w:tc>
              <w:tc>
                <w:tcPr>
                  <w:tcW w:w="866" w:type="dxa"/>
                  <w:tcBorders>
                    <w:top w:val="nil"/>
                    <w:left w:val="nil"/>
                    <w:right w:val="nil"/>
                  </w:tcBorders>
                </w:tcPr>
                <w:p w14:paraId="22855425" w14:textId="51C3440A"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05/22</w:t>
                  </w:r>
                </w:p>
              </w:tc>
              <w:tc>
                <w:tcPr>
                  <w:tcW w:w="783" w:type="dxa"/>
                  <w:tcBorders>
                    <w:top w:val="nil"/>
                    <w:left w:val="nil"/>
                    <w:right w:val="nil"/>
                  </w:tcBorders>
                </w:tcPr>
                <w:p w14:paraId="2F130FAA" w14:textId="67289ED1"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06/22</w:t>
                  </w:r>
                </w:p>
              </w:tc>
            </w:tr>
            <w:tr w:rsidR="00E4521A" w:rsidRPr="00E4521A" w14:paraId="238D6F55" w14:textId="094CB392" w:rsidTr="00F602C3">
              <w:trPr>
                <w:jc w:val="center"/>
              </w:trPr>
              <w:tc>
                <w:tcPr>
                  <w:tcW w:w="1450" w:type="dxa"/>
                  <w:tcBorders>
                    <w:top w:val="nil"/>
                    <w:left w:val="nil"/>
                    <w:bottom w:val="nil"/>
                    <w:right w:val="single" w:sz="4" w:space="0" w:color="auto"/>
                  </w:tcBorders>
                </w:tcPr>
                <w:p w14:paraId="5E9A41CE" w14:textId="434B629C"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UML du site</w:t>
                  </w:r>
                </w:p>
              </w:tc>
              <w:tc>
                <w:tcPr>
                  <w:tcW w:w="864" w:type="dxa"/>
                  <w:tcBorders>
                    <w:left w:val="single" w:sz="4" w:space="0" w:color="auto"/>
                  </w:tcBorders>
                  <w:shd w:val="clear" w:color="auto" w:fill="645244"/>
                </w:tcPr>
                <w:p w14:paraId="5EDB645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21A6062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9479D4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4B6977B9" w14:textId="75C50FDD"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822C04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8368BD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F9F146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4DEFC8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098A8E9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5E918E1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27ABA91D" w14:textId="11055FC7" w:rsidTr="00F602C3">
              <w:trPr>
                <w:jc w:val="center"/>
              </w:trPr>
              <w:tc>
                <w:tcPr>
                  <w:tcW w:w="1450" w:type="dxa"/>
                  <w:tcBorders>
                    <w:top w:val="nil"/>
                    <w:left w:val="nil"/>
                    <w:bottom w:val="nil"/>
                    <w:right w:val="single" w:sz="4" w:space="0" w:color="auto"/>
                  </w:tcBorders>
                </w:tcPr>
                <w:p w14:paraId="03F4CB00" w14:textId="4A62FDB1"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Réalisation HTML5/CSS3</w:t>
                  </w:r>
                </w:p>
              </w:tc>
              <w:tc>
                <w:tcPr>
                  <w:tcW w:w="864" w:type="dxa"/>
                  <w:tcBorders>
                    <w:left w:val="single" w:sz="4" w:space="0" w:color="auto"/>
                  </w:tcBorders>
                </w:tcPr>
                <w:p w14:paraId="611C7E8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1D2F4F2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3AFD190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1AB738A2"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02044CB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9FF9BE2"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E0C2F0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14750F1D"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9D190C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1638111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160320D3" w14:textId="7FF450E1" w:rsidTr="00F602C3">
              <w:trPr>
                <w:jc w:val="center"/>
              </w:trPr>
              <w:tc>
                <w:tcPr>
                  <w:tcW w:w="1450" w:type="dxa"/>
                  <w:tcBorders>
                    <w:top w:val="nil"/>
                    <w:left w:val="nil"/>
                    <w:bottom w:val="nil"/>
                    <w:right w:val="single" w:sz="4" w:space="0" w:color="auto"/>
                  </w:tcBorders>
                </w:tcPr>
                <w:p w14:paraId="7F838550" w14:textId="03A05BD4"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Conception SI</w:t>
                  </w:r>
                </w:p>
              </w:tc>
              <w:tc>
                <w:tcPr>
                  <w:tcW w:w="864" w:type="dxa"/>
                  <w:tcBorders>
                    <w:left w:val="single" w:sz="4" w:space="0" w:color="auto"/>
                  </w:tcBorders>
                </w:tcPr>
                <w:p w14:paraId="739E4EB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1B3E97AD"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4B4D8F8E"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9890DE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19E7568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AEF130B"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0BA67F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A330F7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03E57D4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5ACFCA6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708D397A" w14:textId="709515F4" w:rsidTr="00F602C3">
              <w:trPr>
                <w:jc w:val="center"/>
              </w:trPr>
              <w:tc>
                <w:tcPr>
                  <w:tcW w:w="1450" w:type="dxa"/>
                  <w:tcBorders>
                    <w:top w:val="nil"/>
                    <w:left w:val="nil"/>
                    <w:bottom w:val="nil"/>
                    <w:right w:val="single" w:sz="4" w:space="0" w:color="auto"/>
                  </w:tcBorders>
                </w:tcPr>
                <w:p w14:paraId="110EFBF2" w14:textId="4F8D7234"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Javascript</w:t>
                  </w:r>
                </w:p>
              </w:tc>
              <w:tc>
                <w:tcPr>
                  <w:tcW w:w="864" w:type="dxa"/>
                  <w:tcBorders>
                    <w:left w:val="single" w:sz="4" w:space="0" w:color="auto"/>
                  </w:tcBorders>
                </w:tcPr>
                <w:p w14:paraId="06E43CB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CFA3575"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5E1C8C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61E1780D"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1C7762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C0D3B9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2B4063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F60520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D390BF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22781C7E"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253CCA9E" w14:textId="74E9C225" w:rsidTr="00F602C3">
              <w:trPr>
                <w:jc w:val="center"/>
              </w:trPr>
              <w:tc>
                <w:tcPr>
                  <w:tcW w:w="1450" w:type="dxa"/>
                  <w:tcBorders>
                    <w:top w:val="nil"/>
                    <w:left w:val="nil"/>
                    <w:bottom w:val="nil"/>
                    <w:right w:val="single" w:sz="4" w:space="0" w:color="auto"/>
                  </w:tcBorders>
                </w:tcPr>
                <w:p w14:paraId="74E2FE58" w14:textId="26B5F39F"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Graphisme</w:t>
                  </w:r>
                </w:p>
              </w:tc>
              <w:tc>
                <w:tcPr>
                  <w:tcW w:w="864" w:type="dxa"/>
                  <w:tcBorders>
                    <w:left w:val="single" w:sz="4" w:space="0" w:color="auto"/>
                  </w:tcBorders>
                </w:tcPr>
                <w:p w14:paraId="43446E1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33FD5B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2F6051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232E7E7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49B5F0F8"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63EA4936"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E0784C5"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17D3F7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CF8F0DA"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46CA045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5E267D8F" w14:textId="77777777" w:rsidTr="00F602C3">
              <w:trPr>
                <w:jc w:val="center"/>
              </w:trPr>
              <w:tc>
                <w:tcPr>
                  <w:tcW w:w="1450" w:type="dxa"/>
                  <w:tcBorders>
                    <w:top w:val="nil"/>
                    <w:left w:val="nil"/>
                    <w:bottom w:val="nil"/>
                    <w:right w:val="single" w:sz="4" w:space="0" w:color="auto"/>
                  </w:tcBorders>
                </w:tcPr>
                <w:p w14:paraId="37241EA2" w14:textId="33375505" w:rsidR="00A0702C" w:rsidRPr="00E4521A" w:rsidRDefault="00A0702C"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Réalisation CMS</w:t>
                  </w:r>
                </w:p>
              </w:tc>
              <w:tc>
                <w:tcPr>
                  <w:tcW w:w="864" w:type="dxa"/>
                  <w:tcBorders>
                    <w:left w:val="single" w:sz="4" w:space="0" w:color="auto"/>
                  </w:tcBorders>
                </w:tcPr>
                <w:p w14:paraId="7FB7F4B4"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4F33A503"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0B4E353E"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525D3422"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5CA5E76C"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auto"/>
                </w:tcPr>
                <w:p w14:paraId="63AC09BA"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59FE0933"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01B3C133"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866" w:type="dxa"/>
                </w:tcPr>
                <w:p w14:paraId="68076292"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c>
                <w:tcPr>
                  <w:tcW w:w="783" w:type="dxa"/>
                </w:tcPr>
                <w:p w14:paraId="7E5D58D9" w14:textId="77777777" w:rsidR="00A0702C" w:rsidRPr="00E4521A" w:rsidRDefault="00A0702C" w:rsidP="005A5567">
                  <w:pPr>
                    <w:pStyle w:val="Titre1"/>
                    <w:jc w:val="center"/>
                    <w:outlineLvl w:val="0"/>
                    <w:rPr>
                      <w:rFonts w:ascii="Arial" w:hAnsi="Arial" w:cs="Arial"/>
                      <w:b w:val="0"/>
                      <w:bCs/>
                      <w:color w:val="261C15"/>
                      <w:sz w:val="20"/>
                      <w:szCs w:val="20"/>
                      <w:shd w:val="clear" w:color="auto" w:fill="FFFFFF"/>
                    </w:rPr>
                  </w:pPr>
                </w:p>
              </w:tc>
            </w:tr>
            <w:tr w:rsidR="00E4521A" w:rsidRPr="00E4521A" w14:paraId="2E18ED08" w14:textId="4F167EF6" w:rsidTr="00F602C3">
              <w:trPr>
                <w:jc w:val="center"/>
              </w:trPr>
              <w:tc>
                <w:tcPr>
                  <w:tcW w:w="1450" w:type="dxa"/>
                  <w:tcBorders>
                    <w:top w:val="nil"/>
                    <w:left w:val="nil"/>
                    <w:bottom w:val="nil"/>
                    <w:right w:val="single" w:sz="4" w:space="0" w:color="auto"/>
                  </w:tcBorders>
                </w:tcPr>
                <w:p w14:paraId="2835C6C6" w14:textId="3C9C08BF"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Réalisation PHP</w:t>
                  </w:r>
                </w:p>
              </w:tc>
              <w:tc>
                <w:tcPr>
                  <w:tcW w:w="864" w:type="dxa"/>
                  <w:tcBorders>
                    <w:left w:val="single" w:sz="4" w:space="0" w:color="auto"/>
                  </w:tcBorders>
                </w:tcPr>
                <w:p w14:paraId="3217565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44577110"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999548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A4C46C3"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1B43758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06001828"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4CAB69C8"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70600C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C5904C5"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tcPr>
                <w:p w14:paraId="2D118407"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r w:rsidR="00E4521A" w:rsidRPr="00E4521A" w14:paraId="1DAD7699" w14:textId="3C259816" w:rsidTr="00F602C3">
              <w:trPr>
                <w:jc w:val="center"/>
              </w:trPr>
              <w:tc>
                <w:tcPr>
                  <w:tcW w:w="1450" w:type="dxa"/>
                  <w:tcBorders>
                    <w:top w:val="nil"/>
                    <w:left w:val="nil"/>
                    <w:bottom w:val="nil"/>
                    <w:right w:val="single" w:sz="4" w:space="0" w:color="auto"/>
                  </w:tcBorders>
                </w:tcPr>
                <w:p w14:paraId="7A8E1818" w14:textId="0611916C" w:rsidR="005A5567" w:rsidRPr="00E4521A" w:rsidRDefault="005A5567" w:rsidP="005A5567">
                  <w:pPr>
                    <w:pStyle w:val="Titre1"/>
                    <w:jc w:val="center"/>
                    <w:outlineLvl w:val="0"/>
                    <w:rPr>
                      <w:rFonts w:ascii="Arial" w:hAnsi="Arial" w:cs="Arial"/>
                      <w:b w:val="0"/>
                      <w:bCs/>
                      <w:color w:val="261C15"/>
                      <w:sz w:val="20"/>
                      <w:szCs w:val="20"/>
                      <w:shd w:val="clear" w:color="auto" w:fill="FFFFFF"/>
                    </w:rPr>
                  </w:pPr>
                  <w:r w:rsidRPr="00E4521A">
                    <w:rPr>
                      <w:rFonts w:ascii="Arial" w:hAnsi="Arial" w:cs="Arial"/>
                      <w:b w:val="0"/>
                      <w:bCs/>
                      <w:color w:val="261C15"/>
                      <w:sz w:val="20"/>
                      <w:szCs w:val="20"/>
                      <w:shd w:val="clear" w:color="auto" w:fill="FFFFFF"/>
                    </w:rPr>
                    <w:t>Finalisation</w:t>
                  </w:r>
                </w:p>
              </w:tc>
              <w:tc>
                <w:tcPr>
                  <w:tcW w:w="864" w:type="dxa"/>
                  <w:tcBorders>
                    <w:left w:val="single" w:sz="4" w:space="0" w:color="auto"/>
                  </w:tcBorders>
                </w:tcPr>
                <w:p w14:paraId="383F514C"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701E9EC2"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61BD639F"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39A3C160"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5A3E47F4"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tcPr>
                <w:p w14:paraId="225B51CE"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245E1079"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47AAB41E"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866" w:type="dxa"/>
                  <w:shd w:val="clear" w:color="auto" w:fill="645244"/>
                </w:tcPr>
                <w:p w14:paraId="7ACCCBA5"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c>
                <w:tcPr>
                  <w:tcW w:w="783" w:type="dxa"/>
                  <w:shd w:val="clear" w:color="auto" w:fill="645244"/>
                </w:tcPr>
                <w:p w14:paraId="0948688D" w14:textId="77777777" w:rsidR="005A5567" w:rsidRPr="00E4521A" w:rsidRDefault="005A5567" w:rsidP="005A5567">
                  <w:pPr>
                    <w:pStyle w:val="Titre1"/>
                    <w:jc w:val="center"/>
                    <w:outlineLvl w:val="0"/>
                    <w:rPr>
                      <w:rFonts w:ascii="Arial" w:hAnsi="Arial" w:cs="Arial"/>
                      <w:b w:val="0"/>
                      <w:bCs/>
                      <w:color w:val="261C15"/>
                      <w:sz w:val="20"/>
                      <w:szCs w:val="20"/>
                      <w:shd w:val="clear" w:color="auto" w:fill="FFFFFF"/>
                    </w:rPr>
                  </w:pPr>
                </w:p>
              </w:tc>
            </w:tr>
          </w:tbl>
          <w:p w14:paraId="179858D9" w14:textId="58260D63" w:rsidR="007D4AF3" w:rsidRDefault="007D4AF3" w:rsidP="00D050E4">
            <w:pPr>
              <w:pStyle w:val="Titre1"/>
              <w:rPr>
                <w:rFonts w:ascii="Arial" w:hAnsi="Arial" w:cs="Arial"/>
                <w:color w:val="261C15"/>
                <w:sz w:val="20"/>
                <w:szCs w:val="20"/>
                <w:shd w:val="clear" w:color="auto" w:fill="FFFFFF"/>
              </w:rPr>
            </w:pPr>
          </w:p>
          <w:p w14:paraId="46DC7DEF" w14:textId="13D8140A" w:rsidR="003C21B8" w:rsidRDefault="003C21B8" w:rsidP="00D050E4">
            <w:pPr>
              <w:pStyle w:val="Titre1"/>
              <w:rPr>
                <w:rFonts w:ascii="Arial" w:hAnsi="Arial" w:cs="Arial"/>
                <w:color w:val="261C15"/>
                <w:sz w:val="20"/>
                <w:szCs w:val="20"/>
                <w:shd w:val="clear" w:color="auto" w:fill="FFFFFF"/>
              </w:rPr>
            </w:pPr>
          </w:p>
          <w:p w14:paraId="638591C8" w14:textId="465DFEEF" w:rsidR="003C21B8" w:rsidRDefault="003C21B8" w:rsidP="00D050E4">
            <w:pPr>
              <w:pStyle w:val="Titre1"/>
              <w:rPr>
                <w:rFonts w:ascii="Arial" w:hAnsi="Arial" w:cs="Arial"/>
                <w:color w:val="261C15"/>
                <w:sz w:val="20"/>
                <w:szCs w:val="20"/>
                <w:shd w:val="clear" w:color="auto" w:fill="FFFFFF"/>
              </w:rPr>
            </w:pPr>
          </w:p>
          <w:p w14:paraId="1F09F756" w14:textId="77777777" w:rsidR="003C21B8" w:rsidRPr="00E4521A" w:rsidRDefault="003C21B8" w:rsidP="00D050E4">
            <w:pPr>
              <w:pStyle w:val="Titre1"/>
              <w:rPr>
                <w:rFonts w:ascii="Arial" w:hAnsi="Arial" w:cs="Arial"/>
                <w:color w:val="261C15"/>
                <w:sz w:val="20"/>
                <w:szCs w:val="20"/>
                <w:shd w:val="clear" w:color="auto" w:fill="FFFFFF"/>
              </w:rPr>
            </w:pPr>
          </w:p>
          <w:p w14:paraId="2A98BC87" w14:textId="53D47A27" w:rsidR="007C6CE1" w:rsidRPr="00E4521A" w:rsidRDefault="007C6CE1" w:rsidP="00AF48CA">
            <w:pPr>
              <w:pStyle w:val="Titre3"/>
              <w:numPr>
                <w:ilvl w:val="0"/>
                <w:numId w:val="42"/>
              </w:numPr>
              <w:rPr>
                <w:color w:val="261C15"/>
              </w:rPr>
            </w:pPr>
            <w:r w:rsidRPr="00E4521A">
              <w:rPr>
                <w:color w:val="261C15"/>
              </w:rPr>
              <w:lastRenderedPageBreak/>
              <w:t>Devis</w:t>
            </w:r>
          </w:p>
          <w:p w14:paraId="195F19E4" w14:textId="77777777" w:rsidR="00BF6C64" w:rsidRPr="00E4521A" w:rsidRDefault="00BF6C64" w:rsidP="00BF6C64">
            <w:pPr>
              <w:pStyle w:val="Titre1"/>
              <w:ind w:left="1080"/>
              <w:rPr>
                <w:color w:val="261C15"/>
                <w:sz w:val="20"/>
                <w:szCs w:val="20"/>
              </w:rPr>
            </w:pPr>
          </w:p>
          <w:tbl>
            <w:tblPr>
              <w:tblStyle w:val="Grilledutableau"/>
              <w:tblW w:w="0" w:type="auto"/>
              <w:tblLook w:val="04A0" w:firstRow="1" w:lastRow="0" w:firstColumn="1" w:lastColumn="0" w:noHBand="0" w:noVBand="1"/>
            </w:tblPr>
            <w:tblGrid>
              <w:gridCol w:w="2577"/>
              <w:gridCol w:w="3048"/>
              <w:gridCol w:w="2268"/>
              <w:gridCol w:w="2305"/>
            </w:tblGrid>
            <w:tr w:rsidR="00E4521A" w:rsidRPr="00E4521A" w14:paraId="53993528" w14:textId="77777777" w:rsidTr="00E652B7">
              <w:tc>
                <w:tcPr>
                  <w:tcW w:w="2577" w:type="dxa"/>
                  <w:tcBorders>
                    <w:top w:val="nil"/>
                    <w:left w:val="nil"/>
                    <w:bottom w:val="single" w:sz="4" w:space="0" w:color="auto"/>
                    <w:right w:val="nil"/>
                  </w:tcBorders>
                  <w:vAlign w:val="center"/>
                </w:tcPr>
                <w:p w14:paraId="218362DF" w14:textId="77777777" w:rsidR="007B082F" w:rsidRPr="00E4521A" w:rsidRDefault="007B082F" w:rsidP="007B082F">
                  <w:pPr>
                    <w:pStyle w:val="Contenu"/>
                    <w:jc w:val="center"/>
                    <w:rPr>
                      <w:iCs/>
                      <w:color w:val="261C15"/>
                      <w:sz w:val="20"/>
                      <w:szCs w:val="20"/>
                    </w:rPr>
                  </w:pPr>
                </w:p>
              </w:tc>
              <w:tc>
                <w:tcPr>
                  <w:tcW w:w="3048" w:type="dxa"/>
                  <w:tcBorders>
                    <w:top w:val="nil"/>
                    <w:left w:val="nil"/>
                    <w:bottom w:val="single" w:sz="4" w:space="0" w:color="auto"/>
                    <w:right w:val="single" w:sz="4" w:space="0" w:color="auto"/>
                  </w:tcBorders>
                  <w:vAlign w:val="center"/>
                </w:tcPr>
                <w:p w14:paraId="4874C107" w14:textId="59D6BD4E" w:rsidR="007B082F" w:rsidRPr="00E4521A" w:rsidRDefault="007B082F" w:rsidP="007B082F">
                  <w:pPr>
                    <w:pStyle w:val="Contenu"/>
                    <w:jc w:val="center"/>
                    <w:rPr>
                      <w:iCs/>
                      <w:color w:val="261C15"/>
                      <w:sz w:val="20"/>
                      <w:szCs w:val="20"/>
                    </w:rPr>
                  </w:pPr>
                </w:p>
              </w:tc>
              <w:tc>
                <w:tcPr>
                  <w:tcW w:w="2268" w:type="dxa"/>
                  <w:tcBorders>
                    <w:left w:val="single" w:sz="4" w:space="0" w:color="auto"/>
                  </w:tcBorders>
                  <w:shd w:val="clear" w:color="auto" w:fill="F05D23"/>
                  <w:vAlign w:val="center"/>
                </w:tcPr>
                <w:p w14:paraId="421E1657" w14:textId="5EB4861D" w:rsidR="007B082F" w:rsidRPr="00E4521A" w:rsidRDefault="007B082F" w:rsidP="007B082F">
                  <w:pPr>
                    <w:pStyle w:val="Contenu"/>
                    <w:jc w:val="center"/>
                    <w:rPr>
                      <w:b/>
                      <w:bCs/>
                      <w:iCs/>
                      <w:color w:val="261C15"/>
                      <w:sz w:val="20"/>
                      <w:szCs w:val="20"/>
                    </w:rPr>
                  </w:pPr>
                  <w:r w:rsidRPr="00E4521A">
                    <w:rPr>
                      <w:b/>
                      <w:bCs/>
                      <w:iCs/>
                      <w:color w:val="261C15"/>
                      <w:sz w:val="20"/>
                      <w:szCs w:val="20"/>
                    </w:rPr>
                    <w:t>Temps de travail en heures</w:t>
                  </w:r>
                </w:p>
              </w:tc>
              <w:tc>
                <w:tcPr>
                  <w:tcW w:w="2305" w:type="dxa"/>
                  <w:shd w:val="clear" w:color="auto" w:fill="F05D23"/>
                  <w:vAlign w:val="center"/>
                </w:tcPr>
                <w:p w14:paraId="174BD78F" w14:textId="3B07D8B1" w:rsidR="007B082F" w:rsidRPr="00E4521A" w:rsidRDefault="007B082F" w:rsidP="007B082F">
                  <w:pPr>
                    <w:pStyle w:val="Contenu"/>
                    <w:jc w:val="center"/>
                    <w:rPr>
                      <w:b/>
                      <w:bCs/>
                      <w:iCs/>
                      <w:color w:val="261C15"/>
                      <w:sz w:val="20"/>
                      <w:szCs w:val="20"/>
                    </w:rPr>
                  </w:pPr>
                  <w:r w:rsidRPr="00E4521A">
                    <w:rPr>
                      <w:b/>
                      <w:bCs/>
                      <w:iCs/>
                      <w:color w:val="261C15"/>
                      <w:sz w:val="20"/>
                      <w:szCs w:val="20"/>
                    </w:rPr>
                    <w:t>Tarif Freelance</w:t>
                  </w:r>
                </w:p>
              </w:tc>
            </w:tr>
            <w:tr w:rsidR="00E4521A" w:rsidRPr="00E4521A" w14:paraId="75FAE7DA" w14:textId="77777777" w:rsidTr="00E652B7">
              <w:tc>
                <w:tcPr>
                  <w:tcW w:w="2577" w:type="dxa"/>
                  <w:vMerge w:val="restart"/>
                  <w:tcBorders>
                    <w:top w:val="single" w:sz="4" w:space="0" w:color="auto"/>
                  </w:tcBorders>
                  <w:shd w:val="clear" w:color="auto" w:fill="F05D23"/>
                  <w:vAlign w:val="center"/>
                </w:tcPr>
                <w:p w14:paraId="16E661F0" w14:textId="303A244F" w:rsidR="007B082F" w:rsidRPr="00E4521A" w:rsidRDefault="007B082F" w:rsidP="007B082F">
                  <w:pPr>
                    <w:pStyle w:val="Contenu"/>
                    <w:jc w:val="center"/>
                    <w:rPr>
                      <w:b/>
                      <w:bCs/>
                      <w:iCs/>
                      <w:color w:val="261C15"/>
                      <w:sz w:val="20"/>
                      <w:szCs w:val="20"/>
                    </w:rPr>
                  </w:pPr>
                  <w:r w:rsidRPr="00E4521A">
                    <w:rPr>
                      <w:b/>
                      <w:bCs/>
                      <w:iCs/>
                      <w:color w:val="261C15"/>
                      <w:sz w:val="20"/>
                      <w:szCs w:val="20"/>
                    </w:rPr>
                    <w:t>Gestion de projet</w:t>
                  </w:r>
                </w:p>
              </w:tc>
              <w:tc>
                <w:tcPr>
                  <w:tcW w:w="3048" w:type="dxa"/>
                  <w:tcBorders>
                    <w:top w:val="single" w:sz="4" w:space="0" w:color="auto"/>
                  </w:tcBorders>
                  <w:vAlign w:val="center"/>
                </w:tcPr>
                <w:p w14:paraId="1F47FB99" w14:textId="3D4DD707" w:rsidR="007B082F" w:rsidRPr="00E4521A" w:rsidRDefault="007B082F" w:rsidP="007B082F">
                  <w:pPr>
                    <w:pStyle w:val="Contenu"/>
                    <w:jc w:val="center"/>
                    <w:rPr>
                      <w:iCs/>
                      <w:color w:val="261C15"/>
                      <w:sz w:val="20"/>
                      <w:szCs w:val="20"/>
                    </w:rPr>
                  </w:pPr>
                  <w:r w:rsidRPr="00E4521A">
                    <w:rPr>
                      <w:iCs/>
                      <w:color w:val="261C15"/>
                      <w:sz w:val="20"/>
                      <w:szCs w:val="20"/>
                    </w:rPr>
                    <w:t>Frais de projet (recherches, RDV etc.)</w:t>
                  </w:r>
                </w:p>
              </w:tc>
              <w:tc>
                <w:tcPr>
                  <w:tcW w:w="2268" w:type="dxa"/>
                  <w:vAlign w:val="center"/>
                </w:tcPr>
                <w:p w14:paraId="278BD408" w14:textId="5C298C27" w:rsidR="007B082F" w:rsidRPr="00E4521A" w:rsidRDefault="007B082F" w:rsidP="007B082F">
                  <w:pPr>
                    <w:pStyle w:val="Contenu"/>
                    <w:jc w:val="center"/>
                    <w:rPr>
                      <w:iCs/>
                      <w:color w:val="261C15"/>
                      <w:sz w:val="20"/>
                      <w:szCs w:val="20"/>
                    </w:rPr>
                  </w:pPr>
                  <w:r w:rsidRPr="00E4521A">
                    <w:rPr>
                      <w:iCs/>
                      <w:color w:val="261C15"/>
                      <w:sz w:val="20"/>
                      <w:szCs w:val="20"/>
                    </w:rPr>
                    <w:t>8</w:t>
                  </w:r>
                </w:p>
              </w:tc>
              <w:tc>
                <w:tcPr>
                  <w:tcW w:w="2305" w:type="dxa"/>
                  <w:vAlign w:val="center"/>
                </w:tcPr>
                <w:p w14:paraId="3A51FA44" w14:textId="6F6DA395" w:rsidR="007B082F" w:rsidRPr="00E4521A" w:rsidRDefault="007B082F" w:rsidP="007B082F">
                  <w:pPr>
                    <w:pStyle w:val="Contenu"/>
                    <w:jc w:val="center"/>
                    <w:rPr>
                      <w:iCs/>
                      <w:color w:val="261C15"/>
                      <w:sz w:val="20"/>
                      <w:szCs w:val="20"/>
                    </w:rPr>
                  </w:pPr>
                  <w:r w:rsidRPr="00E4521A">
                    <w:rPr>
                      <w:iCs/>
                      <w:color w:val="261C15"/>
                      <w:sz w:val="20"/>
                      <w:szCs w:val="20"/>
                    </w:rPr>
                    <w:t>250 €</w:t>
                  </w:r>
                </w:p>
              </w:tc>
            </w:tr>
            <w:tr w:rsidR="00E4521A" w:rsidRPr="00E4521A" w14:paraId="39A7FCC4" w14:textId="77777777" w:rsidTr="00E652B7">
              <w:tc>
                <w:tcPr>
                  <w:tcW w:w="2577" w:type="dxa"/>
                  <w:vMerge/>
                  <w:shd w:val="clear" w:color="auto" w:fill="F05D23"/>
                  <w:vAlign w:val="center"/>
                </w:tcPr>
                <w:p w14:paraId="359D9EA4" w14:textId="77777777" w:rsidR="007B082F" w:rsidRPr="00E4521A" w:rsidRDefault="007B082F" w:rsidP="007B082F">
                  <w:pPr>
                    <w:pStyle w:val="Contenu"/>
                    <w:jc w:val="center"/>
                    <w:rPr>
                      <w:iCs/>
                      <w:color w:val="261C15"/>
                      <w:sz w:val="20"/>
                      <w:szCs w:val="20"/>
                    </w:rPr>
                  </w:pPr>
                </w:p>
              </w:tc>
              <w:tc>
                <w:tcPr>
                  <w:tcW w:w="3048" w:type="dxa"/>
                  <w:vAlign w:val="center"/>
                </w:tcPr>
                <w:p w14:paraId="7ADBCA93" w14:textId="1B84B3C0" w:rsidR="007B082F" w:rsidRPr="00E4521A" w:rsidRDefault="007B082F" w:rsidP="007B082F">
                  <w:pPr>
                    <w:pStyle w:val="Contenu"/>
                    <w:jc w:val="center"/>
                    <w:rPr>
                      <w:iCs/>
                      <w:color w:val="261C15"/>
                      <w:sz w:val="20"/>
                      <w:szCs w:val="20"/>
                    </w:rPr>
                  </w:pPr>
                  <w:r w:rsidRPr="00E4521A">
                    <w:rPr>
                      <w:iCs/>
                      <w:color w:val="261C15"/>
                      <w:sz w:val="20"/>
                      <w:szCs w:val="20"/>
                    </w:rPr>
                    <w:t>Rédaction cahier des charges</w:t>
                  </w:r>
                </w:p>
              </w:tc>
              <w:tc>
                <w:tcPr>
                  <w:tcW w:w="2268" w:type="dxa"/>
                  <w:vAlign w:val="center"/>
                </w:tcPr>
                <w:p w14:paraId="5CF750CD" w14:textId="71EAE3EF" w:rsidR="007B082F" w:rsidRPr="00E4521A" w:rsidRDefault="0093770F" w:rsidP="007B082F">
                  <w:pPr>
                    <w:pStyle w:val="Contenu"/>
                    <w:jc w:val="center"/>
                    <w:rPr>
                      <w:iCs/>
                      <w:color w:val="261C15"/>
                      <w:sz w:val="20"/>
                      <w:szCs w:val="20"/>
                    </w:rPr>
                  </w:pPr>
                  <w:r w:rsidRPr="00E4521A">
                    <w:rPr>
                      <w:iCs/>
                      <w:color w:val="261C15"/>
                      <w:sz w:val="20"/>
                      <w:szCs w:val="20"/>
                    </w:rPr>
                    <w:t>14</w:t>
                  </w:r>
                </w:p>
              </w:tc>
              <w:tc>
                <w:tcPr>
                  <w:tcW w:w="2305" w:type="dxa"/>
                  <w:vAlign w:val="center"/>
                </w:tcPr>
                <w:p w14:paraId="16E3BBCA" w14:textId="0A3D8C0A" w:rsidR="007B082F" w:rsidRPr="00E4521A" w:rsidRDefault="000E30A9" w:rsidP="007B082F">
                  <w:pPr>
                    <w:pStyle w:val="Contenu"/>
                    <w:jc w:val="center"/>
                    <w:rPr>
                      <w:iCs/>
                      <w:color w:val="261C15"/>
                      <w:sz w:val="20"/>
                      <w:szCs w:val="20"/>
                    </w:rPr>
                  </w:pPr>
                  <w:r w:rsidRPr="00E4521A">
                    <w:rPr>
                      <w:iCs/>
                      <w:color w:val="261C15"/>
                      <w:sz w:val="20"/>
                      <w:szCs w:val="20"/>
                    </w:rPr>
                    <w:t>140 €</w:t>
                  </w:r>
                </w:p>
              </w:tc>
            </w:tr>
            <w:tr w:rsidR="00E4521A" w:rsidRPr="00E4521A" w14:paraId="670E1692" w14:textId="77777777" w:rsidTr="00E652B7">
              <w:tc>
                <w:tcPr>
                  <w:tcW w:w="2577" w:type="dxa"/>
                  <w:vMerge/>
                  <w:shd w:val="clear" w:color="auto" w:fill="F05D23"/>
                  <w:vAlign w:val="center"/>
                </w:tcPr>
                <w:p w14:paraId="7C98B082" w14:textId="77777777" w:rsidR="007B082F" w:rsidRPr="00E4521A" w:rsidRDefault="007B082F" w:rsidP="007B082F">
                  <w:pPr>
                    <w:pStyle w:val="Contenu"/>
                    <w:jc w:val="center"/>
                    <w:rPr>
                      <w:iCs/>
                      <w:color w:val="261C15"/>
                      <w:sz w:val="20"/>
                      <w:szCs w:val="20"/>
                    </w:rPr>
                  </w:pPr>
                </w:p>
              </w:tc>
              <w:tc>
                <w:tcPr>
                  <w:tcW w:w="3048" w:type="dxa"/>
                  <w:vAlign w:val="center"/>
                </w:tcPr>
                <w:p w14:paraId="08B86C1B" w14:textId="36F44B2E" w:rsidR="007B082F" w:rsidRPr="00E4521A" w:rsidRDefault="007B082F" w:rsidP="007B082F">
                  <w:pPr>
                    <w:pStyle w:val="Contenu"/>
                    <w:jc w:val="center"/>
                    <w:rPr>
                      <w:b/>
                      <w:bCs/>
                      <w:iCs/>
                      <w:color w:val="261C15"/>
                      <w:sz w:val="20"/>
                      <w:szCs w:val="20"/>
                    </w:rPr>
                  </w:pPr>
                  <w:r w:rsidRPr="00E4521A">
                    <w:rPr>
                      <w:b/>
                      <w:bCs/>
                      <w:iCs/>
                      <w:color w:val="261C15"/>
                      <w:sz w:val="20"/>
                      <w:szCs w:val="20"/>
                    </w:rPr>
                    <w:t>TOTAL GESTION DE PROJET</w:t>
                  </w:r>
                </w:p>
              </w:tc>
              <w:tc>
                <w:tcPr>
                  <w:tcW w:w="2268" w:type="dxa"/>
                  <w:vAlign w:val="center"/>
                </w:tcPr>
                <w:p w14:paraId="26180B79" w14:textId="7EDEAA69" w:rsidR="007B082F" w:rsidRPr="00E4521A" w:rsidRDefault="00B80FA5" w:rsidP="007B082F">
                  <w:pPr>
                    <w:pStyle w:val="Contenu"/>
                    <w:jc w:val="center"/>
                    <w:rPr>
                      <w:b/>
                      <w:bCs/>
                      <w:iCs/>
                      <w:color w:val="261C15"/>
                      <w:sz w:val="20"/>
                      <w:szCs w:val="20"/>
                    </w:rPr>
                  </w:pPr>
                  <w:r w:rsidRPr="00E4521A">
                    <w:rPr>
                      <w:b/>
                      <w:bCs/>
                      <w:iCs/>
                      <w:color w:val="261C15"/>
                      <w:sz w:val="20"/>
                      <w:szCs w:val="20"/>
                    </w:rPr>
                    <w:t>22</w:t>
                  </w:r>
                </w:p>
              </w:tc>
              <w:tc>
                <w:tcPr>
                  <w:tcW w:w="2305" w:type="dxa"/>
                  <w:vAlign w:val="center"/>
                </w:tcPr>
                <w:p w14:paraId="037CD543" w14:textId="179AF4F8" w:rsidR="007B082F" w:rsidRPr="00E4521A" w:rsidRDefault="00B80FA5" w:rsidP="007B082F">
                  <w:pPr>
                    <w:pStyle w:val="Contenu"/>
                    <w:jc w:val="center"/>
                    <w:rPr>
                      <w:b/>
                      <w:bCs/>
                      <w:iCs/>
                      <w:color w:val="261C15"/>
                      <w:sz w:val="20"/>
                      <w:szCs w:val="20"/>
                    </w:rPr>
                  </w:pPr>
                  <w:r w:rsidRPr="00E4521A">
                    <w:rPr>
                      <w:b/>
                      <w:bCs/>
                      <w:iCs/>
                      <w:color w:val="261C15"/>
                      <w:sz w:val="20"/>
                      <w:szCs w:val="20"/>
                    </w:rPr>
                    <w:t>390 €</w:t>
                  </w:r>
                </w:p>
              </w:tc>
            </w:tr>
            <w:tr w:rsidR="00E4521A" w:rsidRPr="00E4521A" w14:paraId="0B2D38CA" w14:textId="77777777" w:rsidTr="00E652B7">
              <w:tc>
                <w:tcPr>
                  <w:tcW w:w="2577" w:type="dxa"/>
                  <w:vMerge w:val="restart"/>
                  <w:shd w:val="clear" w:color="auto" w:fill="F05D23"/>
                  <w:vAlign w:val="center"/>
                </w:tcPr>
                <w:p w14:paraId="2284D7D3" w14:textId="6F320CA3" w:rsidR="00683E6C" w:rsidRPr="00E4521A" w:rsidRDefault="00683E6C" w:rsidP="007B082F">
                  <w:pPr>
                    <w:pStyle w:val="Contenu"/>
                    <w:jc w:val="center"/>
                    <w:rPr>
                      <w:b/>
                      <w:bCs/>
                      <w:iCs/>
                      <w:color w:val="261C15"/>
                      <w:sz w:val="20"/>
                      <w:szCs w:val="20"/>
                    </w:rPr>
                  </w:pPr>
                  <w:r w:rsidRPr="00E4521A">
                    <w:rPr>
                      <w:b/>
                      <w:bCs/>
                      <w:iCs/>
                      <w:color w:val="261C15"/>
                      <w:sz w:val="20"/>
                      <w:szCs w:val="20"/>
                    </w:rPr>
                    <w:t>Design et mise en page</w:t>
                  </w:r>
                </w:p>
              </w:tc>
              <w:tc>
                <w:tcPr>
                  <w:tcW w:w="3048" w:type="dxa"/>
                  <w:vAlign w:val="center"/>
                </w:tcPr>
                <w:p w14:paraId="5D588BFF" w14:textId="69DA0ECF" w:rsidR="00683E6C" w:rsidRPr="00E4521A" w:rsidRDefault="006D0523" w:rsidP="007B082F">
                  <w:pPr>
                    <w:pStyle w:val="Contenu"/>
                    <w:jc w:val="center"/>
                    <w:rPr>
                      <w:iCs/>
                      <w:color w:val="261C15"/>
                      <w:sz w:val="20"/>
                      <w:szCs w:val="20"/>
                    </w:rPr>
                  </w:pPr>
                  <w:r w:rsidRPr="00E4521A">
                    <w:rPr>
                      <w:iCs/>
                      <w:color w:val="261C15"/>
                      <w:sz w:val="20"/>
                      <w:szCs w:val="20"/>
                    </w:rPr>
                    <w:t>Option 1 # Template standard</w:t>
                  </w:r>
                </w:p>
              </w:tc>
              <w:tc>
                <w:tcPr>
                  <w:tcW w:w="2268" w:type="dxa"/>
                  <w:vAlign w:val="center"/>
                </w:tcPr>
                <w:p w14:paraId="28FFA761" w14:textId="0D96CDC4" w:rsidR="00683E6C" w:rsidRPr="00E4521A" w:rsidRDefault="006D0523" w:rsidP="007B082F">
                  <w:pPr>
                    <w:pStyle w:val="Contenu"/>
                    <w:jc w:val="center"/>
                    <w:rPr>
                      <w:iCs/>
                      <w:color w:val="261C15"/>
                      <w:sz w:val="20"/>
                      <w:szCs w:val="20"/>
                    </w:rPr>
                  </w:pPr>
                  <w:r w:rsidRPr="00E4521A">
                    <w:rPr>
                      <w:iCs/>
                      <w:color w:val="261C15"/>
                      <w:sz w:val="20"/>
                      <w:szCs w:val="20"/>
                    </w:rPr>
                    <w:t>20</w:t>
                  </w:r>
                </w:p>
              </w:tc>
              <w:tc>
                <w:tcPr>
                  <w:tcW w:w="2305" w:type="dxa"/>
                  <w:vAlign w:val="center"/>
                </w:tcPr>
                <w:p w14:paraId="72C503BC" w14:textId="165CFEE1" w:rsidR="00683E6C" w:rsidRPr="00E4521A" w:rsidRDefault="006D0523" w:rsidP="007B082F">
                  <w:pPr>
                    <w:pStyle w:val="Contenu"/>
                    <w:jc w:val="center"/>
                    <w:rPr>
                      <w:iCs/>
                      <w:color w:val="261C15"/>
                      <w:sz w:val="20"/>
                      <w:szCs w:val="20"/>
                    </w:rPr>
                  </w:pPr>
                  <w:r w:rsidRPr="00E4521A">
                    <w:rPr>
                      <w:iCs/>
                      <w:color w:val="261C15"/>
                      <w:sz w:val="20"/>
                      <w:szCs w:val="20"/>
                    </w:rPr>
                    <w:t>1000 €</w:t>
                  </w:r>
                </w:p>
              </w:tc>
            </w:tr>
            <w:tr w:rsidR="00E4521A" w:rsidRPr="00E4521A" w14:paraId="324DB08D" w14:textId="77777777" w:rsidTr="00E652B7">
              <w:tc>
                <w:tcPr>
                  <w:tcW w:w="2577" w:type="dxa"/>
                  <w:vMerge/>
                  <w:shd w:val="clear" w:color="auto" w:fill="F05D23"/>
                  <w:vAlign w:val="center"/>
                </w:tcPr>
                <w:p w14:paraId="501FE1E4" w14:textId="77777777" w:rsidR="00683E6C" w:rsidRPr="00E4521A" w:rsidRDefault="00683E6C" w:rsidP="007B082F">
                  <w:pPr>
                    <w:pStyle w:val="Contenu"/>
                    <w:jc w:val="center"/>
                    <w:rPr>
                      <w:b/>
                      <w:bCs/>
                      <w:iCs/>
                      <w:color w:val="261C15"/>
                      <w:sz w:val="20"/>
                      <w:szCs w:val="20"/>
                    </w:rPr>
                  </w:pPr>
                </w:p>
              </w:tc>
              <w:tc>
                <w:tcPr>
                  <w:tcW w:w="3048" w:type="dxa"/>
                  <w:vAlign w:val="center"/>
                </w:tcPr>
                <w:p w14:paraId="7229DB11" w14:textId="07A96FBD" w:rsidR="00683E6C" w:rsidRPr="00E4521A" w:rsidRDefault="00773991" w:rsidP="007B082F">
                  <w:pPr>
                    <w:pStyle w:val="Contenu"/>
                    <w:jc w:val="center"/>
                    <w:rPr>
                      <w:iCs/>
                      <w:color w:val="261C15"/>
                      <w:sz w:val="20"/>
                      <w:szCs w:val="20"/>
                    </w:rPr>
                  </w:pPr>
                  <w:r w:rsidRPr="00E4521A">
                    <w:rPr>
                      <w:iCs/>
                      <w:color w:val="261C15"/>
                      <w:sz w:val="20"/>
                      <w:szCs w:val="20"/>
                    </w:rPr>
                    <w:t>Option 3 # Charte graphique sur mesure</w:t>
                  </w:r>
                </w:p>
              </w:tc>
              <w:tc>
                <w:tcPr>
                  <w:tcW w:w="2268" w:type="dxa"/>
                  <w:vAlign w:val="center"/>
                </w:tcPr>
                <w:p w14:paraId="4AC602F3" w14:textId="7C318160" w:rsidR="00683E6C" w:rsidRPr="00E4521A" w:rsidRDefault="00773991" w:rsidP="007B082F">
                  <w:pPr>
                    <w:pStyle w:val="Contenu"/>
                    <w:jc w:val="center"/>
                    <w:rPr>
                      <w:iCs/>
                      <w:color w:val="261C15"/>
                      <w:sz w:val="20"/>
                      <w:szCs w:val="20"/>
                    </w:rPr>
                  </w:pPr>
                  <w:r w:rsidRPr="00E4521A">
                    <w:rPr>
                      <w:iCs/>
                      <w:color w:val="261C15"/>
                      <w:sz w:val="20"/>
                      <w:szCs w:val="20"/>
                    </w:rPr>
                    <w:t>60</w:t>
                  </w:r>
                </w:p>
              </w:tc>
              <w:tc>
                <w:tcPr>
                  <w:tcW w:w="2305" w:type="dxa"/>
                  <w:vAlign w:val="center"/>
                </w:tcPr>
                <w:p w14:paraId="296C1426" w14:textId="0DAA7175" w:rsidR="00683E6C" w:rsidRPr="00E4521A" w:rsidRDefault="00773991" w:rsidP="007B082F">
                  <w:pPr>
                    <w:pStyle w:val="Contenu"/>
                    <w:jc w:val="center"/>
                    <w:rPr>
                      <w:iCs/>
                      <w:color w:val="261C15"/>
                      <w:sz w:val="20"/>
                      <w:szCs w:val="20"/>
                    </w:rPr>
                  </w:pPr>
                  <w:r w:rsidRPr="00E4521A">
                    <w:rPr>
                      <w:iCs/>
                      <w:color w:val="261C15"/>
                      <w:sz w:val="20"/>
                      <w:szCs w:val="20"/>
                    </w:rPr>
                    <w:t>600 €</w:t>
                  </w:r>
                </w:p>
              </w:tc>
            </w:tr>
            <w:tr w:rsidR="00E4521A" w:rsidRPr="00E4521A" w14:paraId="26AD8112" w14:textId="77777777" w:rsidTr="00E652B7">
              <w:tc>
                <w:tcPr>
                  <w:tcW w:w="2577" w:type="dxa"/>
                  <w:vMerge/>
                  <w:shd w:val="clear" w:color="auto" w:fill="F05D23"/>
                  <w:vAlign w:val="center"/>
                </w:tcPr>
                <w:p w14:paraId="3E3802CB" w14:textId="77777777" w:rsidR="00683E6C" w:rsidRPr="00E4521A" w:rsidRDefault="00683E6C" w:rsidP="007B082F">
                  <w:pPr>
                    <w:pStyle w:val="Contenu"/>
                    <w:jc w:val="center"/>
                    <w:rPr>
                      <w:iCs/>
                      <w:color w:val="261C15"/>
                      <w:sz w:val="20"/>
                      <w:szCs w:val="20"/>
                    </w:rPr>
                  </w:pPr>
                </w:p>
              </w:tc>
              <w:tc>
                <w:tcPr>
                  <w:tcW w:w="3048" w:type="dxa"/>
                  <w:vAlign w:val="center"/>
                </w:tcPr>
                <w:p w14:paraId="05D00E33" w14:textId="29627235" w:rsidR="00683E6C" w:rsidRPr="00E4521A" w:rsidRDefault="00773991" w:rsidP="007B082F">
                  <w:pPr>
                    <w:pStyle w:val="Contenu"/>
                    <w:jc w:val="center"/>
                    <w:rPr>
                      <w:iCs/>
                      <w:color w:val="261C15"/>
                      <w:sz w:val="20"/>
                      <w:szCs w:val="20"/>
                    </w:rPr>
                  </w:pPr>
                  <w:r w:rsidRPr="00E4521A">
                    <w:rPr>
                      <w:iCs/>
                      <w:color w:val="261C15"/>
                      <w:sz w:val="20"/>
                      <w:szCs w:val="20"/>
                    </w:rPr>
                    <w:t>Mise en page – Intégration HTML</w:t>
                  </w:r>
                </w:p>
              </w:tc>
              <w:tc>
                <w:tcPr>
                  <w:tcW w:w="2268" w:type="dxa"/>
                  <w:vAlign w:val="center"/>
                </w:tcPr>
                <w:p w14:paraId="19BD75F3" w14:textId="428BE783" w:rsidR="00683E6C" w:rsidRPr="00E4521A" w:rsidRDefault="00773991" w:rsidP="007B082F">
                  <w:pPr>
                    <w:pStyle w:val="Contenu"/>
                    <w:jc w:val="center"/>
                    <w:rPr>
                      <w:iCs/>
                      <w:color w:val="261C15"/>
                      <w:sz w:val="20"/>
                      <w:szCs w:val="20"/>
                    </w:rPr>
                  </w:pPr>
                  <w:r w:rsidRPr="00E4521A">
                    <w:rPr>
                      <w:iCs/>
                      <w:color w:val="261C15"/>
                      <w:sz w:val="20"/>
                      <w:szCs w:val="20"/>
                    </w:rPr>
                    <w:t>20</w:t>
                  </w:r>
                </w:p>
              </w:tc>
              <w:tc>
                <w:tcPr>
                  <w:tcW w:w="2305" w:type="dxa"/>
                  <w:vAlign w:val="center"/>
                </w:tcPr>
                <w:p w14:paraId="1462A054" w14:textId="3D4DDF2A" w:rsidR="00683E6C" w:rsidRPr="00E4521A" w:rsidRDefault="00773991" w:rsidP="007B082F">
                  <w:pPr>
                    <w:pStyle w:val="Contenu"/>
                    <w:jc w:val="center"/>
                    <w:rPr>
                      <w:iCs/>
                      <w:color w:val="261C15"/>
                      <w:sz w:val="20"/>
                      <w:szCs w:val="20"/>
                    </w:rPr>
                  </w:pPr>
                  <w:r w:rsidRPr="00E4521A">
                    <w:rPr>
                      <w:iCs/>
                      <w:color w:val="261C15"/>
                      <w:sz w:val="20"/>
                      <w:szCs w:val="20"/>
                    </w:rPr>
                    <w:t>200 €</w:t>
                  </w:r>
                </w:p>
              </w:tc>
            </w:tr>
            <w:tr w:rsidR="00E4521A" w:rsidRPr="00E4521A" w14:paraId="0506E490" w14:textId="77777777" w:rsidTr="00E652B7">
              <w:tc>
                <w:tcPr>
                  <w:tcW w:w="2577" w:type="dxa"/>
                  <w:vMerge/>
                  <w:shd w:val="clear" w:color="auto" w:fill="F05D23"/>
                  <w:vAlign w:val="center"/>
                </w:tcPr>
                <w:p w14:paraId="296A1C57" w14:textId="77777777" w:rsidR="00683E6C" w:rsidRPr="00E4521A" w:rsidRDefault="00683E6C" w:rsidP="007B082F">
                  <w:pPr>
                    <w:pStyle w:val="Contenu"/>
                    <w:jc w:val="center"/>
                    <w:rPr>
                      <w:iCs/>
                      <w:color w:val="261C15"/>
                      <w:sz w:val="20"/>
                      <w:szCs w:val="20"/>
                    </w:rPr>
                  </w:pPr>
                </w:p>
              </w:tc>
              <w:tc>
                <w:tcPr>
                  <w:tcW w:w="3048" w:type="dxa"/>
                  <w:vAlign w:val="center"/>
                </w:tcPr>
                <w:p w14:paraId="66CDF1A0" w14:textId="536955DC" w:rsidR="00683E6C" w:rsidRPr="00E4521A" w:rsidRDefault="00683E6C" w:rsidP="007B082F">
                  <w:pPr>
                    <w:pStyle w:val="Contenu"/>
                    <w:jc w:val="center"/>
                    <w:rPr>
                      <w:b/>
                      <w:bCs/>
                      <w:iCs/>
                      <w:color w:val="261C15"/>
                      <w:sz w:val="20"/>
                      <w:szCs w:val="20"/>
                    </w:rPr>
                  </w:pPr>
                  <w:r w:rsidRPr="00E4521A">
                    <w:rPr>
                      <w:b/>
                      <w:bCs/>
                      <w:iCs/>
                      <w:color w:val="261C15"/>
                      <w:sz w:val="20"/>
                      <w:szCs w:val="20"/>
                    </w:rPr>
                    <w:t>TOTAL DESIGN ET MISE EN PAGE</w:t>
                  </w:r>
                </w:p>
              </w:tc>
              <w:tc>
                <w:tcPr>
                  <w:tcW w:w="2268" w:type="dxa"/>
                  <w:vAlign w:val="center"/>
                </w:tcPr>
                <w:p w14:paraId="05BB6491" w14:textId="16091862" w:rsidR="00683E6C" w:rsidRPr="00E4521A" w:rsidRDefault="00773991" w:rsidP="007B082F">
                  <w:pPr>
                    <w:pStyle w:val="Contenu"/>
                    <w:jc w:val="center"/>
                    <w:rPr>
                      <w:b/>
                      <w:bCs/>
                      <w:iCs/>
                      <w:color w:val="261C15"/>
                      <w:sz w:val="20"/>
                      <w:szCs w:val="20"/>
                    </w:rPr>
                  </w:pPr>
                  <w:r w:rsidRPr="00E4521A">
                    <w:rPr>
                      <w:b/>
                      <w:bCs/>
                      <w:iCs/>
                      <w:color w:val="261C15"/>
                      <w:sz w:val="20"/>
                      <w:szCs w:val="20"/>
                    </w:rPr>
                    <w:t>100</w:t>
                  </w:r>
                </w:p>
              </w:tc>
              <w:tc>
                <w:tcPr>
                  <w:tcW w:w="2305" w:type="dxa"/>
                  <w:vAlign w:val="center"/>
                </w:tcPr>
                <w:p w14:paraId="010DAF33" w14:textId="69EEE6C6" w:rsidR="00683E6C" w:rsidRPr="00E4521A" w:rsidRDefault="00773991" w:rsidP="007B082F">
                  <w:pPr>
                    <w:pStyle w:val="Contenu"/>
                    <w:jc w:val="center"/>
                    <w:rPr>
                      <w:b/>
                      <w:bCs/>
                      <w:iCs/>
                      <w:color w:val="261C15"/>
                      <w:sz w:val="20"/>
                      <w:szCs w:val="20"/>
                    </w:rPr>
                  </w:pPr>
                  <w:r w:rsidRPr="00E4521A">
                    <w:rPr>
                      <w:b/>
                      <w:bCs/>
                      <w:iCs/>
                      <w:color w:val="261C15"/>
                      <w:sz w:val="20"/>
                      <w:szCs w:val="20"/>
                    </w:rPr>
                    <w:t>1800 €</w:t>
                  </w:r>
                </w:p>
              </w:tc>
            </w:tr>
            <w:tr w:rsidR="00E4521A" w:rsidRPr="00E4521A" w14:paraId="19124705" w14:textId="77777777" w:rsidTr="00E652B7">
              <w:tc>
                <w:tcPr>
                  <w:tcW w:w="2577" w:type="dxa"/>
                  <w:vMerge w:val="restart"/>
                  <w:shd w:val="clear" w:color="auto" w:fill="F05D23"/>
                  <w:vAlign w:val="center"/>
                </w:tcPr>
                <w:p w14:paraId="59D627A2" w14:textId="2E3067D6" w:rsidR="00A83976" w:rsidRPr="00E4521A" w:rsidRDefault="00A83976" w:rsidP="007B082F">
                  <w:pPr>
                    <w:pStyle w:val="Contenu"/>
                    <w:jc w:val="center"/>
                    <w:rPr>
                      <w:b/>
                      <w:bCs/>
                      <w:iCs/>
                      <w:color w:val="261C15"/>
                      <w:sz w:val="20"/>
                      <w:szCs w:val="20"/>
                    </w:rPr>
                  </w:pPr>
                  <w:r w:rsidRPr="00E4521A">
                    <w:rPr>
                      <w:b/>
                      <w:bCs/>
                      <w:iCs/>
                      <w:color w:val="261C15"/>
                      <w:sz w:val="20"/>
                      <w:szCs w:val="20"/>
                    </w:rPr>
                    <w:t>Catalogue produits</w:t>
                  </w:r>
                </w:p>
              </w:tc>
              <w:tc>
                <w:tcPr>
                  <w:tcW w:w="3048" w:type="dxa"/>
                  <w:vAlign w:val="center"/>
                </w:tcPr>
                <w:p w14:paraId="07BB5AD4" w14:textId="574013C1" w:rsidR="00A83976" w:rsidRPr="00E4521A" w:rsidRDefault="00A83976" w:rsidP="007B082F">
                  <w:pPr>
                    <w:pStyle w:val="Contenu"/>
                    <w:jc w:val="center"/>
                    <w:rPr>
                      <w:iCs/>
                      <w:color w:val="261C15"/>
                      <w:sz w:val="20"/>
                      <w:szCs w:val="20"/>
                    </w:rPr>
                  </w:pPr>
                  <w:r w:rsidRPr="00E4521A">
                    <w:rPr>
                      <w:iCs/>
                      <w:color w:val="261C15"/>
                      <w:sz w:val="20"/>
                      <w:szCs w:val="20"/>
                    </w:rPr>
                    <w:t>Zoom photos</w:t>
                  </w:r>
                </w:p>
              </w:tc>
              <w:tc>
                <w:tcPr>
                  <w:tcW w:w="2268" w:type="dxa"/>
                  <w:vAlign w:val="center"/>
                </w:tcPr>
                <w:p w14:paraId="39983CD9" w14:textId="6DC7CAF1" w:rsidR="00A83976" w:rsidRPr="00E4521A" w:rsidRDefault="002408E3" w:rsidP="007B082F">
                  <w:pPr>
                    <w:pStyle w:val="Contenu"/>
                    <w:jc w:val="center"/>
                    <w:rPr>
                      <w:iCs/>
                      <w:color w:val="261C15"/>
                      <w:sz w:val="20"/>
                      <w:szCs w:val="20"/>
                    </w:rPr>
                  </w:pPr>
                  <w:r w:rsidRPr="00E4521A">
                    <w:rPr>
                      <w:iCs/>
                      <w:color w:val="261C15"/>
                      <w:sz w:val="20"/>
                      <w:szCs w:val="20"/>
                    </w:rPr>
                    <w:t>4</w:t>
                  </w:r>
                </w:p>
              </w:tc>
              <w:tc>
                <w:tcPr>
                  <w:tcW w:w="2305" w:type="dxa"/>
                  <w:vAlign w:val="center"/>
                </w:tcPr>
                <w:p w14:paraId="206335C3" w14:textId="35CCB7EC" w:rsidR="00A83976" w:rsidRPr="00E4521A" w:rsidRDefault="002408E3" w:rsidP="007B082F">
                  <w:pPr>
                    <w:pStyle w:val="Contenu"/>
                    <w:jc w:val="center"/>
                    <w:rPr>
                      <w:iCs/>
                      <w:color w:val="261C15"/>
                      <w:sz w:val="20"/>
                      <w:szCs w:val="20"/>
                    </w:rPr>
                  </w:pPr>
                  <w:r w:rsidRPr="00E4521A">
                    <w:rPr>
                      <w:iCs/>
                      <w:color w:val="261C15"/>
                      <w:sz w:val="20"/>
                      <w:szCs w:val="20"/>
                    </w:rPr>
                    <w:t>125 €</w:t>
                  </w:r>
                </w:p>
              </w:tc>
            </w:tr>
            <w:tr w:rsidR="00E4521A" w:rsidRPr="00E4521A" w14:paraId="3AA0844B" w14:textId="77777777" w:rsidTr="00E652B7">
              <w:tc>
                <w:tcPr>
                  <w:tcW w:w="2577" w:type="dxa"/>
                  <w:vMerge/>
                  <w:shd w:val="clear" w:color="auto" w:fill="F05D23"/>
                  <w:vAlign w:val="center"/>
                </w:tcPr>
                <w:p w14:paraId="4B8909E7" w14:textId="77777777" w:rsidR="00A83976" w:rsidRPr="00E4521A" w:rsidRDefault="00A83976" w:rsidP="007B082F">
                  <w:pPr>
                    <w:pStyle w:val="Contenu"/>
                    <w:jc w:val="center"/>
                    <w:rPr>
                      <w:iCs/>
                      <w:color w:val="261C15"/>
                      <w:sz w:val="20"/>
                      <w:szCs w:val="20"/>
                    </w:rPr>
                  </w:pPr>
                </w:p>
              </w:tc>
              <w:tc>
                <w:tcPr>
                  <w:tcW w:w="3048" w:type="dxa"/>
                  <w:vAlign w:val="center"/>
                </w:tcPr>
                <w:p w14:paraId="634DBA22" w14:textId="79EFD6D6" w:rsidR="00A83976" w:rsidRPr="00E4521A" w:rsidRDefault="00A83976" w:rsidP="007B082F">
                  <w:pPr>
                    <w:pStyle w:val="Contenu"/>
                    <w:jc w:val="center"/>
                    <w:rPr>
                      <w:iCs/>
                      <w:color w:val="261C15"/>
                      <w:sz w:val="20"/>
                      <w:szCs w:val="20"/>
                    </w:rPr>
                  </w:pPr>
                  <w:r w:rsidRPr="00E4521A">
                    <w:rPr>
                      <w:iCs/>
                      <w:color w:val="261C15"/>
                      <w:sz w:val="20"/>
                      <w:szCs w:val="20"/>
                    </w:rPr>
                    <w:t>Plusieurs photos par article</w:t>
                  </w:r>
                </w:p>
              </w:tc>
              <w:tc>
                <w:tcPr>
                  <w:tcW w:w="2268" w:type="dxa"/>
                  <w:vAlign w:val="center"/>
                </w:tcPr>
                <w:p w14:paraId="37EA94AD" w14:textId="09B8AE15" w:rsidR="00A83976" w:rsidRPr="00E4521A" w:rsidRDefault="002408E3" w:rsidP="007B082F">
                  <w:pPr>
                    <w:pStyle w:val="Contenu"/>
                    <w:jc w:val="center"/>
                    <w:rPr>
                      <w:iCs/>
                      <w:color w:val="261C15"/>
                      <w:sz w:val="20"/>
                      <w:szCs w:val="20"/>
                    </w:rPr>
                  </w:pPr>
                  <w:r w:rsidRPr="00E4521A">
                    <w:rPr>
                      <w:iCs/>
                      <w:color w:val="261C15"/>
                      <w:sz w:val="20"/>
                      <w:szCs w:val="20"/>
                    </w:rPr>
                    <w:t>0</w:t>
                  </w:r>
                </w:p>
              </w:tc>
              <w:tc>
                <w:tcPr>
                  <w:tcW w:w="2305" w:type="dxa"/>
                  <w:vAlign w:val="center"/>
                </w:tcPr>
                <w:p w14:paraId="3D568105" w14:textId="1F91C44F" w:rsidR="00A83976" w:rsidRPr="00E4521A" w:rsidRDefault="002408E3" w:rsidP="007B082F">
                  <w:pPr>
                    <w:pStyle w:val="Contenu"/>
                    <w:jc w:val="center"/>
                    <w:rPr>
                      <w:iCs/>
                      <w:color w:val="261C15"/>
                      <w:sz w:val="20"/>
                      <w:szCs w:val="20"/>
                    </w:rPr>
                  </w:pPr>
                  <w:r w:rsidRPr="00E4521A">
                    <w:rPr>
                      <w:iCs/>
                      <w:color w:val="261C15"/>
                      <w:sz w:val="20"/>
                      <w:szCs w:val="20"/>
                    </w:rPr>
                    <w:t>0 €</w:t>
                  </w:r>
                </w:p>
              </w:tc>
            </w:tr>
            <w:tr w:rsidR="00E4521A" w:rsidRPr="00E4521A" w14:paraId="1267633C" w14:textId="77777777" w:rsidTr="00E652B7">
              <w:tc>
                <w:tcPr>
                  <w:tcW w:w="2577" w:type="dxa"/>
                  <w:vMerge/>
                  <w:shd w:val="clear" w:color="auto" w:fill="F05D23"/>
                  <w:vAlign w:val="center"/>
                </w:tcPr>
                <w:p w14:paraId="41F0BF82" w14:textId="77777777" w:rsidR="00A83976" w:rsidRPr="00E4521A" w:rsidRDefault="00A83976" w:rsidP="007B082F">
                  <w:pPr>
                    <w:pStyle w:val="Contenu"/>
                    <w:jc w:val="center"/>
                    <w:rPr>
                      <w:iCs/>
                      <w:color w:val="261C15"/>
                      <w:sz w:val="20"/>
                      <w:szCs w:val="20"/>
                    </w:rPr>
                  </w:pPr>
                </w:p>
              </w:tc>
              <w:tc>
                <w:tcPr>
                  <w:tcW w:w="3048" w:type="dxa"/>
                  <w:vAlign w:val="center"/>
                </w:tcPr>
                <w:p w14:paraId="4BEFBAC3" w14:textId="64B36AF1" w:rsidR="00A83976" w:rsidRPr="00E4521A" w:rsidRDefault="00A83976" w:rsidP="007B082F">
                  <w:pPr>
                    <w:pStyle w:val="Contenu"/>
                    <w:jc w:val="center"/>
                    <w:rPr>
                      <w:iCs/>
                      <w:color w:val="261C15"/>
                      <w:sz w:val="20"/>
                      <w:szCs w:val="20"/>
                    </w:rPr>
                  </w:pPr>
                  <w:r w:rsidRPr="00E4521A">
                    <w:rPr>
                      <w:iCs/>
                      <w:color w:val="261C15"/>
                      <w:sz w:val="20"/>
                      <w:szCs w:val="20"/>
                    </w:rPr>
                    <w:t>Article multi-dimensions</w:t>
                  </w:r>
                </w:p>
              </w:tc>
              <w:tc>
                <w:tcPr>
                  <w:tcW w:w="2268" w:type="dxa"/>
                  <w:vAlign w:val="center"/>
                </w:tcPr>
                <w:p w14:paraId="46DCB131" w14:textId="3624C392" w:rsidR="00A83976" w:rsidRPr="00E4521A" w:rsidRDefault="002408E3" w:rsidP="007B082F">
                  <w:pPr>
                    <w:pStyle w:val="Contenu"/>
                    <w:jc w:val="center"/>
                    <w:rPr>
                      <w:iCs/>
                      <w:color w:val="261C15"/>
                      <w:sz w:val="20"/>
                      <w:szCs w:val="20"/>
                    </w:rPr>
                  </w:pPr>
                  <w:r w:rsidRPr="00E4521A">
                    <w:rPr>
                      <w:iCs/>
                      <w:color w:val="261C15"/>
                      <w:sz w:val="20"/>
                      <w:szCs w:val="20"/>
                    </w:rPr>
                    <w:t>0</w:t>
                  </w:r>
                </w:p>
              </w:tc>
              <w:tc>
                <w:tcPr>
                  <w:tcW w:w="2305" w:type="dxa"/>
                  <w:vAlign w:val="center"/>
                </w:tcPr>
                <w:p w14:paraId="1B86834A" w14:textId="6205A914" w:rsidR="00A83976" w:rsidRPr="00E4521A" w:rsidRDefault="002408E3" w:rsidP="007B082F">
                  <w:pPr>
                    <w:pStyle w:val="Contenu"/>
                    <w:jc w:val="center"/>
                    <w:rPr>
                      <w:iCs/>
                      <w:color w:val="261C15"/>
                      <w:sz w:val="20"/>
                      <w:szCs w:val="20"/>
                    </w:rPr>
                  </w:pPr>
                  <w:r w:rsidRPr="00E4521A">
                    <w:rPr>
                      <w:iCs/>
                      <w:color w:val="261C15"/>
                      <w:sz w:val="20"/>
                      <w:szCs w:val="20"/>
                    </w:rPr>
                    <w:t>0 €</w:t>
                  </w:r>
                </w:p>
              </w:tc>
            </w:tr>
            <w:tr w:rsidR="00E4521A" w:rsidRPr="00E4521A" w14:paraId="6D152FD6" w14:textId="77777777" w:rsidTr="00E652B7">
              <w:tc>
                <w:tcPr>
                  <w:tcW w:w="2577" w:type="dxa"/>
                  <w:vMerge/>
                  <w:shd w:val="clear" w:color="auto" w:fill="F05D23"/>
                  <w:vAlign w:val="center"/>
                </w:tcPr>
                <w:p w14:paraId="2356B4DD" w14:textId="77777777" w:rsidR="00A83976" w:rsidRPr="00E4521A" w:rsidRDefault="00A83976" w:rsidP="007B082F">
                  <w:pPr>
                    <w:pStyle w:val="Contenu"/>
                    <w:jc w:val="center"/>
                    <w:rPr>
                      <w:iCs/>
                      <w:color w:val="261C15"/>
                      <w:sz w:val="20"/>
                      <w:szCs w:val="20"/>
                    </w:rPr>
                  </w:pPr>
                </w:p>
              </w:tc>
              <w:tc>
                <w:tcPr>
                  <w:tcW w:w="3048" w:type="dxa"/>
                  <w:vAlign w:val="center"/>
                </w:tcPr>
                <w:p w14:paraId="50654160" w14:textId="53028C89" w:rsidR="00A83976" w:rsidRPr="00E4521A" w:rsidRDefault="00A83976" w:rsidP="007B082F">
                  <w:pPr>
                    <w:pStyle w:val="Contenu"/>
                    <w:jc w:val="center"/>
                    <w:rPr>
                      <w:iCs/>
                      <w:color w:val="261C15"/>
                      <w:sz w:val="20"/>
                      <w:szCs w:val="20"/>
                    </w:rPr>
                  </w:pPr>
                  <w:r w:rsidRPr="00E4521A">
                    <w:rPr>
                      <w:iCs/>
                      <w:color w:val="261C15"/>
                      <w:sz w:val="20"/>
                      <w:szCs w:val="20"/>
                    </w:rPr>
                    <w:t>Import / export fiche-produit</w:t>
                  </w:r>
                </w:p>
              </w:tc>
              <w:tc>
                <w:tcPr>
                  <w:tcW w:w="2268" w:type="dxa"/>
                  <w:vAlign w:val="center"/>
                </w:tcPr>
                <w:p w14:paraId="5789D777" w14:textId="0561E1EF" w:rsidR="00A83976" w:rsidRPr="00E4521A" w:rsidRDefault="002408E3"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5E1BD708" w14:textId="1FC596F8" w:rsidR="00A83976" w:rsidRPr="00E4521A" w:rsidRDefault="002408E3" w:rsidP="007B082F">
                  <w:pPr>
                    <w:pStyle w:val="Contenu"/>
                    <w:jc w:val="center"/>
                    <w:rPr>
                      <w:iCs/>
                      <w:color w:val="261C15"/>
                      <w:sz w:val="20"/>
                      <w:szCs w:val="20"/>
                    </w:rPr>
                  </w:pPr>
                  <w:r w:rsidRPr="00E4521A">
                    <w:rPr>
                      <w:iCs/>
                      <w:color w:val="261C15"/>
                      <w:sz w:val="20"/>
                      <w:szCs w:val="20"/>
                    </w:rPr>
                    <w:t>313 €</w:t>
                  </w:r>
                </w:p>
              </w:tc>
            </w:tr>
            <w:tr w:rsidR="00E4521A" w:rsidRPr="00E4521A" w14:paraId="12C9DC32" w14:textId="77777777" w:rsidTr="00E652B7">
              <w:tc>
                <w:tcPr>
                  <w:tcW w:w="2577" w:type="dxa"/>
                  <w:vMerge/>
                  <w:shd w:val="clear" w:color="auto" w:fill="F05D23"/>
                  <w:vAlign w:val="center"/>
                </w:tcPr>
                <w:p w14:paraId="77B0F621" w14:textId="77777777" w:rsidR="00A83976" w:rsidRPr="00E4521A" w:rsidRDefault="00A83976" w:rsidP="007B082F">
                  <w:pPr>
                    <w:pStyle w:val="Contenu"/>
                    <w:jc w:val="center"/>
                    <w:rPr>
                      <w:iCs/>
                      <w:color w:val="261C15"/>
                      <w:sz w:val="20"/>
                      <w:szCs w:val="20"/>
                    </w:rPr>
                  </w:pPr>
                </w:p>
              </w:tc>
              <w:tc>
                <w:tcPr>
                  <w:tcW w:w="3048" w:type="dxa"/>
                  <w:vAlign w:val="center"/>
                </w:tcPr>
                <w:p w14:paraId="5ADF519D" w14:textId="4670D254" w:rsidR="00A83976" w:rsidRPr="00E4521A" w:rsidRDefault="00A83976" w:rsidP="007B082F">
                  <w:pPr>
                    <w:pStyle w:val="Contenu"/>
                    <w:jc w:val="center"/>
                    <w:rPr>
                      <w:iCs/>
                      <w:color w:val="261C15"/>
                      <w:sz w:val="20"/>
                      <w:szCs w:val="20"/>
                    </w:rPr>
                  </w:pPr>
                  <w:r w:rsidRPr="00E4521A">
                    <w:rPr>
                      <w:iCs/>
                      <w:color w:val="261C15"/>
                      <w:sz w:val="20"/>
                      <w:szCs w:val="20"/>
                    </w:rPr>
                    <w:t>Moteur de recherche interne</w:t>
                  </w:r>
                </w:p>
              </w:tc>
              <w:tc>
                <w:tcPr>
                  <w:tcW w:w="2268" w:type="dxa"/>
                  <w:vAlign w:val="center"/>
                </w:tcPr>
                <w:p w14:paraId="444AD72A" w14:textId="22869854" w:rsidR="00A83976" w:rsidRPr="00E4521A" w:rsidRDefault="002408E3"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062D4C04" w14:textId="484379AB" w:rsidR="00A83976" w:rsidRPr="00E4521A" w:rsidRDefault="002408E3" w:rsidP="007B082F">
                  <w:pPr>
                    <w:pStyle w:val="Contenu"/>
                    <w:jc w:val="center"/>
                    <w:rPr>
                      <w:iCs/>
                      <w:color w:val="261C15"/>
                      <w:sz w:val="20"/>
                      <w:szCs w:val="20"/>
                    </w:rPr>
                  </w:pPr>
                  <w:r w:rsidRPr="00E4521A">
                    <w:rPr>
                      <w:iCs/>
                      <w:color w:val="261C15"/>
                      <w:sz w:val="20"/>
                      <w:szCs w:val="20"/>
                    </w:rPr>
                    <w:t>100 €</w:t>
                  </w:r>
                </w:p>
              </w:tc>
            </w:tr>
            <w:tr w:rsidR="00E4521A" w:rsidRPr="00E4521A" w14:paraId="3532F33F" w14:textId="77777777" w:rsidTr="00E652B7">
              <w:tc>
                <w:tcPr>
                  <w:tcW w:w="2577" w:type="dxa"/>
                  <w:vMerge/>
                  <w:shd w:val="clear" w:color="auto" w:fill="F05D23"/>
                  <w:vAlign w:val="center"/>
                </w:tcPr>
                <w:p w14:paraId="65111A1E" w14:textId="77777777" w:rsidR="00A83976" w:rsidRPr="00E4521A" w:rsidRDefault="00A83976" w:rsidP="007B082F">
                  <w:pPr>
                    <w:pStyle w:val="Contenu"/>
                    <w:jc w:val="center"/>
                    <w:rPr>
                      <w:iCs/>
                      <w:color w:val="261C15"/>
                      <w:sz w:val="20"/>
                      <w:szCs w:val="20"/>
                    </w:rPr>
                  </w:pPr>
                </w:p>
              </w:tc>
              <w:tc>
                <w:tcPr>
                  <w:tcW w:w="3048" w:type="dxa"/>
                  <w:vAlign w:val="center"/>
                </w:tcPr>
                <w:p w14:paraId="5C23D454" w14:textId="464E4F2C" w:rsidR="00A83976" w:rsidRPr="00E4521A" w:rsidRDefault="00A83976" w:rsidP="007B082F">
                  <w:pPr>
                    <w:pStyle w:val="Contenu"/>
                    <w:jc w:val="center"/>
                    <w:rPr>
                      <w:iCs/>
                      <w:color w:val="261C15"/>
                      <w:sz w:val="20"/>
                      <w:szCs w:val="20"/>
                    </w:rPr>
                  </w:pPr>
                  <w:r w:rsidRPr="00E4521A">
                    <w:rPr>
                      <w:iCs/>
                      <w:color w:val="261C15"/>
                      <w:sz w:val="20"/>
                      <w:szCs w:val="20"/>
                    </w:rPr>
                    <w:t>Catégorisation produits</w:t>
                  </w:r>
                </w:p>
              </w:tc>
              <w:tc>
                <w:tcPr>
                  <w:tcW w:w="2268" w:type="dxa"/>
                  <w:vAlign w:val="center"/>
                </w:tcPr>
                <w:p w14:paraId="659575C7" w14:textId="01F22ABC" w:rsidR="00A83976" w:rsidRPr="00E4521A" w:rsidRDefault="002408E3"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31D43646" w14:textId="513AB3E8" w:rsidR="00A83976" w:rsidRPr="00E4521A" w:rsidRDefault="002408E3" w:rsidP="007B082F">
                  <w:pPr>
                    <w:pStyle w:val="Contenu"/>
                    <w:jc w:val="center"/>
                    <w:rPr>
                      <w:iCs/>
                      <w:color w:val="261C15"/>
                      <w:sz w:val="20"/>
                      <w:szCs w:val="20"/>
                    </w:rPr>
                  </w:pPr>
                  <w:r w:rsidRPr="00E4521A">
                    <w:rPr>
                      <w:iCs/>
                      <w:color w:val="261C15"/>
                      <w:sz w:val="20"/>
                      <w:szCs w:val="20"/>
                    </w:rPr>
                    <w:t>100 €</w:t>
                  </w:r>
                </w:p>
              </w:tc>
            </w:tr>
            <w:tr w:rsidR="00E4521A" w:rsidRPr="00E4521A" w14:paraId="28FFABA4" w14:textId="77777777" w:rsidTr="00E652B7">
              <w:tc>
                <w:tcPr>
                  <w:tcW w:w="2577" w:type="dxa"/>
                  <w:vMerge/>
                  <w:shd w:val="clear" w:color="auto" w:fill="F05D23"/>
                  <w:vAlign w:val="center"/>
                </w:tcPr>
                <w:p w14:paraId="7D54570F" w14:textId="77777777" w:rsidR="00A83976" w:rsidRPr="00E4521A" w:rsidRDefault="00A83976" w:rsidP="007B082F">
                  <w:pPr>
                    <w:pStyle w:val="Contenu"/>
                    <w:jc w:val="center"/>
                    <w:rPr>
                      <w:iCs/>
                      <w:color w:val="261C15"/>
                      <w:sz w:val="20"/>
                      <w:szCs w:val="20"/>
                    </w:rPr>
                  </w:pPr>
                </w:p>
              </w:tc>
              <w:tc>
                <w:tcPr>
                  <w:tcW w:w="3048" w:type="dxa"/>
                  <w:vAlign w:val="center"/>
                </w:tcPr>
                <w:p w14:paraId="279CD21D" w14:textId="37B6DA62" w:rsidR="00A83976" w:rsidRPr="00E4521A" w:rsidRDefault="00A83976" w:rsidP="007B082F">
                  <w:pPr>
                    <w:pStyle w:val="Contenu"/>
                    <w:jc w:val="center"/>
                    <w:rPr>
                      <w:iCs/>
                      <w:color w:val="261C15"/>
                      <w:sz w:val="20"/>
                      <w:szCs w:val="20"/>
                    </w:rPr>
                  </w:pPr>
                  <w:r w:rsidRPr="00E4521A">
                    <w:rPr>
                      <w:iCs/>
                      <w:color w:val="261C15"/>
                      <w:sz w:val="20"/>
                      <w:szCs w:val="20"/>
                    </w:rPr>
                    <w:t>Optimisation mobile</w:t>
                  </w:r>
                </w:p>
              </w:tc>
              <w:tc>
                <w:tcPr>
                  <w:tcW w:w="2268" w:type="dxa"/>
                  <w:vAlign w:val="center"/>
                </w:tcPr>
                <w:p w14:paraId="46355928" w14:textId="375FE450" w:rsidR="00A83976" w:rsidRPr="00E4521A" w:rsidRDefault="002408E3"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07AA3D55" w14:textId="1B605C9A" w:rsidR="00A83976" w:rsidRPr="00E4521A" w:rsidRDefault="002408E3" w:rsidP="007B082F">
                  <w:pPr>
                    <w:pStyle w:val="Contenu"/>
                    <w:jc w:val="center"/>
                    <w:rPr>
                      <w:iCs/>
                      <w:color w:val="261C15"/>
                      <w:sz w:val="20"/>
                      <w:szCs w:val="20"/>
                    </w:rPr>
                  </w:pPr>
                  <w:r w:rsidRPr="00E4521A">
                    <w:rPr>
                      <w:iCs/>
                      <w:color w:val="261C15"/>
                      <w:sz w:val="20"/>
                      <w:szCs w:val="20"/>
                    </w:rPr>
                    <w:t>100 €</w:t>
                  </w:r>
                </w:p>
              </w:tc>
            </w:tr>
            <w:tr w:rsidR="00E4521A" w:rsidRPr="00E4521A" w14:paraId="4D33F150" w14:textId="77777777" w:rsidTr="00E652B7">
              <w:tc>
                <w:tcPr>
                  <w:tcW w:w="2577" w:type="dxa"/>
                  <w:vMerge/>
                  <w:shd w:val="clear" w:color="auto" w:fill="F05D23"/>
                  <w:vAlign w:val="center"/>
                </w:tcPr>
                <w:p w14:paraId="73686A2C" w14:textId="77777777" w:rsidR="00A83976" w:rsidRPr="00E4521A" w:rsidRDefault="00A83976" w:rsidP="007B082F">
                  <w:pPr>
                    <w:pStyle w:val="Contenu"/>
                    <w:jc w:val="center"/>
                    <w:rPr>
                      <w:iCs/>
                      <w:color w:val="261C15"/>
                      <w:sz w:val="20"/>
                      <w:szCs w:val="20"/>
                    </w:rPr>
                  </w:pPr>
                </w:p>
              </w:tc>
              <w:tc>
                <w:tcPr>
                  <w:tcW w:w="3048" w:type="dxa"/>
                  <w:vAlign w:val="center"/>
                </w:tcPr>
                <w:p w14:paraId="07BE11A6" w14:textId="4A46FE01" w:rsidR="00A83976" w:rsidRPr="00E4521A" w:rsidRDefault="00A83976" w:rsidP="007B082F">
                  <w:pPr>
                    <w:pStyle w:val="Contenu"/>
                    <w:jc w:val="center"/>
                    <w:rPr>
                      <w:b/>
                      <w:bCs/>
                      <w:iCs/>
                      <w:color w:val="261C15"/>
                      <w:sz w:val="20"/>
                      <w:szCs w:val="20"/>
                    </w:rPr>
                  </w:pPr>
                  <w:r w:rsidRPr="00E4521A">
                    <w:rPr>
                      <w:b/>
                      <w:bCs/>
                      <w:iCs/>
                      <w:color w:val="261C15"/>
                      <w:sz w:val="20"/>
                      <w:szCs w:val="20"/>
                    </w:rPr>
                    <w:t>TOTAL EN CATALOGUE PRODUIT</w:t>
                  </w:r>
                </w:p>
              </w:tc>
              <w:tc>
                <w:tcPr>
                  <w:tcW w:w="2268" w:type="dxa"/>
                  <w:vAlign w:val="center"/>
                </w:tcPr>
                <w:p w14:paraId="21B7C3EE" w14:textId="0D48E743" w:rsidR="00A83976" w:rsidRPr="00E4521A" w:rsidRDefault="002408E3" w:rsidP="007B082F">
                  <w:pPr>
                    <w:pStyle w:val="Contenu"/>
                    <w:jc w:val="center"/>
                    <w:rPr>
                      <w:b/>
                      <w:bCs/>
                      <w:iCs/>
                      <w:color w:val="261C15"/>
                      <w:sz w:val="20"/>
                      <w:szCs w:val="20"/>
                    </w:rPr>
                  </w:pPr>
                  <w:r w:rsidRPr="00E4521A">
                    <w:rPr>
                      <w:b/>
                      <w:bCs/>
                      <w:iCs/>
                      <w:color w:val="261C15"/>
                      <w:sz w:val="20"/>
                      <w:szCs w:val="20"/>
                    </w:rPr>
                    <w:t>44</w:t>
                  </w:r>
                </w:p>
              </w:tc>
              <w:tc>
                <w:tcPr>
                  <w:tcW w:w="2305" w:type="dxa"/>
                  <w:vAlign w:val="center"/>
                </w:tcPr>
                <w:p w14:paraId="21E444E6" w14:textId="72288E90" w:rsidR="00A83976" w:rsidRPr="00E4521A" w:rsidRDefault="002408E3" w:rsidP="007B082F">
                  <w:pPr>
                    <w:pStyle w:val="Contenu"/>
                    <w:jc w:val="center"/>
                    <w:rPr>
                      <w:b/>
                      <w:bCs/>
                      <w:iCs/>
                      <w:color w:val="261C15"/>
                      <w:sz w:val="20"/>
                      <w:szCs w:val="20"/>
                    </w:rPr>
                  </w:pPr>
                  <w:r w:rsidRPr="00E4521A">
                    <w:rPr>
                      <w:b/>
                      <w:bCs/>
                      <w:iCs/>
                      <w:color w:val="261C15"/>
                      <w:sz w:val="20"/>
                      <w:szCs w:val="20"/>
                    </w:rPr>
                    <w:t>738 €</w:t>
                  </w:r>
                </w:p>
              </w:tc>
            </w:tr>
            <w:tr w:rsidR="00E4521A" w:rsidRPr="00E4521A" w14:paraId="0F131496" w14:textId="77777777" w:rsidTr="00E652B7">
              <w:tc>
                <w:tcPr>
                  <w:tcW w:w="2577" w:type="dxa"/>
                  <w:vMerge w:val="restart"/>
                  <w:shd w:val="clear" w:color="auto" w:fill="F05D23"/>
                  <w:vAlign w:val="center"/>
                </w:tcPr>
                <w:p w14:paraId="5CBD6805" w14:textId="3C66475F" w:rsidR="00A83976" w:rsidRPr="00E4521A" w:rsidRDefault="00A83976" w:rsidP="007B082F">
                  <w:pPr>
                    <w:pStyle w:val="Contenu"/>
                    <w:jc w:val="center"/>
                    <w:rPr>
                      <w:b/>
                      <w:bCs/>
                      <w:iCs/>
                      <w:color w:val="261C15"/>
                      <w:sz w:val="20"/>
                      <w:szCs w:val="20"/>
                    </w:rPr>
                  </w:pPr>
                  <w:r w:rsidRPr="00E4521A">
                    <w:rPr>
                      <w:b/>
                      <w:bCs/>
                      <w:iCs/>
                      <w:color w:val="261C15"/>
                      <w:sz w:val="20"/>
                      <w:szCs w:val="20"/>
                    </w:rPr>
                    <w:t>Back office</w:t>
                  </w:r>
                </w:p>
              </w:tc>
              <w:tc>
                <w:tcPr>
                  <w:tcW w:w="3048" w:type="dxa"/>
                  <w:vAlign w:val="center"/>
                </w:tcPr>
                <w:p w14:paraId="694C7F7A" w14:textId="7A1CE8BF" w:rsidR="00A83976" w:rsidRPr="00E4521A" w:rsidRDefault="00044245" w:rsidP="007B082F">
                  <w:pPr>
                    <w:pStyle w:val="Contenu"/>
                    <w:jc w:val="center"/>
                    <w:rPr>
                      <w:iCs/>
                      <w:color w:val="261C15"/>
                      <w:sz w:val="20"/>
                      <w:szCs w:val="20"/>
                    </w:rPr>
                  </w:pPr>
                  <w:r w:rsidRPr="00E4521A">
                    <w:rPr>
                      <w:iCs/>
                      <w:color w:val="261C15"/>
                      <w:sz w:val="20"/>
                      <w:szCs w:val="20"/>
                    </w:rPr>
                    <w:t>Espace client</w:t>
                  </w:r>
                </w:p>
              </w:tc>
              <w:tc>
                <w:tcPr>
                  <w:tcW w:w="2268" w:type="dxa"/>
                  <w:vAlign w:val="center"/>
                </w:tcPr>
                <w:p w14:paraId="36C3483B" w14:textId="1144B41D"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7CB6E243" w14:textId="283CA72A"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5290E15B" w14:textId="77777777" w:rsidTr="00E652B7">
              <w:tc>
                <w:tcPr>
                  <w:tcW w:w="2577" w:type="dxa"/>
                  <w:vMerge/>
                  <w:shd w:val="clear" w:color="auto" w:fill="F05D23"/>
                  <w:vAlign w:val="center"/>
                </w:tcPr>
                <w:p w14:paraId="6A0975DD" w14:textId="77777777" w:rsidR="00A83976" w:rsidRPr="00E4521A" w:rsidRDefault="00A83976" w:rsidP="007B082F">
                  <w:pPr>
                    <w:pStyle w:val="Contenu"/>
                    <w:jc w:val="center"/>
                    <w:rPr>
                      <w:b/>
                      <w:bCs/>
                      <w:iCs/>
                      <w:color w:val="261C15"/>
                      <w:sz w:val="20"/>
                      <w:szCs w:val="20"/>
                    </w:rPr>
                  </w:pPr>
                </w:p>
              </w:tc>
              <w:tc>
                <w:tcPr>
                  <w:tcW w:w="3048" w:type="dxa"/>
                  <w:vAlign w:val="center"/>
                </w:tcPr>
                <w:p w14:paraId="07FB820B" w14:textId="472FC27E" w:rsidR="00A83976" w:rsidRPr="00E4521A" w:rsidRDefault="00044245" w:rsidP="007B082F">
                  <w:pPr>
                    <w:pStyle w:val="Contenu"/>
                    <w:jc w:val="center"/>
                    <w:rPr>
                      <w:iCs/>
                      <w:color w:val="261C15"/>
                      <w:sz w:val="20"/>
                      <w:szCs w:val="20"/>
                    </w:rPr>
                  </w:pPr>
                  <w:r w:rsidRPr="00E4521A">
                    <w:rPr>
                      <w:iCs/>
                      <w:color w:val="261C15"/>
                      <w:sz w:val="20"/>
                      <w:szCs w:val="20"/>
                    </w:rPr>
                    <w:t>Suivi commande</w:t>
                  </w:r>
                </w:p>
              </w:tc>
              <w:tc>
                <w:tcPr>
                  <w:tcW w:w="2268" w:type="dxa"/>
                  <w:vAlign w:val="center"/>
                </w:tcPr>
                <w:p w14:paraId="56B8A2E8" w14:textId="0A4986DF"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044E7FFE" w14:textId="0D64F05B"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70B3C37D" w14:textId="77777777" w:rsidTr="00E652B7">
              <w:tc>
                <w:tcPr>
                  <w:tcW w:w="2577" w:type="dxa"/>
                  <w:vMerge/>
                  <w:shd w:val="clear" w:color="auto" w:fill="F05D23"/>
                  <w:vAlign w:val="center"/>
                </w:tcPr>
                <w:p w14:paraId="1B222EBC" w14:textId="77777777" w:rsidR="00A83976" w:rsidRPr="00E4521A" w:rsidRDefault="00A83976" w:rsidP="007B082F">
                  <w:pPr>
                    <w:pStyle w:val="Contenu"/>
                    <w:jc w:val="center"/>
                    <w:rPr>
                      <w:b/>
                      <w:bCs/>
                      <w:iCs/>
                      <w:color w:val="261C15"/>
                      <w:sz w:val="20"/>
                      <w:szCs w:val="20"/>
                    </w:rPr>
                  </w:pPr>
                </w:p>
              </w:tc>
              <w:tc>
                <w:tcPr>
                  <w:tcW w:w="3048" w:type="dxa"/>
                  <w:vAlign w:val="center"/>
                </w:tcPr>
                <w:p w14:paraId="0967B180" w14:textId="35846943" w:rsidR="00A83976" w:rsidRPr="00E4521A" w:rsidRDefault="00044245" w:rsidP="007B082F">
                  <w:pPr>
                    <w:pStyle w:val="Contenu"/>
                    <w:jc w:val="center"/>
                    <w:rPr>
                      <w:iCs/>
                      <w:color w:val="261C15"/>
                      <w:sz w:val="20"/>
                      <w:szCs w:val="20"/>
                    </w:rPr>
                  </w:pPr>
                  <w:r w:rsidRPr="00E4521A">
                    <w:rPr>
                      <w:iCs/>
                      <w:color w:val="261C15"/>
                      <w:sz w:val="20"/>
                      <w:szCs w:val="20"/>
                    </w:rPr>
                    <w:t>Gestion des stocks</w:t>
                  </w:r>
                </w:p>
              </w:tc>
              <w:tc>
                <w:tcPr>
                  <w:tcW w:w="2268" w:type="dxa"/>
                  <w:vAlign w:val="center"/>
                </w:tcPr>
                <w:p w14:paraId="6A112EC0" w14:textId="2924E746"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303B5EE2" w14:textId="0B8907B2"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2BF41D66" w14:textId="77777777" w:rsidTr="00E652B7">
              <w:tc>
                <w:tcPr>
                  <w:tcW w:w="2577" w:type="dxa"/>
                  <w:vMerge/>
                  <w:shd w:val="clear" w:color="auto" w:fill="F05D23"/>
                  <w:vAlign w:val="center"/>
                </w:tcPr>
                <w:p w14:paraId="6ABF202F" w14:textId="77777777" w:rsidR="00A83976" w:rsidRPr="00E4521A" w:rsidRDefault="00A83976" w:rsidP="007B082F">
                  <w:pPr>
                    <w:pStyle w:val="Contenu"/>
                    <w:jc w:val="center"/>
                    <w:rPr>
                      <w:b/>
                      <w:bCs/>
                      <w:iCs/>
                      <w:color w:val="261C15"/>
                      <w:sz w:val="20"/>
                      <w:szCs w:val="20"/>
                    </w:rPr>
                  </w:pPr>
                </w:p>
              </w:tc>
              <w:tc>
                <w:tcPr>
                  <w:tcW w:w="3048" w:type="dxa"/>
                  <w:vAlign w:val="center"/>
                </w:tcPr>
                <w:p w14:paraId="41428F8E" w14:textId="2CAAFAD6" w:rsidR="00A83976" w:rsidRPr="00E4521A" w:rsidRDefault="00044245" w:rsidP="007B082F">
                  <w:pPr>
                    <w:pStyle w:val="Contenu"/>
                    <w:jc w:val="center"/>
                    <w:rPr>
                      <w:iCs/>
                      <w:color w:val="261C15"/>
                      <w:sz w:val="20"/>
                      <w:szCs w:val="20"/>
                    </w:rPr>
                  </w:pPr>
                  <w:r w:rsidRPr="00E4521A">
                    <w:rPr>
                      <w:iCs/>
                      <w:color w:val="261C15"/>
                      <w:sz w:val="20"/>
                      <w:szCs w:val="20"/>
                    </w:rPr>
                    <w:t>Gestion des promotions</w:t>
                  </w:r>
                </w:p>
              </w:tc>
              <w:tc>
                <w:tcPr>
                  <w:tcW w:w="2268" w:type="dxa"/>
                  <w:vAlign w:val="center"/>
                </w:tcPr>
                <w:p w14:paraId="318A1B52" w14:textId="4C0944E1"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1A46DF60" w14:textId="7BF5091F"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2BB96204" w14:textId="77777777" w:rsidTr="00E652B7">
              <w:tc>
                <w:tcPr>
                  <w:tcW w:w="2577" w:type="dxa"/>
                  <w:vMerge/>
                  <w:shd w:val="clear" w:color="auto" w:fill="F05D23"/>
                  <w:vAlign w:val="center"/>
                </w:tcPr>
                <w:p w14:paraId="4F189C62" w14:textId="77777777" w:rsidR="00A83976" w:rsidRPr="00E4521A" w:rsidRDefault="00A83976" w:rsidP="007B082F">
                  <w:pPr>
                    <w:pStyle w:val="Contenu"/>
                    <w:jc w:val="center"/>
                    <w:rPr>
                      <w:b/>
                      <w:bCs/>
                      <w:iCs/>
                      <w:color w:val="261C15"/>
                      <w:sz w:val="20"/>
                      <w:szCs w:val="20"/>
                    </w:rPr>
                  </w:pPr>
                </w:p>
              </w:tc>
              <w:tc>
                <w:tcPr>
                  <w:tcW w:w="3048" w:type="dxa"/>
                  <w:vAlign w:val="center"/>
                </w:tcPr>
                <w:p w14:paraId="7E343CA1" w14:textId="5C30BDFF" w:rsidR="00A83976" w:rsidRPr="00E4521A" w:rsidRDefault="00044245" w:rsidP="007B082F">
                  <w:pPr>
                    <w:pStyle w:val="Contenu"/>
                    <w:jc w:val="center"/>
                    <w:rPr>
                      <w:iCs/>
                      <w:color w:val="261C15"/>
                      <w:sz w:val="20"/>
                      <w:szCs w:val="20"/>
                    </w:rPr>
                  </w:pPr>
                  <w:r w:rsidRPr="00E4521A">
                    <w:rPr>
                      <w:iCs/>
                      <w:color w:val="261C15"/>
                      <w:sz w:val="20"/>
                      <w:szCs w:val="20"/>
                    </w:rPr>
                    <w:t>Suivi statistique</w:t>
                  </w:r>
                </w:p>
              </w:tc>
              <w:tc>
                <w:tcPr>
                  <w:tcW w:w="2268" w:type="dxa"/>
                  <w:vAlign w:val="center"/>
                </w:tcPr>
                <w:p w14:paraId="3506F54F" w14:textId="2D0DB96B" w:rsidR="00A83976" w:rsidRPr="00E4521A" w:rsidRDefault="005B6DB4" w:rsidP="007B082F">
                  <w:pPr>
                    <w:pStyle w:val="Contenu"/>
                    <w:jc w:val="center"/>
                    <w:rPr>
                      <w:iCs/>
                      <w:color w:val="261C15"/>
                      <w:sz w:val="20"/>
                      <w:szCs w:val="20"/>
                    </w:rPr>
                  </w:pPr>
                  <w:r w:rsidRPr="00E4521A">
                    <w:rPr>
                      <w:iCs/>
                      <w:color w:val="261C15"/>
                      <w:sz w:val="20"/>
                      <w:szCs w:val="20"/>
                    </w:rPr>
                    <w:t>10</w:t>
                  </w:r>
                </w:p>
              </w:tc>
              <w:tc>
                <w:tcPr>
                  <w:tcW w:w="2305" w:type="dxa"/>
                  <w:vAlign w:val="center"/>
                </w:tcPr>
                <w:p w14:paraId="66FDA53F" w14:textId="3E5F61D4" w:rsidR="00A83976" w:rsidRPr="00E4521A" w:rsidRDefault="005B6DB4" w:rsidP="007B082F">
                  <w:pPr>
                    <w:pStyle w:val="Contenu"/>
                    <w:jc w:val="center"/>
                    <w:rPr>
                      <w:iCs/>
                      <w:color w:val="261C15"/>
                      <w:sz w:val="20"/>
                      <w:szCs w:val="20"/>
                    </w:rPr>
                  </w:pPr>
                  <w:r w:rsidRPr="00E4521A">
                    <w:rPr>
                      <w:iCs/>
                      <w:color w:val="261C15"/>
                      <w:sz w:val="20"/>
                      <w:szCs w:val="20"/>
                    </w:rPr>
                    <w:t>100 €</w:t>
                  </w:r>
                </w:p>
              </w:tc>
            </w:tr>
            <w:tr w:rsidR="00E4521A" w:rsidRPr="00E4521A" w14:paraId="39B2DDC4" w14:textId="77777777" w:rsidTr="00E652B7">
              <w:tc>
                <w:tcPr>
                  <w:tcW w:w="2577" w:type="dxa"/>
                  <w:vMerge/>
                  <w:shd w:val="clear" w:color="auto" w:fill="F05D23"/>
                  <w:vAlign w:val="center"/>
                </w:tcPr>
                <w:p w14:paraId="01F1FE29" w14:textId="77777777" w:rsidR="00A83976" w:rsidRPr="00E4521A" w:rsidRDefault="00A83976" w:rsidP="007B082F">
                  <w:pPr>
                    <w:pStyle w:val="Contenu"/>
                    <w:jc w:val="center"/>
                    <w:rPr>
                      <w:b/>
                      <w:bCs/>
                      <w:iCs/>
                      <w:color w:val="261C15"/>
                      <w:sz w:val="20"/>
                      <w:szCs w:val="20"/>
                    </w:rPr>
                  </w:pPr>
                </w:p>
              </w:tc>
              <w:tc>
                <w:tcPr>
                  <w:tcW w:w="3048" w:type="dxa"/>
                  <w:vAlign w:val="center"/>
                </w:tcPr>
                <w:p w14:paraId="3BB0220B" w14:textId="5B62170A" w:rsidR="00A83976" w:rsidRPr="00E4521A" w:rsidRDefault="00044245" w:rsidP="007B082F">
                  <w:pPr>
                    <w:pStyle w:val="Contenu"/>
                    <w:jc w:val="center"/>
                    <w:rPr>
                      <w:iCs/>
                      <w:color w:val="261C15"/>
                      <w:sz w:val="20"/>
                      <w:szCs w:val="20"/>
                    </w:rPr>
                  </w:pPr>
                  <w:r w:rsidRPr="00E4521A">
                    <w:rPr>
                      <w:iCs/>
                      <w:color w:val="261C15"/>
                      <w:sz w:val="20"/>
                      <w:szCs w:val="20"/>
                    </w:rPr>
                    <w:t>Paiement plusieurs fois</w:t>
                  </w:r>
                </w:p>
              </w:tc>
              <w:tc>
                <w:tcPr>
                  <w:tcW w:w="2268" w:type="dxa"/>
                  <w:vAlign w:val="center"/>
                </w:tcPr>
                <w:p w14:paraId="6F16CDD9" w14:textId="028F129E" w:rsidR="00A83976" w:rsidRPr="00E4521A" w:rsidRDefault="005B6DB4" w:rsidP="007B082F">
                  <w:pPr>
                    <w:pStyle w:val="Contenu"/>
                    <w:jc w:val="center"/>
                    <w:rPr>
                      <w:iCs/>
                      <w:color w:val="261C15"/>
                      <w:sz w:val="20"/>
                      <w:szCs w:val="20"/>
                    </w:rPr>
                  </w:pPr>
                  <w:r w:rsidRPr="00E4521A">
                    <w:rPr>
                      <w:iCs/>
                      <w:color w:val="261C15"/>
                      <w:sz w:val="20"/>
                      <w:szCs w:val="20"/>
                    </w:rPr>
                    <w:t>0</w:t>
                  </w:r>
                </w:p>
              </w:tc>
              <w:tc>
                <w:tcPr>
                  <w:tcW w:w="2305" w:type="dxa"/>
                  <w:vAlign w:val="center"/>
                </w:tcPr>
                <w:p w14:paraId="58E3E41C" w14:textId="6C38D329" w:rsidR="00A83976" w:rsidRPr="00E4521A" w:rsidRDefault="005B6DB4" w:rsidP="007B082F">
                  <w:pPr>
                    <w:pStyle w:val="Contenu"/>
                    <w:jc w:val="center"/>
                    <w:rPr>
                      <w:iCs/>
                      <w:color w:val="261C15"/>
                      <w:sz w:val="20"/>
                      <w:szCs w:val="20"/>
                    </w:rPr>
                  </w:pPr>
                  <w:r w:rsidRPr="00E4521A">
                    <w:rPr>
                      <w:iCs/>
                      <w:color w:val="261C15"/>
                      <w:sz w:val="20"/>
                      <w:szCs w:val="20"/>
                    </w:rPr>
                    <w:t>0</w:t>
                  </w:r>
                </w:p>
              </w:tc>
            </w:tr>
            <w:tr w:rsidR="00E4521A" w:rsidRPr="00E4521A" w14:paraId="2D8B7455" w14:textId="77777777" w:rsidTr="00E652B7">
              <w:tc>
                <w:tcPr>
                  <w:tcW w:w="2577" w:type="dxa"/>
                  <w:vMerge/>
                  <w:shd w:val="clear" w:color="auto" w:fill="F05D23"/>
                  <w:vAlign w:val="center"/>
                </w:tcPr>
                <w:p w14:paraId="1DF268A5" w14:textId="77777777" w:rsidR="00A83976" w:rsidRPr="00E4521A" w:rsidRDefault="00A83976" w:rsidP="007B082F">
                  <w:pPr>
                    <w:pStyle w:val="Contenu"/>
                    <w:jc w:val="center"/>
                    <w:rPr>
                      <w:b/>
                      <w:bCs/>
                      <w:iCs/>
                      <w:color w:val="261C15"/>
                      <w:sz w:val="20"/>
                      <w:szCs w:val="20"/>
                    </w:rPr>
                  </w:pPr>
                </w:p>
              </w:tc>
              <w:tc>
                <w:tcPr>
                  <w:tcW w:w="3048" w:type="dxa"/>
                  <w:vAlign w:val="center"/>
                </w:tcPr>
                <w:p w14:paraId="77A53D82" w14:textId="72B08484" w:rsidR="00A83976" w:rsidRPr="00E4521A" w:rsidRDefault="00044245" w:rsidP="007B082F">
                  <w:pPr>
                    <w:pStyle w:val="Contenu"/>
                    <w:jc w:val="center"/>
                    <w:rPr>
                      <w:b/>
                      <w:bCs/>
                      <w:iCs/>
                      <w:color w:val="261C15"/>
                      <w:sz w:val="20"/>
                      <w:szCs w:val="20"/>
                    </w:rPr>
                  </w:pPr>
                  <w:r w:rsidRPr="00E4521A">
                    <w:rPr>
                      <w:b/>
                      <w:bCs/>
                      <w:iCs/>
                      <w:color w:val="261C15"/>
                      <w:sz w:val="20"/>
                      <w:szCs w:val="20"/>
                    </w:rPr>
                    <w:t>TOTAL BACK OFFICE</w:t>
                  </w:r>
                </w:p>
              </w:tc>
              <w:tc>
                <w:tcPr>
                  <w:tcW w:w="2268" w:type="dxa"/>
                  <w:vAlign w:val="center"/>
                </w:tcPr>
                <w:p w14:paraId="19358D94" w14:textId="54A4F61A" w:rsidR="00A83976" w:rsidRPr="00E4521A" w:rsidRDefault="005B6DB4" w:rsidP="007B082F">
                  <w:pPr>
                    <w:pStyle w:val="Contenu"/>
                    <w:jc w:val="center"/>
                    <w:rPr>
                      <w:b/>
                      <w:bCs/>
                      <w:iCs/>
                      <w:color w:val="261C15"/>
                      <w:sz w:val="20"/>
                      <w:szCs w:val="20"/>
                    </w:rPr>
                  </w:pPr>
                  <w:r w:rsidRPr="00E4521A">
                    <w:rPr>
                      <w:b/>
                      <w:bCs/>
                      <w:iCs/>
                      <w:color w:val="261C15"/>
                      <w:sz w:val="20"/>
                      <w:szCs w:val="20"/>
                    </w:rPr>
                    <w:t>50</w:t>
                  </w:r>
                </w:p>
              </w:tc>
              <w:tc>
                <w:tcPr>
                  <w:tcW w:w="2305" w:type="dxa"/>
                  <w:vAlign w:val="center"/>
                </w:tcPr>
                <w:p w14:paraId="3685293A" w14:textId="1190A203" w:rsidR="00A83976" w:rsidRPr="00E4521A" w:rsidRDefault="005B6DB4" w:rsidP="007B082F">
                  <w:pPr>
                    <w:pStyle w:val="Contenu"/>
                    <w:jc w:val="center"/>
                    <w:rPr>
                      <w:b/>
                      <w:bCs/>
                      <w:iCs/>
                      <w:color w:val="261C15"/>
                      <w:sz w:val="20"/>
                      <w:szCs w:val="20"/>
                    </w:rPr>
                  </w:pPr>
                  <w:r w:rsidRPr="00E4521A">
                    <w:rPr>
                      <w:b/>
                      <w:bCs/>
                      <w:iCs/>
                      <w:color w:val="261C15"/>
                      <w:sz w:val="20"/>
                      <w:szCs w:val="20"/>
                    </w:rPr>
                    <w:t>500 €</w:t>
                  </w:r>
                </w:p>
              </w:tc>
            </w:tr>
            <w:tr w:rsidR="00E4521A" w:rsidRPr="00E4521A" w14:paraId="5693F710" w14:textId="77777777" w:rsidTr="00E652B7">
              <w:tc>
                <w:tcPr>
                  <w:tcW w:w="2577" w:type="dxa"/>
                  <w:vMerge w:val="restart"/>
                  <w:shd w:val="clear" w:color="auto" w:fill="F05D23"/>
                  <w:vAlign w:val="center"/>
                </w:tcPr>
                <w:p w14:paraId="59FAA7AF" w14:textId="7079DB01" w:rsidR="00A83976" w:rsidRPr="00E4521A" w:rsidRDefault="00A83976" w:rsidP="007B082F">
                  <w:pPr>
                    <w:pStyle w:val="Contenu"/>
                    <w:jc w:val="center"/>
                    <w:rPr>
                      <w:b/>
                      <w:bCs/>
                      <w:iCs/>
                      <w:color w:val="261C15"/>
                      <w:sz w:val="20"/>
                      <w:szCs w:val="20"/>
                    </w:rPr>
                  </w:pPr>
                  <w:r w:rsidRPr="00E4521A">
                    <w:rPr>
                      <w:b/>
                      <w:bCs/>
                      <w:iCs/>
                      <w:color w:val="261C15"/>
                      <w:sz w:val="20"/>
                      <w:szCs w:val="20"/>
                    </w:rPr>
                    <w:t>Maintenance</w:t>
                  </w:r>
                </w:p>
              </w:tc>
              <w:tc>
                <w:tcPr>
                  <w:tcW w:w="3048" w:type="dxa"/>
                  <w:vAlign w:val="center"/>
                </w:tcPr>
                <w:p w14:paraId="7FFFD75C" w14:textId="72AAC6D5" w:rsidR="00A83976" w:rsidRPr="00E4521A" w:rsidRDefault="00CC3DBF" w:rsidP="007B082F">
                  <w:pPr>
                    <w:pStyle w:val="Contenu"/>
                    <w:jc w:val="center"/>
                    <w:rPr>
                      <w:iCs/>
                      <w:color w:val="261C15"/>
                      <w:sz w:val="20"/>
                      <w:szCs w:val="20"/>
                    </w:rPr>
                  </w:pPr>
                  <w:r w:rsidRPr="00E4521A">
                    <w:rPr>
                      <w:iCs/>
                      <w:color w:val="261C15"/>
                      <w:sz w:val="20"/>
                      <w:szCs w:val="20"/>
                    </w:rPr>
                    <w:t>Nom de domaine hébergement</w:t>
                  </w:r>
                </w:p>
              </w:tc>
              <w:tc>
                <w:tcPr>
                  <w:tcW w:w="2268" w:type="dxa"/>
                  <w:vAlign w:val="center"/>
                </w:tcPr>
                <w:p w14:paraId="14F5EF1E" w14:textId="57A21A27" w:rsidR="00A83976" w:rsidRPr="00E4521A" w:rsidRDefault="00B100BC" w:rsidP="007B082F">
                  <w:pPr>
                    <w:pStyle w:val="Contenu"/>
                    <w:jc w:val="center"/>
                    <w:rPr>
                      <w:iCs/>
                      <w:color w:val="261C15"/>
                      <w:sz w:val="20"/>
                      <w:szCs w:val="20"/>
                    </w:rPr>
                  </w:pPr>
                  <w:r w:rsidRPr="00E4521A">
                    <w:rPr>
                      <w:iCs/>
                      <w:color w:val="261C15"/>
                      <w:sz w:val="20"/>
                      <w:szCs w:val="20"/>
                    </w:rPr>
                    <w:t>4</w:t>
                  </w:r>
                </w:p>
              </w:tc>
              <w:tc>
                <w:tcPr>
                  <w:tcW w:w="2305" w:type="dxa"/>
                  <w:vAlign w:val="center"/>
                </w:tcPr>
                <w:p w14:paraId="39E30DC4" w14:textId="3AA138DE" w:rsidR="00A83976" w:rsidRPr="00E4521A" w:rsidRDefault="00B100BC" w:rsidP="007B082F">
                  <w:pPr>
                    <w:pStyle w:val="Contenu"/>
                    <w:jc w:val="center"/>
                    <w:rPr>
                      <w:iCs/>
                      <w:color w:val="261C15"/>
                      <w:sz w:val="20"/>
                      <w:szCs w:val="20"/>
                    </w:rPr>
                  </w:pPr>
                  <w:r w:rsidRPr="00E4521A">
                    <w:rPr>
                      <w:iCs/>
                      <w:color w:val="261C15"/>
                      <w:sz w:val="20"/>
                      <w:szCs w:val="20"/>
                    </w:rPr>
                    <w:t>125 €</w:t>
                  </w:r>
                </w:p>
              </w:tc>
            </w:tr>
            <w:tr w:rsidR="00E4521A" w:rsidRPr="00E4521A" w14:paraId="6B50A011" w14:textId="77777777" w:rsidTr="00E652B7">
              <w:tc>
                <w:tcPr>
                  <w:tcW w:w="2577" w:type="dxa"/>
                  <w:vMerge/>
                  <w:shd w:val="clear" w:color="auto" w:fill="F05D23"/>
                  <w:vAlign w:val="center"/>
                </w:tcPr>
                <w:p w14:paraId="0579F902" w14:textId="77777777" w:rsidR="00A83976" w:rsidRPr="00E4521A" w:rsidRDefault="00A83976" w:rsidP="007B082F">
                  <w:pPr>
                    <w:pStyle w:val="Contenu"/>
                    <w:jc w:val="center"/>
                    <w:rPr>
                      <w:b/>
                      <w:bCs/>
                      <w:iCs/>
                      <w:color w:val="261C15"/>
                      <w:sz w:val="20"/>
                      <w:szCs w:val="20"/>
                    </w:rPr>
                  </w:pPr>
                </w:p>
              </w:tc>
              <w:tc>
                <w:tcPr>
                  <w:tcW w:w="3048" w:type="dxa"/>
                  <w:vAlign w:val="center"/>
                </w:tcPr>
                <w:p w14:paraId="33526D30" w14:textId="22D0AC5B" w:rsidR="00A83976" w:rsidRPr="00E4521A" w:rsidRDefault="00D63C90" w:rsidP="007B082F">
                  <w:pPr>
                    <w:pStyle w:val="Contenu"/>
                    <w:jc w:val="center"/>
                    <w:rPr>
                      <w:iCs/>
                      <w:color w:val="261C15"/>
                      <w:sz w:val="20"/>
                      <w:szCs w:val="20"/>
                    </w:rPr>
                  </w:pPr>
                  <w:r w:rsidRPr="00E4521A">
                    <w:rPr>
                      <w:iCs/>
                      <w:color w:val="261C15"/>
                      <w:sz w:val="20"/>
                      <w:szCs w:val="20"/>
                    </w:rPr>
                    <w:t>Hébergement avec infogérance</w:t>
                  </w:r>
                </w:p>
              </w:tc>
              <w:tc>
                <w:tcPr>
                  <w:tcW w:w="2268" w:type="dxa"/>
                  <w:vAlign w:val="center"/>
                </w:tcPr>
                <w:p w14:paraId="7C338B66" w14:textId="56D98AC6" w:rsidR="00A83976" w:rsidRPr="00E4521A" w:rsidRDefault="00B100BC" w:rsidP="007B082F">
                  <w:pPr>
                    <w:pStyle w:val="Contenu"/>
                    <w:jc w:val="center"/>
                    <w:rPr>
                      <w:iCs/>
                      <w:color w:val="261C15"/>
                      <w:sz w:val="20"/>
                      <w:szCs w:val="20"/>
                    </w:rPr>
                  </w:pPr>
                  <w:r w:rsidRPr="00E4521A">
                    <w:rPr>
                      <w:iCs/>
                      <w:color w:val="261C15"/>
                      <w:sz w:val="20"/>
                      <w:szCs w:val="20"/>
                    </w:rPr>
                    <w:t>0</w:t>
                  </w:r>
                </w:p>
              </w:tc>
              <w:tc>
                <w:tcPr>
                  <w:tcW w:w="2305" w:type="dxa"/>
                  <w:vAlign w:val="center"/>
                </w:tcPr>
                <w:p w14:paraId="6077B466" w14:textId="0BF2D7C4" w:rsidR="00A83976" w:rsidRPr="00E4521A" w:rsidRDefault="00B100BC" w:rsidP="007B082F">
                  <w:pPr>
                    <w:pStyle w:val="Contenu"/>
                    <w:jc w:val="center"/>
                    <w:rPr>
                      <w:iCs/>
                      <w:color w:val="261C15"/>
                      <w:sz w:val="20"/>
                      <w:szCs w:val="20"/>
                    </w:rPr>
                  </w:pPr>
                  <w:r w:rsidRPr="00E4521A">
                    <w:rPr>
                      <w:iCs/>
                      <w:color w:val="261C15"/>
                      <w:sz w:val="20"/>
                      <w:szCs w:val="20"/>
                    </w:rPr>
                    <w:t>0 €</w:t>
                  </w:r>
                </w:p>
              </w:tc>
            </w:tr>
            <w:tr w:rsidR="00E4521A" w:rsidRPr="00E4521A" w14:paraId="3B6F73FB" w14:textId="77777777" w:rsidTr="00E652B7">
              <w:tc>
                <w:tcPr>
                  <w:tcW w:w="2577" w:type="dxa"/>
                  <w:vMerge/>
                  <w:shd w:val="clear" w:color="auto" w:fill="F05D23"/>
                  <w:vAlign w:val="center"/>
                </w:tcPr>
                <w:p w14:paraId="0F19A56A" w14:textId="77777777" w:rsidR="00B100BC" w:rsidRPr="00E4521A" w:rsidRDefault="00B100BC" w:rsidP="00B100BC">
                  <w:pPr>
                    <w:pStyle w:val="Contenu"/>
                    <w:jc w:val="center"/>
                    <w:rPr>
                      <w:b/>
                      <w:bCs/>
                      <w:iCs/>
                      <w:color w:val="261C15"/>
                      <w:sz w:val="20"/>
                      <w:szCs w:val="20"/>
                    </w:rPr>
                  </w:pPr>
                </w:p>
              </w:tc>
              <w:tc>
                <w:tcPr>
                  <w:tcW w:w="3048" w:type="dxa"/>
                  <w:vAlign w:val="center"/>
                </w:tcPr>
                <w:p w14:paraId="65EB8316" w14:textId="21EA1659" w:rsidR="00B100BC" w:rsidRPr="00E4521A" w:rsidRDefault="00B100BC" w:rsidP="00B100BC">
                  <w:pPr>
                    <w:pStyle w:val="Contenu"/>
                    <w:jc w:val="center"/>
                    <w:rPr>
                      <w:iCs/>
                      <w:color w:val="261C15"/>
                      <w:sz w:val="20"/>
                      <w:szCs w:val="20"/>
                    </w:rPr>
                  </w:pPr>
                  <w:r w:rsidRPr="00E4521A">
                    <w:rPr>
                      <w:iCs/>
                      <w:color w:val="261C15"/>
                      <w:sz w:val="20"/>
                      <w:szCs w:val="20"/>
                    </w:rPr>
                    <w:t>Hébergement avancé</w:t>
                  </w:r>
                </w:p>
              </w:tc>
              <w:tc>
                <w:tcPr>
                  <w:tcW w:w="2268" w:type="dxa"/>
                  <w:vAlign w:val="center"/>
                </w:tcPr>
                <w:p w14:paraId="1710C9F2" w14:textId="7400A90F" w:rsidR="00B100BC" w:rsidRPr="00E4521A" w:rsidRDefault="00B100BC" w:rsidP="00B100BC">
                  <w:pPr>
                    <w:pStyle w:val="Contenu"/>
                    <w:jc w:val="center"/>
                    <w:rPr>
                      <w:iCs/>
                      <w:color w:val="261C15"/>
                      <w:sz w:val="20"/>
                      <w:szCs w:val="20"/>
                    </w:rPr>
                  </w:pPr>
                  <w:r w:rsidRPr="00E4521A">
                    <w:rPr>
                      <w:iCs/>
                      <w:color w:val="261C15"/>
                      <w:sz w:val="20"/>
                      <w:szCs w:val="20"/>
                    </w:rPr>
                    <w:t>0</w:t>
                  </w:r>
                </w:p>
              </w:tc>
              <w:tc>
                <w:tcPr>
                  <w:tcW w:w="2305" w:type="dxa"/>
                  <w:vAlign w:val="center"/>
                </w:tcPr>
                <w:p w14:paraId="7A20126A" w14:textId="5862A0C1" w:rsidR="00B100BC" w:rsidRPr="00E4521A" w:rsidRDefault="00B100BC" w:rsidP="00B100BC">
                  <w:pPr>
                    <w:pStyle w:val="Contenu"/>
                    <w:jc w:val="center"/>
                    <w:rPr>
                      <w:iCs/>
                      <w:color w:val="261C15"/>
                      <w:sz w:val="20"/>
                      <w:szCs w:val="20"/>
                    </w:rPr>
                  </w:pPr>
                  <w:r w:rsidRPr="00E4521A">
                    <w:rPr>
                      <w:iCs/>
                      <w:color w:val="261C15"/>
                      <w:sz w:val="20"/>
                      <w:szCs w:val="20"/>
                    </w:rPr>
                    <w:t>0 €</w:t>
                  </w:r>
                </w:p>
              </w:tc>
            </w:tr>
            <w:tr w:rsidR="00E4521A" w:rsidRPr="00E4521A" w14:paraId="3FCC9B6C" w14:textId="77777777" w:rsidTr="00E652B7">
              <w:tc>
                <w:tcPr>
                  <w:tcW w:w="2577" w:type="dxa"/>
                  <w:vMerge/>
                  <w:tcBorders>
                    <w:bottom w:val="single" w:sz="4" w:space="0" w:color="auto"/>
                  </w:tcBorders>
                  <w:shd w:val="clear" w:color="auto" w:fill="F05D23"/>
                  <w:vAlign w:val="center"/>
                </w:tcPr>
                <w:p w14:paraId="3DC1273F" w14:textId="77777777" w:rsidR="00B100BC" w:rsidRPr="00E4521A" w:rsidRDefault="00B100BC" w:rsidP="00B100BC">
                  <w:pPr>
                    <w:pStyle w:val="Contenu"/>
                    <w:jc w:val="center"/>
                    <w:rPr>
                      <w:b/>
                      <w:bCs/>
                      <w:iCs/>
                      <w:color w:val="261C15"/>
                      <w:sz w:val="20"/>
                      <w:szCs w:val="20"/>
                    </w:rPr>
                  </w:pPr>
                </w:p>
              </w:tc>
              <w:tc>
                <w:tcPr>
                  <w:tcW w:w="3048" w:type="dxa"/>
                  <w:vAlign w:val="center"/>
                </w:tcPr>
                <w:p w14:paraId="360B652B" w14:textId="49592328" w:rsidR="00B100BC" w:rsidRPr="00E4521A" w:rsidRDefault="00B100BC" w:rsidP="00B100BC">
                  <w:pPr>
                    <w:pStyle w:val="Contenu"/>
                    <w:jc w:val="center"/>
                    <w:rPr>
                      <w:b/>
                      <w:bCs/>
                      <w:iCs/>
                      <w:color w:val="261C15"/>
                      <w:sz w:val="20"/>
                      <w:szCs w:val="20"/>
                    </w:rPr>
                  </w:pPr>
                  <w:r w:rsidRPr="00E4521A">
                    <w:rPr>
                      <w:b/>
                      <w:bCs/>
                      <w:iCs/>
                      <w:color w:val="261C15"/>
                      <w:sz w:val="20"/>
                      <w:szCs w:val="20"/>
                    </w:rPr>
                    <w:t>TOTAL MAINTENANCE</w:t>
                  </w:r>
                </w:p>
              </w:tc>
              <w:tc>
                <w:tcPr>
                  <w:tcW w:w="2268" w:type="dxa"/>
                  <w:vAlign w:val="center"/>
                </w:tcPr>
                <w:p w14:paraId="6E34EED2" w14:textId="5ABDF323" w:rsidR="00B100BC" w:rsidRPr="00E4521A" w:rsidRDefault="00B100BC" w:rsidP="00B100BC">
                  <w:pPr>
                    <w:pStyle w:val="Contenu"/>
                    <w:jc w:val="center"/>
                    <w:rPr>
                      <w:b/>
                      <w:bCs/>
                      <w:iCs/>
                      <w:color w:val="261C15"/>
                      <w:sz w:val="20"/>
                      <w:szCs w:val="20"/>
                    </w:rPr>
                  </w:pPr>
                  <w:r w:rsidRPr="00E4521A">
                    <w:rPr>
                      <w:b/>
                      <w:bCs/>
                      <w:iCs/>
                      <w:color w:val="261C15"/>
                      <w:sz w:val="20"/>
                      <w:szCs w:val="20"/>
                    </w:rPr>
                    <w:t>4</w:t>
                  </w:r>
                </w:p>
              </w:tc>
              <w:tc>
                <w:tcPr>
                  <w:tcW w:w="2305" w:type="dxa"/>
                  <w:vAlign w:val="center"/>
                </w:tcPr>
                <w:p w14:paraId="7FBAE413" w14:textId="5A2F076D" w:rsidR="00B100BC" w:rsidRPr="00E4521A" w:rsidRDefault="00B100BC" w:rsidP="00B100BC">
                  <w:pPr>
                    <w:pStyle w:val="Contenu"/>
                    <w:jc w:val="center"/>
                    <w:rPr>
                      <w:b/>
                      <w:bCs/>
                      <w:iCs/>
                      <w:color w:val="261C15"/>
                      <w:sz w:val="20"/>
                      <w:szCs w:val="20"/>
                    </w:rPr>
                  </w:pPr>
                  <w:r w:rsidRPr="00E4521A">
                    <w:rPr>
                      <w:b/>
                      <w:bCs/>
                      <w:iCs/>
                      <w:color w:val="261C15"/>
                      <w:sz w:val="20"/>
                      <w:szCs w:val="20"/>
                    </w:rPr>
                    <w:t>125 €</w:t>
                  </w:r>
                </w:p>
              </w:tc>
            </w:tr>
            <w:tr w:rsidR="00E4521A" w:rsidRPr="00E4521A" w14:paraId="08AD3474" w14:textId="77777777" w:rsidTr="00E652B7">
              <w:tc>
                <w:tcPr>
                  <w:tcW w:w="2577" w:type="dxa"/>
                  <w:vMerge w:val="restart"/>
                  <w:shd w:val="clear" w:color="auto" w:fill="F05D23"/>
                  <w:vAlign w:val="center"/>
                </w:tcPr>
                <w:p w14:paraId="27735514" w14:textId="2EAF03DF" w:rsidR="00B121F6" w:rsidRPr="00E4521A" w:rsidRDefault="00B121F6" w:rsidP="00B121F6">
                  <w:pPr>
                    <w:pStyle w:val="Contenu"/>
                    <w:jc w:val="center"/>
                    <w:rPr>
                      <w:b/>
                      <w:bCs/>
                      <w:iCs/>
                      <w:color w:val="261C15"/>
                      <w:sz w:val="20"/>
                      <w:szCs w:val="20"/>
                    </w:rPr>
                  </w:pPr>
                  <w:r w:rsidRPr="00E4521A">
                    <w:rPr>
                      <w:b/>
                      <w:bCs/>
                      <w:iCs/>
                      <w:color w:val="261C15"/>
                      <w:sz w:val="20"/>
                      <w:szCs w:val="20"/>
                    </w:rPr>
                    <w:t>Webmarketing</w:t>
                  </w:r>
                </w:p>
              </w:tc>
              <w:tc>
                <w:tcPr>
                  <w:tcW w:w="3048" w:type="dxa"/>
                  <w:vAlign w:val="center"/>
                </w:tcPr>
                <w:p w14:paraId="0E93A7C0" w14:textId="5E414BD5" w:rsidR="00B121F6" w:rsidRPr="00E4521A" w:rsidRDefault="00B121F6" w:rsidP="00B121F6">
                  <w:pPr>
                    <w:pStyle w:val="Contenu"/>
                    <w:jc w:val="center"/>
                    <w:rPr>
                      <w:iCs/>
                      <w:color w:val="261C15"/>
                      <w:sz w:val="20"/>
                      <w:szCs w:val="20"/>
                    </w:rPr>
                  </w:pPr>
                  <w:r w:rsidRPr="00E4521A">
                    <w:rPr>
                      <w:iCs/>
                      <w:color w:val="261C15"/>
                      <w:sz w:val="20"/>
                      <w:szCs w:val="20"/>
                    </w:rPr>
                    <w:t>Optimisation SEO minimale</w:t>
                  </w:r>
                </w:p>
              </w:tc>
              <w:tc>
                <w:tcPr>
                  <w:tcW w:w="2268" w:type="dxa"/>
                  <w:vAlign w:val="center"/>
                </w:tcPr>
                <w:p w14:paraId="51972F2A" w14:textId="506B74EB" w:rsidR="00B121F6" w:rsidRPr="00E4521A" w:rsidRDefault="00B121F6" w:rsidP="00B121F6">
                  <w:pPr>
                    <w:pStyle w:val="Contenu"/>
                    <w:jc w:val="center"/>
                    <w:rPr>
                      <w:iCs/>
                      <w:color w:val="261C15"/>
                      <w:sz w:val="20"/>
                      <w:szCs w:val="20"/>
                    </w:rPr>
                  </w:pPr>
                  <w:r w:rsidRPr="00E4521A">
                    <w:rPr>
                      <w:iCs/>
                      <w:color w:val="261C15"/>
                      <w:sz w:val="20"/>
                      <w:szCs w:val="20"/>
                    </w:rPr>
                    <w:t>20</w:t>
                  </w:r>
                </w:p>
              </w:tc>
              <w:tc>
                <w:tcPr>
                  <w:tcW w:w="2305" w:type="dxa"/>
                  <w:vAlign w:val="center"/>
                </w:tcPr>
                <w:p w14:paraId="2FF943DD" w14:textId="22E5D7AB" w:rsidR="00B121F6" w:rsidRPr="00E4521A" w:rsidRDefault="00B121F6" w:rsidP="00B121F6">
                  <w:pPr>
                    <w:pStyle w:val="Contenu"/>
                    <w:jc w:val="center"/>
                    <w:rPr>
                      <w:b/>
                      <w:bCs/>
                      <w:iCs/>
                      <w:color w:val="261C15"/>
                      <w:sz w:val="20"/>
                      <w:szCs w:val="20"/>
                    </w:rPr>
                  </w:pPr>
                  <w:r w:rsidRPr="00E4521A">
                    <w:rPr>
                      <w:iCs/>
                      <w:color w:val="261C15"/>
                      <w:sz w:val="20"/>
                      <w:szCs w:val="20"/>
                    </w:rPr>
                    <w:t>625 €</w:t>
                  </w:r>
                </w:p>
              </w:tc>
            </w:tr>
            <w:tr w:rsidR="00E4521A" w:rsidRPr="00E4521A" w14:paraId="53BB14D4" w14:textId="77777777" w:rsidTr="00E652B7">
              <w:tc>
                <w:tcPr>
                  <w:tcW w:w="2577" w:type="dxa"/>
                  <w:vMerge/>
                  <w:shd w:val="clear" w:color="auto" w:fill="F05D23"/>
                  <w:vAlign w:val="center"/>
                </w:tcPr>
                <w:p w14:paraId="77C1FE55" w14:textId="77777777" w:rsidR="00B121F6" w:rsidRPr="00E4521A" w:rsidRDefault="00B121F6" w:rsidP="00B121F6">
                  <w:pPr>
                    <w:pStyle w:val="Contenu"/>
                    <w:jc w:val="center"/>
                    <w:rPr>
                      <w:iCs/>
                      <w:color w:val="261C15"/>
                      <w:sz w:val="20"/>
                      <w:szCs w:val="20"/>
                    </w:rPr>
                  </w:pPr>
                </w:p>
              </w:tc>
              <w:tc>
                <w:tcPr>
                  <w:tcW w:w="3048" w:type="dxa"/>
                  <w:vAlign w:val="center"/>
                </w:tcPr>
                <w:p w14:paraId="68470BEC" w14:textId="232664AD" w:rsidR="00B121F6" w:rsidRPr="00E4521A" w:rsidRDefault="00B121F6" w:rsidP="00B121F6">
                  <w:pPr>
                    <w:pStyle w:val="Contenu"/>
                    <w:jc w:val="center"/>
                    <w:rPr>
                      <w:iCs/>
                      <w:color w:val="261C15"/>
                      <w:sz w:val="20"/>
                      <w:szCs w:val="20"/>
                    </w:rPr>
                  </w:pPr>
                  <w:r w:rsidRPr="00E4521A">
                    <w:rPr>
                      <w:iCs/>
                      <w:color w:val="261C15"/>
                      <w:sz w:val="20"/>
                      <w:szCs w:val="20"/>
                    </w:rPr>
                    <w:t>Optimisation SEO avancé</w:t>
                  </w:r>
                </w:p>
              </w:tc>
              <w:tc>
                <w:tcPr>
                  <w:tcW w:w="2268" w:type="dxa"/>
                  <w:vAlign w:val="center"/>
                </w:tcPr>
                <w:p w14:paraId="08A13F1E" w14:textId="2BAA4B62" w:rsidR="00B121F6" w:rsidRPr="00E4521A" w:rsidRDefault="00B121F6" w:rsidP="00B121F6">
                  <w:pPr>
                    <w:pStyle w:val="Contenu"/>
                    <w:jc w:val="center"/>
                    <w:rPr>
                      <w:b/>
                      <w:bCs/>
                      <w:iCs/>
                      <w:color w:val="261C15"/>
                      <w:sz w:val="20"/>
                      <w:szCs w:val="20"/>
                    </w:rPr>
                  </w:pPr>
                  <w:r w:rsidRPr="00E4521A">
                    <w:rPr>
                      <w:iCs/>
                      <w:color w:val="261C15"/>
                      <w:sz w:val="20"/>
                      <w:szCs w:val="20"/>
                    </w:rPr>
                    <w:t>0</w:t>
                  </w:r>
                </w:p>
              </w:tc>
              <w:tc>
                <w:tcPr>
                  <w:tcW w:w="2305" w:type="dxa"/>
                  <w:vAlign w:val="center"/>
                </w:tcPr>
                <w:p w14:paraId="2CFF2855" w14:textId="70C2E44A" w:rsidR="00B121F6" w:rsidRPr="00E4521A" w:rsidRDefault="00B121F6" w:rsidP="00B121F6">
                  <w:pPr>
                    <w:pStyle w:val="Contenu"/>
                    <w:jc w:val="center"/>
                    <w:rPr>
                      <w:b/>
                      <w:bCs/>
                      <w:iCs/>
                      <w:color w:val="261C15"/>
                      <w:sz w:val="20"/>
                      <w:szCs w:val="20"/>
                    </w:rPr>
                  </w:pPr>
                  <w:r w:rsidRPr="00E4521A">
                    <w:rPr>
                      <w:iCs/>
                      <w:color w:val="261C15"/>
                      <w:sz w:val="20"/>
                      <w:szCs w:val="20"/>
                    </w:rPr>
                    <w:t>0 €</w:t>
                  </w:r>
                </w:p>
              </w:tc>
            </w:tr>
            <w:tr w:rsidR="00E4521A" w:rsidRPr="00E4521A" w14:paraId="107C05B4" w14:textId="77777777" w:rsidTr="00E652B7">
              <w:tc>
                <w:tcPr>
                  <w:tcW w:w="2577" w:type="dxa"/>
                  <w:vMerge/>
                  <w:shd w:val="clear" w:color="auto" w:fill="F05D23"/>
                  <w:vAlign w:val="center"/>
                </w:tcPr>
                <w:p w14:paraId="4B1ADB96" w14:textId="77777777" w:rsidR="00B121F6" w:rsidRPr="00E4521A" w:rsidRDefault="00B121F6" w:rsidP="00B121F6">
                  <w:pPr>
                    <w:pStyle w:val="Contenu"/>
                    <w:jc w:val="center"/>
                    <w:rPr>
                      <w:iCs/>
                      <w:color w:val="261C15"/>
                      <w:sz w:val="20"/>
                      <w:szCs w:val="20"/>
                    </w:rPr>
                  </w:pPr>
                </w:p>
              </w:tc>
              <w:tc>
                <w:tcPr>
                  <w:tcW w:w="3048" w:type="dxa"/>
                  <w:vAlign w:val="center"/>
                </w:tcPr>
                <w:p w14:paraId="6066E9C6" w14:textId="1FB62F29" w:rsidR="00B121F6" w:rsidRPr="00E4521A" w:rsidRDefault="00B121F6" w:rsidP="00B121F6">
                  <w:pPr>
                    <w:pStyle w:val="Contenu"/>
                    <w:jc w:val="center"/>
                    <w:rPr>
                      <w:iCs/>
                      <w:color w:val="261C15"/>
                      <w:sz w:val="20"/>
                      <w:szCs w:val="20"/>
                    </w:rPr>
                  </w:pPr>
                  <w:r w:rsidRPr="00E4521A">
                    <w:rPr>
                      <w:iCs/>
                      <w:color w:val="261C15"/>
                      <w:sz w:val="20"/>
                      <w:szCs w:val="20"/>
                    </w:rPr>
                    <w:t>Campagne de netlinking</w:t>
                  </w:r>
                </w:p>
              </w:tc>
              <w:tc>
                <w:tcPr>
                  <w:tcW w:w="2268" w:type="dxa"/>
                  <w:vAlign w:val="center"/>
                </w:tcPr>
                <w:p w14:paraId="67233A6D" w14:textId="3F1ABA34" w:rsidR="00B121F6" w:rsidRPr="00E4521A" w:rsidRDefault="00B121F6" w:rsidP="00B121F6">
                  <w:pPr>
                    <w:pStyle w:val="Contenu"/>
                    <w:jc w:val="center"/>
                    <w:rPr>
                      <w:b/>
                      <w:bCs/>
                      <w:iCs/>
                      <w:color w:val="261C15"/>
                      <w:sz w:val="20"/>
                      <w:szCs w:val="20"/>
                    </w:rPr>
                  </w:pPr>
                  <w:r w:rsidRPr="00E4521A">
                    <w:rPr>
                      <w:iCs/>
                      <w:color w:val="261C15"/>
                      <w:sz w:val="20"/>
                      <w:szCs w:val="20"/>
                    </w:rPr>
                    <w:t>0</w:t>
                  </w:r>
                </w:p>
              </w:tc>
              <w:tc>
                <w:tcPr>
                  <w:tcW w:w="2305" w:type="dxa"/>
                  <w:vAlign w:val="center"/>
                </w:tcPr>
                <w:p w14:paraId="4D855E35" w14:textId="0D965C8A" w:rsidR="00B121F6" w:rsidRPr="00E4521A" w:rsidRDefault="00B121F6" w:rsidP="00B121F6">
                  <w:pPr>
                    <w:pStyle w:val="Contenu"/>
                    <w:jc w:val="center"/>
                    <w:rPr>
                      <w:b/>
                      <w:bCs/>
                      <w:iCs/>
                      <w:color w:val="261C15"/>
                      <w:sz w:val="20"/>
                      <w:szCs w:val="20"/>
                    </w:rPr>
                  </w:pPr>
                  <w:r w:rsidRPr="00E4521A">
                    <w:rPr>
                      <w:iCs/>
                      <w:color w:val="261C15"/>
                      <w:sz w:val="20"/>
                      <w:szCs w:val="20"/>
                    </w:rPr>
                    <w:t>0 €</w:t>
                  </w:r>
                </w:p>
              </w:tc>
            </w:tr>
            <w:tr w:rsidR="00E4521A" w:rsidRPr="00E4521A" w14:paraId="03F5775A" w14:textId="77777777" w:rsidTr="00E652B7">
              <w:tc>
                <w:tcPr>
                  <w:tcW w:w="2577" w:type="dxa"/>
                  <w:vMerge/>
                  <w:shd w:val="clear" w:color="auto" w:fill="F05D23"/>
                  <w:vAlign w:val="center"/>
                </w:tcPr>
                <w:p w14:paraId="3B5F85E0" w14:textId="77777777" w:rsidR="00B121F6" w:rsidRPr="00E4521A" w:rsidRDefault="00B121F6" w:rsidP="00B121F6">
                  <w:pPr>
                    <w:pStyle w:val="Contenu"/>
                    <w:jc w:val="center"/>
                    <w:rPr>
                      <w:iCs/>
                      <w:color w:val="261C15"/>
                      <w:sz w:val="20"/>
                      <w:szCs w:val="20"/>
                    </w:rPr>
                  </w:pPr>
                </w:p>
              </w:tc>
              <w:tc>
                <w:tcPr>
                  <w:tcW w:w="3048" w:type="dxa"/>
                  <w:vAlign w:val="center"/>
                </w:tcPr>
                <w:p w14:paraId="5A9FB8C4" w14:textId="37B8881A" w:rsidR="00B121F6" w:rsidRPr="00E4521A" w:rsidRDefault="00B121F6" w:rsidP="00B121F6">
                  <w:pPr>
                    <w:pStyle w:val="Contenu"/>
                    <w:jc w:val="center"/>
                    <w:rPr>
                      <w:iCs/>
                      <w:color w:val="261C15"/>
                      <w:sz w:val="20"/>
                      <w:szCs w:val="20"/>
                    </w:rPr>
                  </w:pPr>
                  <w:r w:rsidRPr="00E4521A">
                    <w:rPr>
                      <w:iCs/>
                      <w:color w:val="261C15"/>
                      <w:sz w:val="20"/>
                      <w:szCs w:val="20"/>
                    </w:rPr>
                    <w:t xml:space="preserve">Plan de </w:t>
                  </w:r>
                  <w:proofErr w:type="spellStart"/>
                  <w:r w:rsidRPr="00E4521A">
                    <w:rPr>
                      <w:iCs/>
                      <w:color w:val="261C15"/>
                      <w:sz w:val="20"/>
                      <w:szCs w:val="20"/>
                    </w:rPr>
                    <w:t>tracking</w:t>
                  </w:r>
                  <w:proofErr w:type="spellEnd"/>
                  <w:r w:rsidRPr="00E4521A">
                    <w:rPr>
                      <w:iCs/>
                      <w:color w:val="261C15"/>
                      <w:sz w:val="20"/>
                      <w:szCs w:val="20"/>
                    </w:rPr>
                    <w:t xml:space="preserve"> Google Analytics</w:t>
                  </w:r>
                </w:p>
              </w:tc>
              <w:tc>
                <w:tcPr>
                  <w:tcW w:w="2268" w:type="dxa"/>
                  <w:vAlign w:val="center"/>
                </w:tcPr>
                <w:p w14:paraId="3C80219A" w14:textId="7F66414A" w:rsidR="00B121F6" w:rsidRPr="00E4521A" w:rsidRDefault="00B121F6" w:rsidP="00B121F6">
                  <w:pPr>
                    <w:pStyle w:val="Contenu"/>
                    <w:jc w:val="center"/>
                    <w:rPr>
                      <w:b/>
                      <w:bCs/>
                      <w:iCs/>
                      <w:color w:val="261C15"/>
                      <w:sz w:val="20"/>
                      <w:szCs w:val="20"/>
                    </w:rPr>
                  </w:pPr>
                  <w:r w:rsidRPr="00E4521A">
                    <w:rPr>
                      <w:iCs/>
                      <w:color w:val="261C15"/>
                      <w:sz w:val="20"/>
                      <w:szCs w:val="20"/>
                    </w:rPr>
                    <w:t>0</w:t>
                  </w:r>
                </w:p>
              </w:tc>
              <w:tc>
                <w:tcPr>
                  <w:tcW w:w="2305" w:type="dxa"/>
                  <w:vAlign w:val="center"/>
                </w:tcPr>
                <w:p w14:paraId="1A95E817" w14:textId="5C68C91D" w:rsidR="00B121F6" w:rsidRPr="00E4521A" w:rsidRDefault="00B121F6" w:rsidP="00B121F6">
                  <w:pPr>
                    <w:pStyle w:val="Contenu"/>
                    <w:jc w:val="center"/>
                    <w:rPr>
                      <w:b/>
                      <w:bCs/>
                      <w:iCs/>
                      <w:color w:val="261C15"/>
                      <w:sz w:val="20"/>
                      <w:szCs w:val="20"/>
                    </w:rPr>
                  </w:pPr>
                  <w:r w:rsidRPr="00E4521A">
                    <w:rPr>
                      <w:iCs/>
                      <w:color w:val="261C15"/>
                      <w:sz w:val="20"/>
                      <w:szCs w:val="20"/>
                    </w:rPr>
                    <w:t>0€</w:t>
                  </w:r>
                </w:p>
              </w:tc>
            </w:tr>
            <w:tr w:rsidR="00E4521A" w:rsidRPr="00E4521A" w14:paraId="3502B9FF" w14:textId="77777777" w:rsidTr="00E652B7">
              <w:tc>
                <w:tcPr>
                  <w:tcW w:w="2577" w:type="dxa"/>
                  <w:vMerge/>
                  <w:shd w:val="clear" w:color="auto" w:fill="F05D23"/>
                  <w:vAlign w:val="center"/>
                </w:tcPr>
                <w:p w14:paraId="59836414" w14:textId="77777777" w:rsidR="00B121F6" w:rsidRPr="00E4521A" w:rsidRDefault="00B121F6" w:rsidP="00B121F6">
                  <w:pPr>
                    <w:pStyle w:val="Contenu"/>
                    <w:jc w:val="center"/>
                    <w:rPr>
                      <w:iCs/>
                      <w:color w:val="261C15"/>
                      <w:sz w:val="20"/>
                      <w:szCs w:val="20"/>
                    </w:rPr>
                  </w:pPr>
                </w:p>
              </w:tc>
              <w:tc>
                <w:tcPr>
                  <w:tcW w:w="3048" w:type="dxa"/>
                  <w:vAlign w:val="center"/>
                </w:tcPr>
                <w:p w14:paraId="20A32EE8" w14:textId="0B57DAD5" w:rsidR="00B121F6" w:rsidRPr="00E4521A" w:rsidRDefault="00B121F6" w:rsidP="00B121F6">
                  <w:pPr>
                    <w:pStyle w:val="Contenu"/>
                    <w:jc w:val="center"/>
                    <w:rPr>
                      <w:iCs/>
                      <w:color w:val="261C15"/>
                      <w:sz w:val="20"/>
                      <w:szCs w:val="20"/>
                    </w:rPr>
                  </w:pPr>
                  <w:r w:rsidRPr="00E4521A">
                    <w:rPr>
                      <w:iCs/>
                      <w:color w:val="261C15"/>
                      <w:sz w:val="20"/>
                      <w:szCs w:val="20"/>
                    </w:rPr>
                    <w:t xml:space="preserve">Mise en place Google </w:t>
                  </w:r>
                  <w:proofErr w:type="spellStart"/>
                  <w:r w:rsidRPr="00E4521A">
                    <w:rPr>
                      <w:iCs/>
                      <w:color w:val="261C15"/>
                      <w:sz w:val="20"/>
                      <w:szCs w:val="20"/>
                    </w:rPr>
                    <w:t>Adwords</w:t>
                  </w:r>
                  <w:proofErr w:type="spellEnd"/>
                </w:p>
              </w:tc>
              <w:tc>
                <w:tcPr>
                  <w:tcW w:w="2268" w:type="dxa"/>
                  <w:vAlign w:val="center"/>
                </w:tcPr>
                <w:p w14:paraId="2F4B3361" w14:textId="10E3C360" w:rsidR="00B121F6" w:rsidRPr="00E4521A" w:rsidRDefault="00B121F6" w:rsidP="00B121F6">
                  <w:pPr>
                    <w:pStyle w:val="Contenu"/>
                    <w:jc w:val="center"/>
                    <w:rPr>
                      <w:b/>
                      <w:bCs/>
                      <w:iCs/>
                      <w:color w:val="261C15"/>
                      <w:sz w:val="20"/>
                      <w:szCs w:val="20"/>
                    </w:rPr>
                  </w:pPr>
                  <w:r w:rsidRPr="00E4521A">
                    <w:rPr>
                      <w:iCs/>
                      <w:color w:val="261C15"/>
                      <w:sz w:val="20"/>
                      <w:szCs w:val="20"/>
                    </w:rPr>
                    <w:t>0</w:t>
                  </w:r>
                </w:p>
              </w:tc>
              <w:tc>
                <w:tcPr>
                  <w:tcW w:w="2305" w:type="dxa"/>
                  <w:vAlign w:val="center"/>
                </w:tcPr>
                <w:p w14:paraId="72FED372" w14:textId="3AF8331B" w:rsidR="00B121F6" w:rsidRPr="00E4521A" w:rsidRDefault="00B121F6" w:rsidP="00B121F6">
                  <w:pPr>
                    <w:pStyle w:val="Contenu"/>
                    <w:jc w:val="center"/>
                    <w:rPr>
                      <w:b/>
                      <w:bCs/>
                      <w:iCs/>
                      <w:color w:val="261C15"/>
                      <w:sz w:val="20"/>
                      <w:szCs w:val="20"/>
                    </w:rPr>
                  </w:pPr>
                  <w:r w:rsidRPr="00E4521A">
                    <w:rPr>
                      <w:iCs/>
                      <w:color w:val="261C15"/>
                      <w:sz w:val="20"/>
                      <w:szCs w:val="20"/>
                    </w:rPr>
                    <w:t>0€</w:t>
                  </w:r>
                </w:p>
              </w:tc>
            </w:tr>
            <w:tr w:rsidR="00E4521A" w:rsidRPr="00E4521A" w14:paraId="08AF4930" w14:textId="77777777" w:rsidTr="00E652B7">
              <w:tc>
                <w:tcPr>
                  <w:tcW w:w="2577" w:type="dxa"/>
                  <w:vMerge/>
                  <w:tcBorders>
                    <w:bottom w:val="single" w:sz="4" w:space="0" w:color="auto"/>
                  </w:tcBorders>
                  <w:shd w:val="clear" w:color="auto" w:fill="F05D23"/>
                  <w:vAlign w:val="center"/>
                </w:tcPr>
                <w:p w14:paraId="5ED1758D" w14:textId="77777777" w:rsidR="00B100BC" w:rsidRPr="00E4521A" w:rsidRDefault="00B100BC" w:rsidP="00B100BC">
                  <w:pPr>
                    <w:pStyle w:val="Contenu"/>
                    <w:jc w:val="center"/>
                    <w:rPr>
                      <w:iCs/>
                      <w:color w:val="261C15"/>
                      <w:sz w:val="20"/>
                      <w:szCs w:val="20"/>
                    </w:rPr>
                  </w:pPr>
                </w:p>
              </w:tc>
              <w:tc>
                <w:tcPr>
                  <w:tcW w:w="3048" w:type="dxa"/>
                  <w:tcBorders>
                    <w:bottom w:val="single" w:sz="4" w:space="0" w:color="auto"/>
                  </w:tcBorders>
                  <w:vAlign w:val="center"/>
                </w:tcPr>
                <w:p w14:paraId="24978E45" w14:textId="4AE59C66" w:rsidR="00B100BC" w:rsidRPr="00E4521A" w:rsidRDefault="00B100BC" w:rsidP="00B100BC">
                  <w:pPr>
                    <w:pStyle w:val="Contenu"/>
                    <w:jc w:val="center"/>
                    <w:rPr>
                      <w:b/>
                      <w:bCs/>
                      <w:iCs/>
                      <w:color w:val="261C15"/>
                      <w:sz w:val="20"/>
                      <w:szCs w:val="20"/>
                    </w:rPr>
                  </w:pPr>
                  <w:r w:rsidRPr="00E4521A">
                    <w:rPr>
                      <w:b/>
                      <w:bCs/>
                      <w:iCs/>
                      <w:color w:val="261C15"/>
                      <w:sz w:val="20"/>
                      <w:szCs w:val="20"/>
                    </w:rPr>
                    <w:t>TOTAL WEBMARKETING</w:t>
                  </w:r>
                </w:p>
              </w:tc>
              <w:tc>
                <w:tcPr>
                  <w:tcW w:w="2268" w:type="dxa"/>
                  <w:vAlign w:val="center"/>
                </w:tcPr>
                <w:p w14:paraId="6539C40E" w14:textId="69E222B7" w:rsidR="00B100BC" w:rsidRPr="00E4521A" w:rsidRDefault="00B121F6" w:rsidP="00B100BC">
                  <w:pPr>
                    <w:pStyle w:val="Contenu"/>
                    <w:jc w:val="center"/>
                    <w:rPr>
                      <w:b/>
                      <w:bCs/>
                      <w:iCs/>
                      <w:color w:val="261C15"/>
                      <w:sz w:val="20"/>
                      <w:szCs w:val="20"/>
                    </w:rPr>
                  </w:pPr>
                  <w:r w:rsidRPr="00E4521A">
                    <w:rPr>
                      <w:b/>
                      <w:bCs/>
                      <w:iCs/>
                      <w:color w:val="261C15"/>
                      <w:sz w:val="20"/>
                      <w:szCs w:val="20"/>
                    </w:rPr>
                    <w:t>20</w:t>
                  </w:r>
                </w:p>
              </w:tc>
              <w:tc>
                <w:tcPr>
                  <w:tcW w:w="2305" w:type="dxa"/>
                  <w:vAlign w:val="center"/>
                </w:tcPr>
                <w:p w14:paraId="742348DD" w14:textId="1E7FB2B5" w:rsidR="00B100BC" w:rsidRPr="00E4521A" w:rsidRDefault="00B121F6" w:rsidP="00B100BC">
                  <w:pPr>
                    <w:pStyle w:val="Contenu"/>
                    <w:jc w:val="center"/>
                    <w:rPr>
                      <w:b/>
                      <w:bCs/>
                      <w:iCs/>
                      <w:color w:val="261C15"/>
                      <w:sz w:val="20"/>
                      <w:szCs w:val="20"/>
                    </w:rPr>
                  </w:pPr>
                  <w:r w:rsidRPr="00E4521A">
                    <w:rPr>
                      <w:b/>
                      <w:bCs/>
                      <w:iCs/>
                      <w:color w:val="261C15"/>
                      <w:sz w:val="20"/>
                      <w:szCs w:val="20"/>
                    </w:rPr>
                    <w:t>625 €</w:t>
                  </w:r>
                </w:p>
              </w:tc>
            </w:tr>
            <w:tr w:rsidR="00E4521A" w:rsidRPr="00E4521A" w14:paraId="73AAC445" w14:textId="77777777" w:rsidTr="00E652B7">
              <w:tc>
                <w:tcPr>
                  <w:tcW w:w="2577" w:type="dxa"/>
                  <w:tcBorders>
                    <w:top w:val="single" w:sz="4" w:space="0" w:color="auto"/>
                    <w:left w:val="nil"/>
                    <w:bottom w:val="nil"/>
                    <w:right w:val="single" w:sz="4" w:space="0" w:color="auto"/>
                  </w:tcBorders>
                  <w:shd w:val="clear" w:color="auto" w:fill="auto"/>
                  <w:vAlign w:val="center"/>
                </w:tcPr>
                <w:p w14:paraId="649E5B40" w14:textId="77777777" w:rsidR="00635897" w:rsidRPr="00E4521A" w:rsidRDefault="00635897" w:rsidP="00B100BC">
                  <w:pPr>
                    <w:pStyle w:val="Contenu"/>
                    <w:jc w:val="center"/>
                    <w:rPr>
                      <w:iCs/>
                      <w:color w:val="261C15"/>
                      <w:sz w:val="20"/>
                      <w:szCs w:val="20"/>
                    </w:rPr>
                  </w:pPr>
                </w:p>
              </w:tc>
              <w:tc>
                <w:tcPr>
                  <w:tcW w:w="3048" w:type="dxa"/>
                  <w:tcBorders>
                    <w:left w:val="single" w:sz="4" w:space="0" w:color="auto"/>
                  </w:tcBorders>
                  <w:shd w:val="clear" w:color="auto" w:fill="F05D23"/>
                  <w:vAlign w:val="center"/>
                </w:tcPr>
                <w:p w14:paraId="35BE4FF4" w14:textId="77777777" w:rsidR="00635897" w:rsidRPr="00E4521A" w:rsidRDefault="00635897" w:rsidP="00B100BC">
                  <w:pPr>
                    <w:pStyle w:val="Contenu"/>
                    <w:jc w:val="center"/>
                    <w:rPr>
                      <w:b/>
                      <w:bCs/>
                      <w:iCs/>
                      <w:color w:val="261C15"/>
                      <w:sz w:val="20"/>
                      <w:szCs w:val="20"/>
                    </w:rPr>
                  </w:pPr>
                </w:p>
                <w:p w14:paraId="73BEFE2D" w14:textId="77777777" w:rsidR="00635897" w:rsidRPr="00E4521A" w:rsidRDefault="00635897" w:rsidP="00B100BC">
                  <w:pPr>
                    <w:pStyle w:val="Contenu"/>
                    <w:jc w:val="center"/>
                    <w:rPr>
                      <w:b/>
                      <w:bCs/>
                      <w:iCs/>
                      <w:color w:val="261C15"/>
                      <w:sz w:val="20"/>
                      <w:szCs w:val="20"/>
                    </w:rPr>
                  </w:pPr>
                  <w:r w:rsidRPr="00E4521A">
                    <w:rPr>
                      <w:b/>
                      <w:bCs/>
                      <w:iCs/>
                      <w:color w:val="261C15"/>
                      <w:sz w:val="20"/>
                      <w:szCs w:val="20"/>
                    </w:rPr>
                    <w:t>ESTIMATION BUDGET TOTAL</w:t>
                  </w:r>
                </w:p>
                <w:p w14:paraId="2A1F8616" w14:textId="610E116A" w:rsidR="00635897" w:rsidRPr="00E4521A" w:rsidRDefault="00635897" w:rsidP="00B100BC">
                  <w:pPr>
                    <w:pStyle w:val="Contenu"/>
                    <w:jc w:val="center"/>
                    <w:rPr>
                      <w:b/>
                      <w:bCs/>
                      <w:iCs/>
                      <w:color w:val="261C15"/>
                      <w:sz w:val="20"/>
                      <w:szCs w:val="20"/>
                    </w:rPr>
                  </w:pPr>
                </w:p>
              </w:tc>
              <w:tc>
                <w:tcPr>
                  <w:tcW w:w="2268" w:type="dxa"/>
                  <w:vAlign w:val="center"/>
                </w:tcPr>
                <w:p w14:paraId="1667B9AF" w14:textId="6256B711" w:rsidR="00635897" w:rsidRPr="00E4521A" w:rsidRDefault="00635897" w:rsidP="00B100BC">
                  <w:pPr>
                    <w:pStyle w:val="Contenu"/>
                    <w:jc w:val="center"/>
                    <w:rPr>
                      <w:b/>
                      <w:bCs/>
                      <w:iCs/>
                      <w:color w:val="261C15"/>
                      <w:sz w:val="20"/>
                      <w:szCs w:val="20"/>
                    </w:rPr>
                  </w:pPr>
                  <w:r w:rsidRPr="00E4521A">
                    <w:rPr>
                      <w:b/>
                      <w:bCs/>
                      <w:iCs/>
                      <w:color w:val="261C15"/>
                      <w:sz w:val="20"/>
                      <w:szCs w:val="20"/>
                    </w:rPr>
                    <w:t>240</w:t>
                  </w:r>
                </w:p>
              </w:tc>
              <w:tc>
                <w:tcPr>
                  <w:tcW w:w="2305" w:type="dxa"/>
                  <w:vAlign w:val="center"/>
                </w:tcPr>
                <w:p w14:paraId="244B3130" w14:textId="1F0653AF" w:rsidR="00635897" w:rsidRPr="00E4521A" w:rsidRDefault="00635897" w:rsidP="00B100BC">
                  <w:pPr>
                    <w:pStyle w:val="Contenu"/>
                    <w:jc w:val="center"/>
                    <w:rPr>
                      <w:b/>
                      <w:bCs/>
                      <w:iCs/>
                      <w:color w:val="261C15"/>
                      <w:sz w:val="20"/>
                      <w:szCs w:val="20"/>
                    </w:rPr>
                  </w:pPr>
                  <w:r w:rsidRPr="00E4521A">
                    <w:rPr>
                      <w:b/>
                      <w:bCs/>
                      <w:iCs/>
                      <w:color w:val="261C15"/>
                      <w:sz w:val="20"/>
                      <w:szCs w:val="20"/>
                    </w:rPr>
                    <w:t>4178 €</w:t>
                  </w:r>
                </w:p>
              </w:tc>
            </w:tr>
          </w:tbl>
          <w:p w14:paraId="6C6C5F55" w14:textId="2680CC77" w:rsidR="00DF027C" w:rsidRPr="00E4521A" w:rsidRDefault="00DF027C" w:rsidP="00DF027C">
            <w:pPr>
              <w:pStyle w:val="Contenu"/>
              <w:rPr>
                <w:i/>
                <w:color w:val="261C15"/>
                <w:sz w:val="20"/>
                <w:szCs w:val="20"/>
              </w:rPr>
            </w:pPr>
          </w:p>
        </w:tc>
      </w:tr>
      <w:tr w:rsidR="00E4521A" w:rsidRPr="00E4521A" w14:paraId="7288161A" w14:textId="77777777" w:rsidTr="00F863F3">
        <w:trPr>
          <w:trHeight w:val="5931"/>
        </w:trPr>
        <w:tc>
          <w:tcPr>
            <w:tcW w:w="10361" w:type="dxa"/>
          </w:tcPr>
          <w:p w14:paraId="2556159E" w14:textId="5504D756" w:rsidR="00321E00" w:rsidRPr="00E4521A" w:rsidRDefault="00321E00" w:rsidP="00EE0A0E">
            <w:pPr>
              <w:pStyle w:val="Titre1"/>
              <w:rPr>
                <w:color w:val="261C15"/>
                <w:sz w:val="24"/>
                <w:szCs w:val="24"/>
              </w:rPr>
            </w:pPr>
          </w:p>
        </w:tc>
      </w:tr>
    </w:tbl>
    <w:p w14:paraId="0D966A82" w14:textId="0FDC3FE5" w:rsidR="0087605E" w:rsidRPr="00E4521A" w:rsidRDefault="00F863F3" w:rsidP="00A25B26">
      <w:pPr>
        <w:spacing w:after="200"/>
        <w:rPr>
          <w:color w:val="261C15"/>
        </w:rPr>
      </w:pPr>
      <w:r w:rsidRPr="00E4521A">
        <w:rPr>
          <w:noProof/>
          <w:color w:val="261C15"/>
          <w:lang w:val="en-US" w:eastAsia="zh-CN"/>
        </w:rPr>
        <mc:AlternateContent>
          <mc:Choice Requires="wpg">
            <w:drawing>
              <wp:anchor distT="0" distB="0" distL="114300" distR="114300" simplePos="0" relativeHeight="251683328" behindDoc="0" locked="0" layoutInCell="1" allowOverlap="1" wp14:anchorId="244E2506" wp14:editId="6791C9E9">
                <wp:simplePos x="0" y="0"/>
                <wp:positionH relativeFrom="column">
                  <wp:posOffset>4230806</wp:posOffset>
                </wp:positionH>
                <wp:positionV relativeFrom="paragraph">
                  <wp:posOffset>5130924</wp:posOffset>
                </wp:positionV>
                <wp:extent cx="2565429" cy="968375"/>
                <wp:effectExtent l="0" t="0" r="0" b="0"/>
                <wp:wrapNone/>
                <wp:docPr id="42" name="Groupe 42"/>
                <wp:cNvGraphicFramePr/>
                <a:graphic xmlns:a="http://schemas.openxmlformats.org/drawingml/2006/main">
                  <a:graphicData uri="http://schemas.microsoft.com/office/word/2010/wordprocessingGroup">
                    <wpg:wgp>
                      <wpg:cNvGrpSpPr/>
                      <wpg:grpSpPr>
                        <a:xfrm>
                          <a:off x="0" y="0"/>
                          <a:ext cx="2565429" cy="968375"/>
                          <a:chOff x="0" y="0"/>
                          <a:chExt cx="2565429" cy="968375"/>
                        </a:xfrm>
                      </wpg:grpSpPr>
                      <pic:pic xmlns:pic="http://schemas.openxmlformats.org/drawingml/2006/picture">
                        <pic:nvPicPr>
                          <pic:cNvPr id="43" name="Image 43"/>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968375" cy="968375"/>
                          </a:xfrm>
                          <a:prstGeom prst="rect">
                            <a:avLst/>
                          </a:prstGeom>
                        </pic:spPr>
                      </pic:pic>
                      <wps:wsp>
                        <wps:cNvPr id="44" name="Zone de texte 44"/>
                        <wps:cNvSpPr txBox="1"/>
                        <wps:spPr>
                          <a:xfrm>
                            <a:off x="832514" y="109182"/>
                            <a:ext cx="1732915" cy="750627"/>
                          </a:xfrm>
                          <a:prstGeom prst="rect">
                            <a:avLst/>
                          </a:prstGeom>
                          <a:noFill/>
                          <a:ln>
                            <a:noFill/>
                          </a:ln>
                        </wps:spPr>
                        <wps:txbx>
                          <w:txbxContent>
                            <w:p w14:paraId="30444299" w14:textId="77777777" w:rsidR="00F863F3" w:rsidRPr="000B1554" w:rsidRDefault="00F863F3" w:rsidP="00F863F3">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Nausicaa</w:t>
                              </w:r>
                            </w:p>
                            <w:p w14:paraId="45BBB309" w14:textId="77777777" w:rsidR="00F863F3" w:rsidRPr="000B1554" w:rsidRDefault="00F863F3" w:rsidP="00F863F3">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CRESTA</w:t>
                              </w:r>
                            </w:p>
                            <w:p w14:paraId="4CD036BC" w14:textId="77777777" w:rsidR="00F863F3" w:rsidRDefault="00F863F3" w:rsidP="00F86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44E2506" id="Groupe 42" o:spid="_x0000_s1064" style="position:absolute;margin-left:333.15pt;margin-top:404pt;width:202pt;height:76.25pt;z-index:251683328;mso-position-horizontal-relative:text;mso-position-vertical-relative:text" coordsize="25654,9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">
                <v:shape id="Image 43" o:spid="_x0000_s1065" type="#_x0000_t75" style="position:absolute;width:9683;height:9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">
                  <v:imagedata r:id="rId12" o:title=""/>
                </v:shape>
                <v:shape id="Zone de texte 44" o:spid="_x0000_s1066" type="#_x0000_t202" style="position:absolute;left:8325;top:1091;width:17329;height:7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30444299" w14:textId="77777777" w:rsidR="00F863F3" w:rsidRPr="000B1554" w:rsidRDefault="00F863F3" w:rsidP="00F863F3">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Nausicaa</w:t>
                        </w:r>
                      </w:p>
                      <w:p w14:paraId="45BBB309" w14:textId="77777777" w:rsidR="00F863F3" w:rsidRPr="000B1554" w:rsidRDefault="00F863F3" w:rsidP="00F863F3">
                        <w:pPr>
                          <w:spacing w:line="240" w:lineRule="auto"/>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554">
                          <w:rPr>
                            <w:b w:val="0"/>
                            <w:noProof/>
                            <w:color w:val="000000" w:themeColor="text1"/>
                            <w:sz w:val="40"/>
                            <w:szCs w:val="40"/>
                            <w:lang w:val="en-US"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CRESTA</w:t>
                        </w:r>
                      </w:p>
                      <w:p w14:paraId="4CD036BC" w14:textId="77777777" w:rsidR="00F863F3" w:rsidRDefault="00F863F3" w:rsidP="00F863F3"/>
                    </w:txbxContent>
                  </v:textbox>
                </v:shape>
              </v:group>
            </w:pict>
          </mc:Fallback>
        </mc:AlternateContent>
      </w:r>
      <w:r w:rsidR="00F124CE" w:rsidRPr="00E4521A">
        <w:rPr>
          <w:noProof/>
          <w:color w:val="261C15"/>
          <w:lang w:val="en-US" w:eastAsia="zh-CN"/>
        </w:rPr>
        <w:drawing>
          <wp:anchor distT="0" distB="0" distL="114300" distR="114300" simplePos="0" relativeHeight="251665920" behindDoc="1" locked="0" layoutInCell="1" allowOverlap="1" wp14:anchorId="7A27A68C" wp14:editId="5EFBE428">
            <wp:simplePos x="0" y="0"/>
            <wp:positionH relativeFrom="margin">
              <wp:posOffset>-1390015</wp:posOffset>
            </wp:positionH>
            <wp:positionV relativeFrom="page">
              <wp:align>top</wp:align>
            </wp:positionV>
            <wp:extent cx="10030631" cy="6680537"/>
            <wp:effectExtent l="0" t="0" r="8890" b="6350"/>
            <wp:wrapNone/>
            <wp:docPr id="2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Image 1"/>
                    <pic:cNvPicPr/>
                  </pic:nvPicPr>
                  <pic:blipFill>
                    <a:blip r:embed="rId9">
                      <a:lum bright="70000" contrast="-70000"/>
                      <a:extLst>
                        <a:ext uri="{28A0092B-C50C-407E-A947-70E740481C1C}">
                          <a14:useLocalDpi xmlns:a14="http://schemas.microsoft.com/office/drawing/2010/main" val="0"/>
                        </a:ext>
                      </a:extLst>
                    </a:blip>
                    <a:stretch>
                      <a:fillRect/>
                    </a:stretch>
                  </pic:blipFill>
                  <pic:spPr>
                    <a:xfrm>
                      <a:off x="0" y="0"/>
                      <a:ext cx="10030631" cy="6680537"/>
                    </a:xfrm>
                    <a:prstGeom prst="rect">
                      <a:avLst/>
                    </a:prstGeom>
                  </pic:spPr>
                </pic:pic>
              </a:graphicData>
            </a:graphic>
            <wp14:sizeRelH relativeFrom="margin">
              <wp14:pctWidth>0</wp14:pctWidth>
            </wp14:sizeRelH>
            <wp14:sizeRelV relativeFrom="margin">
              <wp14:pctHeight>0</wp14:pctHeight>
            </wp14:sizeRelV>
          </wp:anchor>
        </w:drawing>
      </w:r>
      <w:r w:rsidR="001A76F4" w:rsidRPr="00E4521A">
        <w:rPr>
          <w:noProof/>
          <w:color w:val="261C15"/>
          <w:lang w:val="en-US" w:eastAsia="zh-CN"/>
        </w:rPr>
        <mc:AlternateContent>
          <mc:Choice Requires="wps">
            <w:drawing>
              <wp:anchor distT="0" distB="0" distL="114300" distR="114300" simplePos="0" relativeHeight="251666944" behindDoc="1" locked="0" layoutInCell="1" allowOverlap="1" wp14:anchorId="4586F59A" wp14:editId="006CBDAF">
                <wp:simplePos x="0" y="0"/>
                <wp:positionH relativeFrom="page">
                  <wp:align>right</wp:align>
                </wp:positionH>
                <wp:positionV relativeFrom="page">
                  <wp:posOffset>6675755</wp:posOffset>
                </wp:positionV>
                <wp:extent cx="7760970" cy="4019550"/>
                <wp:effectExtent l="0" t="0" r="0" b="0"/>
                <wp:wrapNone/>
                <wp:docPr id="278"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rgbClr val="F5F5F5"/>
                        </a:solidFill>
                        <a:ln w="15875" cap="rnd"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66356A" id="Rectangle 2" o:spid="_x0000_s1026" alt="rectangle coloré" style="position:absolute;margin-left:559.9pt;margin-top:525.65pt;width:611.1pt;height:316.5pt;z-index:-251649536;visibility:visible;mso-wrap-style:square;mso-height-percent:0;mso-wrap-distance-left:9pt;mso-wrap-distance-top:0;mso-wrap-distance-right:9pt;mso-wrap-distance-bottom:0;mso-position-horizontal:right;mso-position-horizontal-relative:page;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" fillcolor="#f5f5f5" stroked="f" strokeweight="1.25pt">
                <v:stroke endcap="round"/>
                <w10:wrap anchorx="page" anchory="page"/>
              </v:rect>
            </w:pict>
          </mc:Fallback>
        </mc:AlternateContent>
      </w:r>
    </w:p>
    <w:sectPr w:rsidR="0087605E" w:rsidRPr="00E4521A" w:rsidSect="00F94640">
      <w:headerReference w:type="default" r:id="rId23"/>
      <w:footerReference w:type="default" r:id="rId24"/>
      <w:pgSz w:w="11906" w:h="16838" w:code="9"/>
      <w:pgMar w:top="624"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0A056" w14:textId="77777777" w:rsidR="00FB69E1" w:rsidRDefault="00FB69E1">
      <w:r>
        <w:separator/>
      </w:r>
    </w:p>
    <w:p w14:paraId="77D3BF55" w14:textId="77777777" w:rsidR="00FB69E1" w:rsidRDefault="00FB69E1"/>
  </w:endnote>
  <w:endnote w:type="continuationSeparator" w:id="0">
    <w:p w14:paraId="2DDE6CD8" w14:textId="77777777" w:rsidR="00FB69E1" w:rsidRDefault="00FB69E1">
      <w:r>
        <w:continuationSeparator/>
      </w:r>
    </w:p>
    <w:p w14:paraId="49027462" w14:textId="77777777" w:rsidR="00FB69E1" w:rsidRDefault="00FB69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194395"/>
      <w:docPartObj>
        <w:docPartGallery w:val="Page Numbers (Bottom of Page)"/>
        <w:docPartUnique/>
      </w:docPartObj>
    </w:sdtPr>
    <w:sdtEndPr>
      <w:rPr>
        <w:noProof/>
        <w:color w:val="261C15"/>
      </w:rPr>
    </w:sdtEndPr>
    <w:sdtContent>
      <w:p w14:paraId="786A647F" w14:textId="7777777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249E4244"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49570" w14:textId="77777777" w:rsidR="00FB69E1" w:rsidRDefault="00FB69E1">
      <w:r>
        <w:separator/>
      </w:r>
    </w:p>
    <w:p w14:paraId="1D45BB5D" w14:textId="77777777" w:rsidR="00FB69E1" w:rsidRDefault="00FB69E1"/>
  </w:footnote>
  <w:footnote w:type="continuationSeparator" w:id="0">
    <w:p w14:paraId="63B3A6C9" w14:textId="77777777" w:rsidR="00FB69E1" w:rsidRDefault="00FB69E1">
      <w:r>
        <w:continuationSeparator/>
      </w:r>
    </w:p>
    <w:p w14:paraId="7E125F22" w14:textId="77777777" w:rsidR="00FB69E1" w:rsidRDefault="00FB69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7E3FE" w14:textId="17BC56BE" w:rsidR="00D943B6" w:rsidRDefault="00F124CE">
    <w:pPr>
      <w:pStyle w:val="En-tte"/>
    </w:pPr>
    <w:r>
      <w:rPr>
        <w:noProof/>
      </w:rPr>
      <mc:AlternateContent>
        <mc:Choice Requires="wps">
          <w:drawing>
            <wp:anchor distT="0" distB="0" distL="114300" distR="114300" simplePos="0" relativeHeight="251659264" behindDoc="0" locked="0" layoutInCell="0" allowOverlap="1" wp14:anchorId="15DE5805" wp14:editId="608D5E92">
              <wp:simplePos x="0" y="0"/>
              <wp:positionH relativeFrom="rightMargin">
                <wp:align>left</wp:align>
              </wp:positionH>
              <wp:positionV relativeFrom="topMargin">
                <wp:posOffset>225631</wp:posOffset>
              </wp:positionV>
              <wp:extent cx="911860" cy="170815"/>
              <wp:effectExtent l="0" t="0" r="0" b="0"/>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F05D23"/>
                      </a:solidFill>
                      <a:ln>
                        <a:noFill/>
                      </a:ln>
                    </wps:spPr>
                    <wps:txbx>
                      <w:txbxContent>
                        <w:p w14:paraId="5EB2E183" w14:textId="32DBB3E7" w:rsidR="00D943B6" w:rsidRDefault="00D943B6">
                          <w:pPr>
                            <w:spacing w:line="240" w:lineRule="auto"/>
                            <w:rPr>
                              <w:color w:val="FFFFFF" w:themeColor="background1"/>
                            </w:rPr>
                          </w:pP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15DE5805" id="_x0000_t202" coordsize="21600,21600" o:spt="202" path="m,l,21600r21600,l21600,xe">
              <v:stroke joinstyle="miter"/>
              <v:path gradientshapeok="t" o:connecttype="rect"/>
            </v:shapetype>
            <v:shape id="Zone de texte 221" o:spid="_x0000_s1056" type="#_x0000_t202" style="position:absolute;margin-left:0;margin-top:17.75pt;width:71.8pt;height:13.45pt;z-index:251659264;visibility:visible;mso-wrap-style:square;mso-width-percent:1000;mso-height-percent:0;mso-wrap-distance-left:9pt;mso-wrap-distance-top:0;mso-wrap-distance-right:9pt;mso-wrap-distance-bottom:0;mso-position-horizontal:left;mso-position-horizontal-relative:right-margin-area;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" o:allowincell="f" fillcolor="#f05d23" stroked="f">
              <v:textbox style="mso-fit-shape-to-text:t" inset=",0,,0">
                <w:txbxContent>
                  <w:p w14:paraId="5EB2E183" w14:textId="32DBB3E7" w:rsidR="00D943B6" w:rsidRDefault="00D943B6">
                    <w:pPr>
                      <w:spacing w:line="240" w:lineRule="auto"/>
                      <w:rPr>
                        <w:color w:val="FFFFFF" w:themeColor="background1"/>
                      </w:rPr>
                    </w:pPr>
                  </w:p>
                </w:txbxContent>
              </v:textbox>
              <w10:wrap anchorx="margin" anchory="margin"/>
            </v:shape>
          </w:pict>
        </mc:Fallback>
      </mc:AlternateContent>
    </w:r>
  </w:p>
  <w:p w14:paraId="69C5DDCB" w14:textId="6EA92B1E" w:rsidR="00D943B6" w:rsidRPr="00F124CE" w:rsidRDefault="00B612F1" w:rsidP="00F124CE">
    <w:pPr>
      <w:pStyle w:val="En-tte"/>
      <w:jc w:val="center"/>
      <w:rPr>
        <w:b w:val="0"/>
        <w:bCs/>
        <w:color w:val="261C15"/>
        <w:sz w:val="20"/>
        <w:szCs w:val="20"/>
      </w:rPr>
    </w:pPr>
    <w:r>
      <w:rPr>
        <w:b w:val="0"/>
        <w:bCs/>
        <w:color w:val="261C15"/>
        <w:sz w:val="20"/>
        <w:szCs w:val="20"/>
      </w:rPr>
      <w:t xml:space="preserve"> ANNEXE 1 : </w:t>
    </w:r>
    <w:r w:rsidR="006E4EB3" w:rsidRPr="00F124CE">
      <w:rPr>
        <w:b w:val="0"/>
        <w:bCs/>
        <w:color w:val="261C15"/>
        <w:sz w:val="20"/>
        <w:szCs w:val="20"/>
      </w:rPr>
      <w:t>Cahier des charges</w:t>
    </w:r>
    <w:r w:rsidR="00A23302">
      <w:rPr>
        <w:b w:val="0"/>
        <w:bCs/>
        <w:color w:val="261C15"/>
        <w:sz w:val="20"/>
        <w:szCs w:val="20"/>
      </w:rPr>
      <w:t xml:space="preserve"> du</w:t>
    </w:r>
    <w:r w:rsidR="006E4EB3" w:rsidRPr="00F124CE">
      <w:rPr>
        <w:b w:val="0"/>
        <w:bCs/>
        <w:color w:val="261C15"/>
        <w:sz w:val="20"/>
        <w:szCs w:val="20"/>
      </w:rPr>
      <w:t xml:space="preserve"> </w:t>
    </w:r>
    <w:r>
      <w:rPr>
        <w:b w:val="0"/>
        <w:bCs/>
        <w:color w:val="261C15"/>
        <w:sz w:val="20"/>
        <w:szCs w:val="20"/>
      </w:rPr>
      <w:t xml:space="preserve">site E-commerce </w:t>
    </w:r>
    <w:r w:rsidR="006E4EB3" w:rsidRPr="00F124CE">
      <w:rPr>
        <w:b w:val="0"/>
        <w:bCs/>
        <w:color w:val="261C15"/>
        <w:sz w:val="20"/>
        <w:szCs w:val="20"/>
      </w:rPr>
      <w:t xml:space="preserve">« Les </w:t>
    </w:r>
    <w:r w:rsidR="00F124CE" w:rsidRPr="00F124CE">
      <w:rPr>
        <w:b w:val="0"/>
        <w:bCs/>
        <w:color w:val="261C15"/>
        <w:sz w:val="20"/>
        <w:szCs w:val="20"/>
      </w:rPr>
      <w:t>Cailloux</w:t>
    </w:r>
    <w:r w:rsidR="006E4EB3" w:rsidRPr="00F124CE">
      <w:rPr>
        <w:b w:val="0"/>
        <w:bCs/>
        <w:color w:val="261C15"/>
        <w:sz w:val="20"/>
        <w:szCs w:val="20"/>
      </w:rPr>
      <w:t xml:space="preserve"> de </w:t>
    </w:r>
    <w:proofErr w:type="spellStart"/>
    <w:r w:rsidR="006E4EB3" w:rsidRPr="00F124CE">
      <w:rPr>
        <w:b w:val="0"/>
        <w:bCs/>
        <w:color w:val="261C15"/>
        <w:sz w:val="20"/>
        <w:szCs w:val="20"/>
      </w:rPr>
      <w:t>Zicaa</w:t>
    </w:r>
    <w:proofErr w:type="spellEnd"/>
    <w:r w:rsidR="006E4EB3" w:rsidRPr="00F124CE">
      <w:rPr>
        <w:b w:val="0"/>
        <w:bCs/>
        <w:color w:val="261C15"/>
        <w:sz w:val="20"/>
        <w:szCs w:val="20"/>
      </w:rPr>
      <w:t> »</w:t>
    </w:r>
  </w:p>
  <w:p w14:paraId="7F70134B" w14:textId="23693FAB" w:rsidR="00FC1CB6" w:rsidRDefault="00FC1CB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65D52"/>
    <w:multiLevelType w:val="hybridMultilevel"/>
    <w:tmpl w:val="44B4097A"/>
    <w:lvl w:ilvl="0" w:tplc="EB62AD00">
      <w:start w:val="1"/>
      <w:numFmt w:val="upperRoman"/>
      <w:lvlText w:val="%1-"/>
      <w:lvlJc w:val="left"/>
      <w:pPr>
        <w:ind w:left="2376" w:hanging="720"/>
      </w:pPr>
      <w:rPr>
        <w:rFonts w:hint="default"/>
      </w:rPr>
    </w:lvl>
    <w:lvl w:ilvl="1" w:tplc="040C0019" w:tentative="1">
      <w:start w:val="1"/>
      <w:numFmt w:val="lowerLetter"/>
      <w:lvlText w:val="%2."/>
      <w:lvlJc w:val="left"/>
      <w:pPr>
        <w:ind w:left="2736" w:hanging="360"/>
      </w:pPr>
    </w:lvl>
    <w:lvl w:ilvl="2" w:tplc="040C001B" w:tentative="1">
      <w:start w:val="1"/>
      <w:numFmt w:val="lowerRoman"/>
      <w:lvlText w:val="%3."/>
      <w:lvlJc w:val="right"/>
      <w:pPr>
        <w:ind w:left="3456" w:hanging="180"/>
      </w:pPr>
    </w:lvl>
    <w:lvl w:ilvl="3" w:tplc="040C000F" w:tentative="1">
      <w:start w:val="1"/>
      <w:numFmt w:val="decimal"/>
      <w:lvlText w:val="%4."/>
      <w:lvlJc w:val="left"/>
      <w:pPr>
        <w:ind w:left="4176" w:hanging="360"/>
      </w:pPr>
    </w:lvl>
    <w:lvl w:ilvl="4" w:tplc="040C0019" w:tentative="1">
      <w:start w:val="1"/>
      <w:numFmt w:val="lowerLetter"/>
      <w:lvlText w:val="%5."/>
      <w:lvlJc w:val="left"/>
      <w:pPr>
        <w:ind w:left="4896" w:hanging="360"/>
      </w:pPr>
    </w:lvl>
    <w:lvl w:ilvl="5" w:tplc="040C001B" w:tentative="1">
      <w:start w:val="1"/>
      <w:numFmt w:val="lowerRoman"/>
      <w:lvlText w:val="%6."/>
      <w:lvlJc w:val="right"/>
      <w:pPr>
        <w:ind w:left="5616" w:hanging="180"/>
      </w:pPr>
    </w:lvl>
    <w:lvl w:ilvl="6" w:tplc="040C000F" w:tentative="1">
      <w:start w:val="1"/>
      <w:numFmt w:val="decimal"/>
      <w:lvlText w:val="%7."/>
      <w:lvlJc w:val="left"/>
      <w:pPr>
        <w:ind w:left="6336" w:hanging="360"/>
      </w:pPr>
    </w:lvl>
    <w:lvl w:ilvl="7" w:tplc="040C0019" w:tentative="1">
      <w:start w:val="1"/>
      <w:numFmt w:val="lowerLetter"/>
      <w:lvlText w:val="%8."/>
      <w:lvlJc w:val="left"/>
      <w:pPr>
        <w:ind w:left="7056" w:hanging="360"/>
      </w:pPr>
    </w:lvl>
    <w:lvl w:ilvl="8" w:tplc="040C001B" w:tentative="1">
      <w:start w:val="1"/>
      <w:numFmt w:val="lowerRoman"/>
      <w:lvlText w:val="%9."/>
      <w:lvlJc w:val="right"/>
      <w:pPr>
        <w:ind w:left="7776" w:hanging="180"/>
      </w:pPr>
    </w:lvl>
  </w:abstractNum>
  <w:abstractNum w:abstractNumId="1" w15:restartNumberingAfterBreak="0">
    <w:nsid w:val="066C0D8A"/>
    <w:multiLevelType w:val="hybridMultilevel"/>
    <w:tmpl w:val="D938E59C"/>
    <w:lvl w:ilvl="0" w:tplc="29BC6BE6">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2E1EB5"/>
    <w:multiLevelType w:val="hybridMultilevel"/>
    <w:tmpl w:val="616E391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09400EE4"/>
    <w:multiLevelType w:val="hybridMultilevel"/>
    <w:tmpl w:val="B31A8A82"/>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0CA00254"/>
    <w:multiLevelType w:val="hybridMultilevel"/>
    <w:tmpl w:val="F3A223F2"/>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1EA766B"/>
    <w:multiLevelType w:val="multilevel"/>
    <w:tmpl w:val="7126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027F9C"/>
    <w:multiLevelType w:val="hybridMultilevel"/>
    <w:tmpl w:val="AC0859F0"/>
    <w:lvl w:ilvl="0" w:tplc="91F4BB0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756782A"/>
    <w:multiLevelType w:val="hybridMultilevel"/>
    <w:tmpl w:val="2B9A00D6"/>
    <w:lvl w:ilvl="0" w:tplc="8D58093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9493AE5"/>
    <w:multiLevelType w:val="hybridMultilevel"/>
    <w:tmpl w:val="C9BCC39A"/>
    <w:lvl w:ilvl="0" w:tplc="C7B0247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1A2D76C6"/>
    <w:multiLevelType w:val="hybridMultilevel"/>
    <w:tmpl w:val="08C4B0B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E3D3FE6"/>
    <w:multiLevelType w:val="hybridMultilevel"/>
    <w:tmpl w:val="BFB4EC0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5063F6"/>
    <w:multiLevelType w:val="hybridMultilevel"/>
    <w:tmpl w:val="375E75B4"/>
    <w:lvl w:ilvl="0" w:tplc="0CFEC3E2">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2" w15:restartNumberingAfterBreak="0">
    <w:nsid w:val="26901C8C"/>
    <w:multiLevelType w:val="hybridMultilevel"/>
    <w:tmpl w:val="70FC15BA"/>
    <w:lvl w:ilvl="0" w:tplc="4404A8DC">
      <w:start w:val="22"/>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6DE5B82"/>
    <w:multiLevelType w:val="hybridMultilevel"/>
    <w:tmpl w:val="8244D0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75D4235"/>
    <w:multiLevelType w:val="hybridMultilevel"/>
    <w:tmpl w:val="BFB4EC0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78A021F"/>
    <w:multiLevelType w:val="hybridMultilevel"/>
    <w:tmpl w:val="D814055E"/>
    <w:lvl w:ilvl="0" w:tplc="75522FE6">
      <w:start w:val="1"/>
      <w:numFmt w:val="bullet"/>
      <w:lvlText w:val="-"/>
      <w:lvlJc w:val="left"/>
      <w:pPr>
        <w:ind w:left="1024" w:hanging="360"/>
      </w:pPr>
      <w:rPr>
        <w:rFonts w:ascii="Century Gothic" w:eastAsiaTheme="majorEastAsia" w:hAnsi="Century Gothic" w:cstheme="majorBidi" w:hint="default"/>
      </w:rPr>
    </w:lvl>
    <w:lvl w:ilvl="1" w:tplc="040C0003" w:tentative="1">
      <w:start w:val="1"/>
      <w:numFmt w:val="bullet"/>
      <w:lvlText w:val="o"/>
      <w:lvlJc w:val="left"/>
      <w:pPr>
        <w:ind w:left="1744" w:hanging="360"/>
      </w:pPr>
      <w:rPr>
        <w:rFonts w:ascii="Courier New" w:hAnsi="Courier New" w:cs="Courier New" w:hint="default"/>
      </w:rPr>
    </w:lvl>
    <w:lvl w:ilvl="2" w:tplc="040C0005" w:tentative="1">
      <w:start w:val="1"/>
      <w:numFmt w:val="bullet"/>
      <w:lvlText w:val=""/>
      <w:lvlJc w:val="left"/>
      <w:pPr>
        <w:ind w:left="2464" w:hanging="360"/>
      </w:pPr>
      <w:rPr>
        <w:rFonts w:ascii="Wingdings" w:hAnsi="Wingdings" w:hint="default"/>
      </w:rPr>
    </w:lvl>
    <w:lvl w:ilvl="3" w:tplc="040C0001" w:tentative="1">
      <w:start w:val="1"/>
      <w:numFmt w:val="bullet"/>
      <w:lvlText w:val=""/>
      <w:lvlJc w:val="left"/>
      <w:pPr>
        <w:ind w:left="3184" w:hanging="360"/>
      </w:pPr>
      <w:rPr>
        <w:rFonts w:ascii="Symbol" w:hAnsi="Symbol" w:hint="default"/>
      </w:rPr>
    </w:lvl>
    <w:lvl w:ilvl="4" w:tplc="040C0003" w:tentative="1">
      <w:start w:val="1"/>
      <w:numFmt w:val="bullet"/>
      <w:lvlText w:val="o"/>
      <w:lvlJc w:val="left"/>
      <w:pPr>
        <w:ind w:left="3904" w:hanging="360"/>
      </w:pPr>
      <w:rPr>
        <w:rFonts w:ascii="Courier New" w:hAnsi="Courier New" w:cs="Courier New" w:hint="default"/>
      </w:rPr>
    </w:lvl>
    <w:lvl w:ilvl="5" w:tplc="040C0005" w:tentative="1">
      <w:start w:val="1"/>
      <w:numFmt w:val="bullet"/>
      <w:lvlText w:val=""/>
      <w:lvlJc w:val="left"/>
      <w:pPr>
        <w:ind w:left="4624" w:hanging="360"/>
      </w:pPr>
      <w:rPr>
        <w:rFonts w:ascii="Wingdings" w:hAnsi="Wingdings" w:hint="default"/>
      </w:rPr>
    </w:lvl>
    <w:lvl w:ilvl="6" w:tplc="040C0001" w:tentative="1">
      <w:start w:val="1"/>
      <w:numFmt w:val="bullet"/>
      <w:lvlText w:val=""/>
      <w:lvlJc w:val="left"/>
      <w:pPr>
        <w:ind w:left="5344" w:hanging="360"/>
      </w:pPr>
      <w:rPr>
        <w:rFonts w:ascii="Symbol" w:hAnsi="Symbol" w:hint="default"/>
      </w:rPr>
    </w:lvl>
    <w:lvl w:ilvl="7" w:tplc="040C0003" w:tentative="1">
      <w:start w:val="1"/>
      <w:numFmt w:val="bullet"/>
      <w:lvlText w:val="o"/>
      <w:lvlJc w:val="left"/>
      <w:pPr>
        <w:ind w:left="6064" w:hanging="360"/>
      </w:pPr>
      <w:rPr>
        <w:rFonts w:ascii="Courier New" w:hAnsi="Courier New" w:cs="Courier New" w:hint="default"/>
      </w:rPr>
    </w:lvl>
    <w:lvl w:ilvl="8" w:tplc="040C0005" w:tentative="1">
      <w:start w:val="1"/>
      <w:numFmt w:val="bullet"/>
      <w:lvlText w:val=""/>
      <w:lvlJc w:val="left"/>
      <w:pPr>
        <w:ind w:left="6784" w:hanging="360"/>
      </w:pPr>
      <w:rPr>
        <w:rFonts w:ascii="Wingdings" w:hAnsi="Wingdings" w:hint="default"/>
      </w:rPr>
    </w:lvl>
  </w:abstractNum>
  <w:abstractNum w:abstractNumId="16" w15:restartNumberingAfterBreak="0">
    <w:nsid w:val="27B16933"/>
    <w:multiLevelType w:val="hybridMultilevel"/>
    <w:tmpl w:val="9A2E6E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87A7C41"/>
    <w:multiLevelType w:val="multilevel"/>
    <w:tmpl w:val="4D646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F364BB"/>
    <w:multiLevelType w:val="hybridMultilevel"/>
    <w:tmpl w:val="77A8CA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F0A42E1"/>
    <w:multiLevelType w:val="hybridMultilevel"/>
    <w:tmpl w:val="D1DA18D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596043C"/>
    <w:multiLevelType w:val="hybridMultilevel"/>
    <w:tmpl w:val="39980F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5E54D33"/>
    <w:multiLevelType w:val="hybridMultilevel"/>
    <w:tmpl w:val="2A4E71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64E7DD5"/>
    <w:multiLevelType w:val="hybridMultilevel"/>
    <w:tmpl w:val="4A0C41D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8F726D5"/>
    <w:multiLevelType w:val="hybridMultilevel"/>
    <w:tmpl w:val="F7C60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97D4234"/>
    <w:multiLevelType w:val="hybridMultilevel"/>
    <w:tmpl w:val="26D4084E"/>
    <w:lvl w:ilvl="0" w:tplc="040C0009">
      <w:start w:val="1"/>
      <w:numFmt w:val="bullet"/>
      <w:lvlText w:val=""/>
      <w:lvlJc w:val="left"/>
      <w:pPr>
        <w:ind w:left="1280" w:hanging="360"/>
      </w:pPr>
      <w:rPr>
        <w:rFonts w:ascii="Wingdings" w:hAnsi="Wingdings" w:hint="default"/>
      </w:rPr>
    </w:lvl>
    <w:lvl w:ilvl="1" w:tplc="040C0003" w:tentative="1">
      <w:start w:val="1"/>
      <w:numFmt w:val="bullet"/>
      <w:lvlText w:val="o"/>
      <w:lvlJc w:val="left"/>
      <w:pPr>
        <w:ind w:left="2000" w:hanging="360"/>
      </w:pPr>
      <w:rPr>
        <w:rFonts w:ascii="Courier New" w:hAnsi="Courier New" w:cs="Courier New" w:hint="default"/>
      </w:rPr>
    </w:lvl>
    <w:lvl w:ilvl="2" w:tplc="040C0005" w:tentative="1">
      <w:start w:val="1"/>
      <w:numFmt w:val="bullet"/>
      <w:lvlText w:val=""/>
      <w:lvlJc w:val="left"/>
      <w:pPr>
        <w:ind w:left="2720" w:hanging="360"/>
      </w:pPr>
      <w:rPr>
        <w:rFonts w:ascii="Wingdings" w:hAnsi="Wingdings" w:hint="default"/>
      </w:rPr>
    </w:lvl>
    <w:lvl w:ilvl="3" w:tplc="040C0001" w:tentative="1">
      <w:start w:val="1"/>
      <w:numFmt w:val="bullet"/>
      <w:lvlText w:val=""/>
      <w:lvlJc w:val="left"/>
      <w:pPr>
        <w:ind w:left="3440" w:hanging="360"/>
      </w:pPr>
      <w:rPr>
        <w:rFonts w:ascii="Symbol" w:hAnsi="Symbol" w:hint="default"/>
      </w:rPr>
    </w:lvl>
    <w:lvl w:ilvl="4" w:tplc="040C0003" w:tentative="1">
      <w:start w:val="1"/>
      <w:numFmt w:val="bullet"/>
      <w:lvlText w:val="o"/>
      <w:lvlJc w:val="left"/>
      <w:pPr>
        <w:ind w:left="4160" w:hanging="360"/>
      </w:pPr>
      <w:rPr>
        <w:rFonts w:ascii="Courier New" w:hAnsi="Courier New" w:cs="Courier New" w:hint="default"/>
      </w:rPr>
    </w:lvl>
    <w:lvl w:ilvl="5" w:tplc="040C0005" w:tentative="1">
      <w:start w:val="1"/>
      <w:numFmt w:val="bullet"/>
      <w:lvlText w:val=""/>
      <w:lvlJc w:val="left"/>
      <w:pPr>
        <w:ind w:left="4880" w:hanging="360"/>
      </w:pPr>
      <w:rPr>
        <w:rFonts w:ascii="Wingdings" w:hAnsi="Wingdings" w:hint="default"/>
      </w:rPr>
    </w:lvl>
    <w:lvl w:ilvl="6" w:tplc="040C0001" w:tentative="1">
      <w:start w:val="1"/>
      <w:numFmt w:val="bullet"/>
      <w:lvlText w:val=""/>
      <w:lvlJc w:val="left"/>
      <w:pPr>
        <w:ind w:left="5600" w:hanging="360"/>
      </w:pPr>
      <w:rPr>
        <w:rFonts w:ascii="Symbol" w:hAnsi="Symbol" w:hint="default"/>
      </w:rPr>
    </w:lvl>
    <w:lvl w:ilvl="7" w:tplc="040C0003" w:tentative="1">
      <w:start w:val="1"/>
      <w:numFmt w:val="bullet"/>
      <w:lvlText w:val="o"/>
      <w:lvlJc w:val="left"/>
      <w:pPr>
        <w:ind w:left="6320" w:hanging="360"/>
      </w:pPr>
      <w:rPr>
        <w:rFonts w:ascii="Courier New" w:hAnsi="Courier New" w:cs="Courier New" w:hint="default"/>
      </w:rPr>
    </w:lvl>
    <w:lvl w:ilvl="8" w:tplc="040C0005" w:tentative="1">
      <w:start w:val="1"/>
      <w:numFmt w:val="bullet"/>
      <w:lvlText w:val=""/>
      <w:lvlJc w:val="left"/>
      <w:pPr>
        <w:ind w:left="7040" w:hanging="360"/>
      </w:pPr>
      <w:rPr>
        <w:rFonts w:ascii="Wingdings" w:hAnsi="Wingdings" w:hint="default"/>
      </w:rPr>
    </w:lvl>
  </w:abstractNum>
  <w:abstractNum w:abstractNumId="25" w15:restartNumberingAfterBreak="0">
    <w:nsid w:val="3F433820"/>
    <w:multiLevelType w:val="hybridMultilevel"/>
    <w:tmpl w:val="CD96AD98"/>
    <w:lvl w:ilvl="0" w:tplc="395A9B42">
      <w:start w:val="22"/>
      <w:numFmt w:val="bullet"/>
      <w:lvlText w:val="-"/>
      <w:lvlJc w:val="left"/>
      <w:pPr>
        <w:ind w:left="1800" w:hanging="360"/>
      </w:pPr>
      <w:rPr>
        <w:rFonts w:ascii="Century Gothic" w:eastAsiaTheme="majorEastAsia" w:hAnsi="Century Gothic" w:cstheme="majorBid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6" w15:restartNumberingAfterBreak="0">
    <w:nsid w:val="410E6FD4"/>
    <w:multiLevelType w:val="multilevel"/>
    <w:tmpl w:val="AB8E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432834"/>
    <w:multiLevelType w:val="hybridMultilevel"/>
    <w:tmpl w:val="F9A4CB4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A8C238B"/>
    <w:multiLevelType w:val="hybridMultilevel"/>
    <w:tmpl w:val="C3541F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E1964E1"/>
    <w:multiLevelType w:val="hybridMultilevel"/>
    <w:tmpl w:val="3D78A884"/>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15:restartNumberingAfterBreak="0">
    <w:nsid w:val="57274553"/>
    <w:multiLevelType w:val="hybridMultilevel"/>
    <w:tmpl w:val="31F86ED6"/>
    <w:lvl w:ilvl="0" w:tplc="1EAACF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85B581E"/>
    <w:multiLevelType w:val="hybridMultilevel"/>
    <w:tmpl w:val="644C45D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2" w15:restartNumberingAfterBreak="0">
    <w:nsid w:val="5C8649A6"/>
    <w:multiLevelType w:val="hybridMultilevel"/>
    <w:tmpl w:val="ECECCEE0"/>
    <w:lvl w:ilvl="0" w:tplc="4F46C3E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D056453"/>
    <w:multiLevelType w:val="hybridMultilevel"/>
    <w:tmpl w:val="9404F32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E6F1297"/>
    <w:multiLevelType w:val="hybridMultilevel"/>
    <w:tmpl w:val="C9BCC39A"/>
    <w:lvl w:ilvl="0" w:tplc="C7B0247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5" w15:restartNumberingAfterBreak="0">
    <w:nsid w:val="5ED37EE8"/>
    <w:multiLevelType w:val="hybridMultilevel"/>
    <w:tmpl w:val="C35C54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6" w15:restartNumberingAfterBreak="0">
    <w:nsid w:val="5EFC35C8"/>
    <w:multiLevelType w:val="hybridMultilevel"/>
    <w:tmpl w:val="89ECBADC"/>
    <w:lvl w:ilvl="0" w:tplc="F74CCBF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FD669AF"/>
    <w:multiLevelType w:val="hybridMultilevel"/>
    <w:tmpl w:val="AAE0CA5A"/>
    <w:lvl w:ilvl="0" w:tplc="040C000F">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2435D88"/>
    <w:multiLevelType w:val="hybridMultilevel"/>
    <w:tmpl w:val="F202012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7D64D0E"/>
    <w:multiLevelType w:val="hybridMultilevel"/>
    <w:tmpl w:val="D03AEB4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8F7105F"/>
    <w:multiLevelType w:val="multilevel"/>
    <w:tmpl w:val="802E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D6669A"/>
    <w:multiLevelType w:val="hybridMultilevel"/>
    <w:tmpl w:val="5D923824"/>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2" w15:restartNumberingAfterBreak="0">
    <w:nsid w:val="6F1D0203"/>
    <w:multiLevelType w:val="hybridMultilevel"/>
    <w:tmpl w:val="BFB4EC0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FF55330"/>
    <w:multiLevelType w:val="hybridMultilevel"/>
    <w:tmpl w:val="6958D004"/>
    <w:lvl w:ilvl="0" w:tplc="3F88D1C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4" w15:restartNumberingAfterBreak="0">
    <w:nsid w:val="72E6201B"/>
    <w:multiLevelType w:val="hybridMultilevel"/>
    <w:tmpl w:val="5DD08152"/>
    <w:lvl w:ilvl="0" w:tplc="B55C2BF2">
      <w:start w:val="5"/>
      <w:numFmt w:val="bullet"/>
      <w:lvlText w:val="-"/>
      <w:lvlJc w:val="left"/>
      <w:pPr>
        <w:ind w:left="720" w:hanging="360"/>
      </w:pPr>
      <w:rPr>
        <w:rFonts w:ascii="Franklin Gothic Book" w:eastAsiaTheme="minorHAnsi" w:hAnsi="Franklin Gothic Book" w:cstheme="minorBid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D1D0C6A"/>
    <w:multiLevelType w:val="hybridMultilevel"/>
    <w:tmpl w:val="05329C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6" w15:restartNumberingAfterBreak="0">
    <w:nsid w:val="7DD1025D"/>
    <w:multiLevelType w:val="hybridMultilevel"/>
    <w:tmpl w:val="6D108E3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EFA020F"/>
    <w:multiLevelType w:val="multilevel"/>
    <w:tmpl w:val="5BA2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1968117">
    <w:abstractNumId w:val="12"/>
  </w:num>
  <w:num w:numId="2" w16cid:durableId="1927613649">
    <w:abstractNumId w:val="42"/>
  </w:num>
  <w:num w:numId="3" w16cid:durableId="605502076">
    <w:abstractNumId w:val="7"/>
  </w:num>
  <w:num w:numId="4" w16cid:durableId="257060604">
    <w:abstractNumId w:val="1"/>
  </w:num>
  <w:num w:numId="5" w16cid:durableId="555899234">
    <w:abstractNumId w:val="29"/>
  </w:num>
  <w:num w:numId="6" w16cid:durableId="700397533">
    <w:abstractNumId w:val="11"/>
  </w:num>
  <w:num w:numId="7" w16cid:durableId="605767683">
    <w:abstractNumId w:val="0"/>
  </w:num>
  <w:num w:numId="8" w16cid:durableId="87509751">
    <w:abstractNumId w:val="19"/>
  </w:num>
  <w:num w:numId="9" w16cid:durableId="652221959">
    <w:abstractNumId w:val="25"/>
  </w:num>
  <w:num w:numId="10" w16cid:durableId="492379136">
    <w:abstractNumId w:val="40"/>
  </w:num>
  <w:num w:numId="11" w16cid:durableId="2009213649">
    <w:abstractNumId w:val="14"/>
  </w:num>
  <w:num w:numId="12" w16cid:durableId="2015719484">
    <w:abstractNumId w:val="10"/>
  </w:num>
  <w:num w:numId="13" w16cid:durableId="239600653">
    <w:abstractNumId w:val="41"/>
  </w:num>
  <w:num w:numId="14" w16cid:durableId="411053122">
    <w:abstractNumId w:val="18"/>
  </w:num>
  <w:num w:numId="15" w16cid:durableId="1031343560">
    <w:abstractNumId w:val="20"/>
  </w:num>
  <w:num w:numId="16" w16cid:durableId="706682703">
    <w:abstractNumId w:val="23"/>
  </w:num>
  <w:num w:numId="17" w16cid:durableId="197132358">
    <w:abstractNumId w:val="30"/>
  </w:num>
  <w:num w:numId="18" w16cid:durableId="252933345">
    <w:abstractNumId w:val="26"/>
  </w:num>
  <w:num w:numId="19" w16cid:durableId="224491412">
    <w:abstractNumId w:val="39"/>
  </w:num>
  <w:num w:numId="20" w16cid:durableId="1709333358">
    <w:abstractNumId w:val="3"/>
  </w:num>
  <w:num w:numId="21" w16cid:durableId="1059405105">
    <w:abstractNumId w:val="32"/>
  </w:num>
  <w:num w:numId="22" w16cid:durableId="2118209009">
    <w:abstractNumId w:val="6"/>
  </w:num>
  <w:num w:numId="23" w16cid:durableId="561411451">
    <w:abstractNumId w:val="36"/>
  </w:num>
  <w:num w:numId="24" w16cid:durableId="2107920988">
    <w:abstractNumId w:val="5"/>
  </w:num>
  <w:num w:numId="25" w16cid:durableId="360739550">
    <w:abstractNumId w:val="28"/>
  </w:num>
  <w:num w:numId="26" w16cid:durableId="1278949773">
    <w:abstractNumId w:val="16"/>
  </w:num>
  <w:num w:numId="27" w16cid:durableId="1526211256">
    <w:abstractNumId w:val="15"/>
  </w:num>
  <w:num w:numId="28" w16cid:durableId="670987381">
    <w:abstractNumId w:val="43"/>
  </w:num>
  <w:num w:numId="29" w16cid:durableId="1770075439">
    <w:abstractNumId w:val="37"/>
  </w:num>
  <w:num w:numId="30" w16cid:durableId="1830436296">
    <w:abstractNumId w:val="8"/>
  </w:num>
  <w:num w:numId="31" w16cid:durableId="2049640674">
    <w:abstractNumId w:val="47"/>
  </w:num>
  <w:num w:numId="32" w16cid:durableId="264045052">
    <w:abstractNumId w:val="34"/>
  </w:num>
  <w:num w:numId="33" w16cid:durableId="456028279">
    <w:abstractNumId w:val="4"/>
  </w:num>
  <w:num w:numId="34" w16cid:durableId="1007563340">
    <w:abstractNumId w:val="17"/>
  </w:num>
  <w:num w:numId="35" w16cid:durableId="1282373415">
    <w:abstractNumId w:val="46"/>
  </w:num>
  <w:num w:numId="36" w16cid:durableId="1203206965">
    <w:abstractNumId w:val="9"/>
  </w:num>
  <w:num w:numId="37" w16cid:durableId="1006634799">
    <w:abstractNumId w:val="13"/>
  </w:num>
  <w:num w:numId="38" w16cid:durableId="204099257">
    <w:abstractNumId w:val="21"/>
  </w:num>
  <w:num w:numId="39" w16cid:durableId="998121249">
    <w:abstractNumId w:val="33"/>
  </w:num>
  <w:num w:numId="40" w16cid:durableId="134182958">
    <w:abstractNumId w:val="22"/>
  </w:num>
  <w:num w:numId="41" w16cid:durableId="324822934">
    <w:abstractNumId w:val="38"/>
  </w:num>
  <w:num w:numId="42" w16cid:durableId="1205486632">
    <w:abstractNumId w:val="27"/>
  </w:num>
  <w:num w:numId="43" w16cid:durableId="679625319">
    <w:abstractNumId w:val="35"/>
  </w:num>
  <w:num w:numId="44" w16cid:durableId="1055472446">
    <w:abstractNumId w:val="45"/>
  </w:num>
  <w:num w:numId="45" w16cid:durableId="1623658295">
    <w:abstractNumId w:val="31"/>
  </w:num>
  <w:num w:numId="46" w16cid:durableId="288897066">
    <w:abstractNumId w:val="2"/>
  </w:num>
  <w:num w:numId="47" w16cid:durableId="400255766">
    <w:abstractNumId w:val="44"/>
  </w:num>
  <w:num w:numId="48" w16cid:durableId="43903697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A51"/>
    <w:rsid w:val="00007154"/>
    <w:rsid w:val="00015D5C"/>
    <w:rsid w:val="0002067D"/>
    <w:rsid w:val="00022071"/>
    <w:rsid w:val="0002408D"/>
    <w:rsid w:val="0002482E"/>
    <w:rsid w:val="0003070D"/>
    <w:rsid w:val="00044245"/>
    <w:rsid w:val="00044622"/>
    <w:rsid w:val="00050324"/>
    <w:rsid w:val="0005243C"/>
    <w:rsid w:val="00063BDE"/>
    <w:rsid w:val="00074D27"/>
    <w:rsid w:val="00082371"/>
    <w:rsid w:val="000A0150"/>
    <w:rsid w:val="000A4FB0"/>
    <w:rsid w:val="000A7D58"/>
    <w:rsid w:val="000B1235"/>
    <w:rsid w:val="000B1554"/>
    <w:rsid w:val="000B77ED"/>
    <w:rsid w:val="000C2766"/>
    <w:rsid w:val="000D08DA"/>
    <w:rsid w:val="000D316B"/>
    <w:rsid w:val="000E14D6"/>
    <w:rsid w:val="000E30A9"/>
    <w:rsid w:val="000E474F"/>
    <w:rsid w:val="000E63C9"/>
    <w:rsid w:val="00100D68"/>
    <w:rsid w:val="00101495"/>
    <w:rsid w:val="00105DEC"/>
    <w:rsid w:val="00117AAF"/>
    <w:rsid w:val="00122E08"/>
    <w:rsid w:val="001271A5"/>
    <w:rsid w:val="001304A7"/>
    <w:rsid w:val="00130E9D"/>
    <w:rsid w:val="00141DDB"/>
    <w:rsid w:val="00143BE4"/>
    <w:rsid w:val="00150A6D"/>
    <w:rsid w:val="00151978"/>
    <w:rsid w:val="00153847"/>
    <w:rsid w:val="00155D27"/>
    <w:rsid w:val="00157F51"/>
    <w:rsid w:val="001618C8"/>
    <w:rsid w:val="00164F48"/>
    <w:rsid w:val="00167B48"/>
    <w:rsid w:val="00171ED9"/>
    <w:rsid w:val="001841CD"/>
    <w:rsid w:val="00185B35"/>
    <w:rsid w:val="001A0A90"/>
    <w:rsid w:val="001A31C7"/>
    <w:rsid w:val="001A76F4"/>
    <w:rsid w:val="001B37F1"/>
    <w:rsid w:val="001B48BD"/>
    <w:rsid w:val="001C0A93"/>
    <w:rsid w:val="001C7183"/>
    <w:rsid w:val="001F2BC8"/>
    <w:rsid w:val="001F5F6B"/>
    <w:rsid w:val="001F79D6"/>
    <w:rsid w:val="0021447C"/>
    <w:rsid w:val="002168EF"/>
    <w:rsid w:val="00220516"/>
    <w:rsid w:val="00224C4A"/>
    <w:rsid w:val="002350BE"/>
    <w:rsid w:val="002408E3"/>
    <w:rsid w:val="00243EBC"/>
    <w:rsid w:val="00244E97"/>
    <w:rsid w:val="002466B2"/>
    <w:rsid w:val="00246A35"/>
    <w:rsid w:val="00247E4B"/>
    <w:rsid w:val="00251F5A"/>
    <w:rsid w:val="0027079B"/>
    <w:rsid w:val="00270C80"/>
    <w:rsid w:val="00284348"/>
    <w:rsid w:val="002903B7"/>
    <w:rsid w:val="002C1A1F"/>
    <w:rsid w:val="002C278D"/>
    <w:rsid w:val="002D224A"/>
    <w:rsid w:val="002D5CF5"/>
    <w:rsid w:val="002F51F5"/>
    <w:rsid w:val="002F545F"/>
    <w:rsid w:val="003021BC"/>
    <w:rsid w:val="003029A6"/>
    <w:rsid w:val="00304D17"/>
    <w:rsid w:val="00305576"/>
    <w:rsid w:val="00312137"/>
    <w:rsid w:val="00321E00"/>
    <w:rsid w:val="003262FF"/>
    <w:rsid w:val="00330359"/>
    <w:rsid w:val="00334003"/>
    <w:rsid w:val="0033762F"/>
    <w:rsid w:val="00343133"/>
    <w:rsid w:val="003460D0"/>
    <w:rsid w:val="003565D8"/>
    <w:rsid w:val="0035716D"/>
    <w:rsid w:val="00360494"/>
    <w:rsid w:val="003615E3"/>
    <w:rsid w:val="00366C7E"/>
    <w:rsid w:val="003676E4"/>
    <w:rsid w:val="00373622"/>
    <w:rsid w:val="00384EA3"/>
    <w:rsid w:val="003906A9"/>
    <w:rsid w:val="00390D91"/>
    <w:rsid w:val="0039107E"/>
    <w:rsid w:val="00392379"/>
    <w:rsid w:val="003A047F"/>
    <w:rsid w:val="003A39A1"/>
    <w:rsid w:val="003B16B6"/>
    <w:rsid w:val="003B2C57"/>
    <w:rsid w:val="003C2191"/>
    <w:rsid w:val="003C21B8"/>
    <w:rsid w:val="003C4979"/>
    <w:rsid w:val="003C77C6"/>
    <w:rsid w:val="003D3863"/>
    <w:rsid w:val="003D7ED8"/>
    <w:rsid w:val="003E64E0"/>
    <w:rsid w:val="003F4C0A"/>
    <w:rsid w:val="003F55FB"/>
    <w:rsid w:val="00400F1D"/>
    <w:rsid w:val="00405CBE"/>
    <w:rsid w:val="00405FD0"/>
    <w:rsid w:val="004110DE"/>
    <w:rsid w:val="00427E13"/>
    <w:rsid w:val="004309A8"/>
    <w:rsid w:val="00432419"/>
    <w:rsid w:val="0044085A"/>
    <w:rsid w:val="00446F99"/>
    <w:rsid w:val="004B21A5"/>
    <w:rsid w:val="004B5E93"/>
    <w:rsid w:val="004D56E9"/>
    <w:rsid w:val="004D5E6D"/>
    <w:rsid w:val="004F3A69"/>
    <w:rsid w:val="005025B8"/>
    <w:rsid w:val="005037F0"/>
    <w:rsid w:val="00505D5C"/>
    <w:rsid w:val="0051148C"/>
    <w:rsid w:val="00516A86"/>
    <w:rsid w:val="00517A5F"/>
    <w:rsid w:val="0052043D"/>
    <w:rsid w:val="00527041"/>
    <w:rsid w:val="005275F6"/>
    <w:rsid w:val="00532541"/>
    <w:rsid w:val="00537A95"/>
    <w:rsid w:val="005419FA"/>
    <w:rsid w:val="00542265"/>
    <w:rsid w:val="00564FF5"/>
    <w:rsid w:val="005667FB"/>
    <w:rsid w:val="005718DE"/>
    <w:rsid w:val="00572102"/>
    <w:rsid w:val="005744DF"/>
    <w:rsid w:val="005977EC"/>
    <w:rsid w:val="005A4232"/>
    <w:rsid w:val="005A5567"/>
    <w:rsid w:val="005A7670"/>
    <w:rsid w:val="005B6DB4"/>
    <w:rsid w:val="005D12D3"/>
    <w:rsid w:val="005F062F"/>
    <w:rsid w:val="005F1BB0"/>
    <w:rsid w:val="0061454E"/>
    <w:rsid w:val="00616D13"/>
    <w:rsid w:val="00621450"/>
    <w:rsid w:val="006251B8"/>
    <w:rsid w:val="00635897"/>
    <w:rsid w:val="00637495"/>
    <w:rsid w:val="0065052B"/>
    <w:rsid w:val="00656860"/>
    <w:rsid w:val="00656C4D"/>
    <w:rsid w:val="00677AA7"/>
    <w:rsid w:val="00683E6C"/>
    <w:rsid w:val="006852B8"/>
    <w:rsid w:val="0069640C"/>
    <w:rsid w:val="006A0BAA"/>
    <w:rsid w:val="006A1C08"/>
    <w:rsid w:val="006A3B61"/>
    <w:rsid w:val="006A686E"/>
    <w:rsid w:val="006A7508"/>
    <w:rsid w:val="006B1AC0"/>
    <w:rsid w:val="006B39C5"/>
    <w:rsid w:val="006B484E"/>
    <w:rsid w:val="006C15B4"/>
    <w:rsid w:val="006D0523"/>
    <w:rsid w:val="006D1BD4"/>
    <w:rsid w:val="006E4EB3"/>
    <w:rsid w:val="006E53B0"/>
    <w:rsid w:val="006E5716"/>
    <w:rsid w:val="006E63FC"/>
    <w:rsid w:val="006F0246"/>
    <w:rsid w:val="006F02C4"/>
    <w:rsid w:val="006F1A9C"/>
    <w:rsid w:val="006F5528"/>
    <w:rsid w:val="006F55DD"/>
    <w:rsid w:val="006F7214"/>
    <w:rsid w:val="00706633"/>
    <w:rsid w:val="0071000D"/>
    <w:rsid w:val="00715BED"/>
    <w:rsid w:val="00725D7E"/>
    <w:rsid w:val="007302B3"/>
    <w:rsid w:val="00730733"/>
    <w:rsid w:val="00730E3A"/>
    <w:rsid w:val="007318D4"/>
    <w:rsid w:val="00732B50"/>
    <w:rsid w:val="00736AAF"/>
    <w:rsid w:val="00753910"/>
    <w:rsid w:val="00761819"/>
    <w:rsid w:val="00761DB5"/>
    <w:rsid w:val="00765B2A"/>
    <w:rsid w:val="00765ED7"/>
    <w:rsid w:val="00767D15"/>
    <w:rsid w:val="00773991"/>
    <w:rsid w:val="00783A34"/>
    <w:rsid w:val="00784E53"/>
    <w:rsid w:val="00785F9F"/>
    <w:rsid w:val="00792B39"/>
    <w:rsid w:val="007A48E5"/>
    <w:rsid w:val="007B082F"/>
    <w:rsid w:val="007B23CD"/>
    <w:rsid w:val="007B2754"/>
    <w:rsid w:val="007B4B04"/>
    <w:rsid w:val="007C0D60"/>
    <w:rsid w:val="007C6B52"/>
    <w:rsid w:val="007C6CE1"/>
    <w:rsid w:val="007D0B0B"/>
    <w:rsid w:val="007D0BAE"/>
    <w:rsid w:val="007D0F77"/>
    <w:rsid w:val="007D16C5"/>
    <w:rsid w:val="007D198A"/>
    <w:rsid w:val="007D23E8"/>
    <w:rsid w:val="007D4AF3"/>
    <w:rsid w:val="007D4C09"/>
    <w:rsid w:val="007D6FD7"/>
    <w:rsid w:val="007E25E9"/>
    <w:rsid w:val="007E3A02"/>
    <w:rsid w:val="007F16C5"/>
    <w:rsid w:val="007F5212"/>
    <w:rsid w:val="007F62ED"/>
    <w:rsid w:val="00800114"/>
    <w:rsid w:val="00804404"/>
    <w:rsid w:val="008148E2"/>
    <w:rsid w:val="00824A99"/>
    <w:rsid w:val="00827548"/>
    <w:rsid w:val="0083002E"/>
    <w:rsid w:val="0083043B"/>
    <w:rsid w:val="0083059A"/>
    <w:rsid w:val="00833BC2"/>
    <w:rsid w:val="00837C83"/>
    <w:rsid w:val="00844DAE"/>
    <w:rsid w:val="00847987"/>
    <w:rsid w:val="00852F32"/>
    <w:rsid w:val="008531B1"/>
    <w:rsid w:val="00854EFF"/>
    <w:rsid w:val="00862FE4"/>
    <w:rsid w:val="0086389A"/>
    <w:rsid w:val="00864220"/>
    <w:rsid w:val="00865EA1"/>
    <w:rsid w:val="00870991"/>
    <w:rsid w:val="0087605E"/>
    <w:rsid w:val="00881B1B"/>
    <w:rsid w:val="0088306F"/>
    <w:rsid w:val="0088688E"/>
    <w:rsid w:val="008A0B7F"/>
    <w:rsid w:val="008B05E7"/>
    <w:rsid w:val="008B1FEE"/>
    <w:rsid w:val="008B532F"/>
    <w:rsid w:val="008C01FB"/>
    <w:rsid w:val="008C6B7C"/>
    <w:rsid w:val="008E0A80"/>
    <w:rsid w:val="008E2787"/>
    <w:rsid w:val="008E5ADF"/>
    <w:rsid w:val="008E7141"/>
    <w:rsid w:val="008F3D21"/>
    <w:rsid w:val="00903C32"/>
    <w:rsid w:val="009049A0"/>
    <w:rsid w:val="0090726B"/>
    <w:rsid w:val="0091275B"/>
    <w:rsid w:val="00916B16"/>
    <w:rsid w:val="00917342"/>
    <w:rsid w:val="009173B9"/>
    <w:rsid w:val="0091752B"/>
    <w:rsid w:val="0092266E"/>
    <w:rsid w:val="0092601D"/>
    <w:rsid w:val="0093335D"/>
    <w:rsid w:val="00933F31"/>
    <w:rsid w:val="0093613E"/>
    <w:rsid w:val="00936F3F"/>
    <w:rsid w:val="0093770F"/>
    <w:rsid w:val="00941923"/>
    <w:rsid w:val="00943026"/>
    <w:rsid w:val="0094609D"/>
    <w:rsid w:val="00946331"/>
    <w:rsid w:val="00946867"/>
    <w:rsid w:val="00953FBB"/>
    <w:rsid w:val="00955ADD"/>
    <w:rsid w:val="00956E4C"/>
    <w:rsid w:val="00961DF7"/>
    <w:rsid w:val="009635AB"/>
    <w:rsid w:val="009660B0"/>
    <w:rsid w:val="00966B81"/>
    <w:rsid w:val="009670AD"/>
    <w:rsid w:val="00973D87"/>
    <w:rsid w:val="00976167"/>
    <w:rsid w:val="0098017B"/>
    <w:rsid w:val="009842C3"/>
    <w:rsid w:val="00995557"/>
    <w:rsid w:val="009B57CD"/>
    <w:rsid w:val="009C0638"/>
    <w:rsid w:val="009C6536"/>
    <w:rsid w:val="009C7720"/>
    <w:rsid w:val="009E0482"/>
    <w:rsid w:val="009E421A"/>
    <w:rsid w:val="00A0702C"/>
    <w:rsid w:val="00A21798"/>
    <w:rsid w:val="00A23302"/>
    <w:rsid w:val="00A23AFA"/>
    <w:rsid w:val="00A25B26"/>
    <w:rsid w:val="00A26864"/>
    <w:rsid w:val="00A31B3E"/>
    <w:rsid w:val="00A33C52"/>
    <w:rsid w:val="00A532F3"/>
    <w:rsid w:val="00A61747"/>
    <w:rsid w:val="00A677C4"/>
    <w:rsid w:val="00A8138E"/>
    <w:rsid w:val="00A83976"/>
    <w:rsid w:val="00A8413E"/>
    <w:rsid w:val="00A8489E"/>
    <w:rsid w:val="00AA507B"/>
    <w:rsid w:val="00AA59A8"/>
    <w:rsid w:val="00AA6028"/>
    <w:rsid w:val="00AB02A7"/>
    <w:rsid w:val="00AC29F3"/>
    <w:rsid w:val="00AC3AF0"/>
    <w:rsid w:val="00AC4C31"/>
    <w:rsid w:val="00AC4E07"/>
    <w:rsid w:val="00AC6553"/>
    <w:rsid w:val="00AD3822"/>
    <w:rsid w:val="00AD3F58"/>
    <w:rsid w:val="00AE490D"/>
    <w:rsid w:val="00AE6349"/>
    <w:rsid w:val="00AF1F45"/>
    <w:rsid w:val="00AF48CA"/>
    <w:rsid w:val="00AF4E5D"/>
    <w:rsid w:val="00AF6A97"/>
    <w:rsid w:val="00B100BC"/>
    <w:rsid w:val="00B121F6"/>
    <w:rsid w:val="00B13EF3"/>
    <w:rsid w:val="00B16BBA"/>
    <w:rsid w:val="00B231E5"/>
    <w:rsid w:val="00B2768E"/>
    <w:rsid w:val="00B27E03"/>
    <w:rsid w:val="00B3125D"/>
    <w:rsid w:val="00B333EA"/>
    <w:rsid w:val="00B43639"/>
    <w:rsid w:val="00B506EE"/>
    <w:rsid w:val="00B508D4"/>
    <w:rsid w:val="00B612F1"/>
    <w:rsid w:val="00B65313"/>
    <w:rsid w:val="00B76588"/>
    <w:rsid w:val="00B80FA5"/>
    <w:rsid w:val="00B91F7A"/>
    <w:rsid w:val="00B96ACF"/>
    <w:rsid w:val="00BA3406"/>
    <w:rsid w:val="00BA3C02"/>
    <w:rsid w:val="00BA68BC"/>
    <w:rsid w:val="00BC201C"/>
    <w:rsid w:val="00BC633D"/>
    <w:rsid w:val="00BC691D"/>
    <w:rsid w:val="00BE3BE4"/>
    <w:rsid w:val="00BF6C64"/>
    <w:rsid w:val="00C02B87"/>
    <w:rsid w:val="00C124E8"/>
    <w:rsid w:val="00C140FA"/>
    <w:rsid w:val="00C158FD"/>
    <w:rsid w:val="00C25F4D"/>
    <w:rsid w:val="00C307E2"/>
    <w:rsid w:val="00C4002A"/>
    <w:rsid w:val="00C4086D"/>
    <w:rsid w:val="00C40CCC"/>
    <w:rsid w:val="00C45B2C"/>
    <w:rsid w:val="00C5212F"/>
    <w:rsid w:val="00C571F9"/>
    <w:rsid w:val="00C76D06"/>
    <w:rsid w:val="00C81F9B"/>
    <w:rsid w:val="00C82345"/>
    <w:rsid w:val="00C86B99"/>
    <w:rsid w:val="00C90785"/>
    <w:rsid w:val="00C9231C"/>
    <w:rsid w:val="00CA1896"/>
    <w:rsid w:val="00CA74D4"/>
    <w:rsid w:val="00CA78CB"/>
    <w:rsid w:val="00CB2063"/>
    <w:rsid w:val="00CB5B28"/>
    <w:rsid w:val="00CC3DBF"/>
    <w:rsid w:val="00CC7FC0"/>
    <w:rsid w:val="00CD3C55"/>
    <w:rsid w:val="00CD5DDC"/>
    <w:rsid w:val="00CF2C9E"/>
    <w:rsid w:val="00CF4B22"/>
    <w:rsid w:val="00CF4C29"/>
    <w:rsid w:val="00CF5371"/>
    <w:rsid w:val="00D0323A"/>
    <w:rsid w:val="00D0492B"/>
    <w:rsid w:val="00D050E4"/>
    <w:rsid w:val="00D0559F"/>
    <w:rsid w:val="00D077E9"/>
    <w:rsid w:val="00D21CC8"/>
    <w:rsid w:val="00D23C42"/>
    <w:rsid w:val="00D23F4E"/>
    <w:rsid w:val="00D27D1B"/>
    <w:rsid w:val="00D31795"/>
    <w:rsid w:val="00D323C2"/>
    <w:rsid w:val="00D32BAB"/>
    <w:rsid w:val="00D42C92"/>
    <w:rsid w:val="00D42CB7"/>
    <w:rsid w:val="00D47F6E"/>
    <w:rsid w:val="00D504B6"/>
    <w:rsid w:val="00D5413D"/>
    <w:rsid w:val="00D55FC3"/>
    <w:rsid w:val="00D570A9"/>
    <w:rsid w:val="00D616B0"/>
    <w:rsid w:val="00D6183C"/>
    <w:rsid w:val="00D61D5A"/>
    <w:rsid w:val="00D629A6"/>
    <w:rsid w:val="00D63C90"/>
    <w:rsid w:val="00D63CD3"/>
    <w:rsid w:val="00D648D8"/>
    <w:rsid w:val="00D70D02"/>
    <w:rsid w:val="00D770C7"/>
    <w:rsid w:val="00D81AD2"/>
    <w:rsid w:val="00D86945"/>
    <w:rsid w:val="00D90290"/>
    <w:rsid w:val="00D943B6"/>
    <w:rsid w:val="00D96012"/>
    <w:rsid w:val="00D96308"/>
    <w:rsid w:val="00D97F09"/>
    <w:rsid w:val="00DA0677"/>
    <w:rsid w:val="00DA6CB4"/>
    <w:rsid w:val="00DB6C66"/>
    <w:rsid w:val="00DD13CD"/>
    <w:rsid w:val="00DD152F"/>
    <w:rsid w:val="00DD3F1B"/>
    <w:rsid w:val="00DE213F"/>
    <w:rsid w:val="00DE7F4D"/>
    <w:rsid w:val="00DF027C"/>
    <w:rsid w:val="00DF1BE1"/>
    <w:rsid w:val="00DF1F87"/>
    <w:rsid w:val="00DF2237"/>
    <w:rsid w:val="00DF3B79"/>
    <w:rsid w:val="00E003A3"/>
    <w:rsid w:val="00E00A32"/>
    <w:rsid w:val="00E066F9"/>
    <w:rsid w:val="00E125B9"/>
    <w:rsid w:val="00E12DBF"/>
    <w:rsid w:val="00E136A1"/>
    <w:rsid w:val="00E16849"/>
    <w:rsid w:val="00E22ACD"/>
    <w:rsid w:val="00E35940"/>
    <w:rsid w:val="00E3769C"/>
    <w:rsid w:val="00E43383"/>
    <w:rsid w:val="00E4521A"/>
    <w:rsid w:val="00E5014B"/>
    <w:rsid w:val="00E503FC"/>
    <w:rsid w:val="00E539C8"/>
    <w:rsid w:val="00E5743D"/>
    <w:rsid w:val="00E620B0"/>
    <w:rsid w:val="00E652B7"/>
    <w:rsid w:val="00E71C43"/>
    <w:rsid w:val="00E81B40"/>
    <w:rsid w:val="00E82381"/>
    <w:rsid w:val="00E85E05"/>
    <w:rsid w:val="00E90803"/>
    <w:rsid w:val="00E9159A"/>
    <w:rsid w:val="00EA0A51"/>
    <w:rsid w:val="00EA239D"/>
    <w:rsid w:val="00EA5514"/>
    <w:rsid w:val="00EB0F48"/>
    <w:rsid w:val="00ED208F"/>
    <w:rsid w:val="00EE0A0E"/>
    <w:rsid w:val="00EE7EFF"/>
    <w:rsid w:val="00EF02CE"/>
    <w:rsid w:val="00EF42D6"/>
    <w:rsid w:val="00EF555B"/>
    <w:rsid w:val="00F003B8"/>
    <w:rsid w:val="00F0163F"/>
    <w:rsid w:val="00F027BB"/>
    <w:rsid w:val="00F03147"/>
    <w:rsid w:val="00F11314"/>
    <w:rsid w:val="00F11DCF"/>
    <w:rsid w:val="00F124CE"/>
    <w:rsid w:val="00F14157"/>
    <w:rsid w:val="00F141AA"/>
    <w:rsid w:val="00F14B3D"/>
    <w:rsid w:val="00F162EA"/>
    <w:rsid w:val="00F2505D"/>
    <w:rsid w:val="00F3638B"/>
    <w:rsid w:val="00F421AC"/>
    <w:rsid w:val="00F42A98"/>
    <w:rsid w:val="00F52842"/>
    <w:rsid w:val="00F52D27"/>
    <w:rsid w:val="00F602C3"/>
    <w:rsid w:val="00F67C38"/>
    <w:rsid w:val="00F746DB"/>
    <w:rsid w:val="00F74D3B"/>
    <w:rsid w:val="00F83527"/>
    <w:rsid w:val="00F863F3"/>
    <w:rsid w:val="00F94640"/>
    <w:rsid w:val="00FA4EDD"/>
    <w:rsid w:val="00FA546C"/>
    <w:rsid w:val="00FA6CC2"/>
    <w:rsid w:val="00FB26E1"/>
    <w:rsid w:val="00FB69E1"/>
    <w:rsid w:val="00FC1CB6"/>
    <w:rsid w:val="00FC2C33"/>
    <w:rsid w:val="00FC5933"/>
    <w:rsid w:val="00FD3133"/>
    <w:rsid w:val="00FD583F"/>
    <w:rsid w:val="00FD5BEA"/>
    <w:rsid w:val="00FD7488"/>
    <w:rsid w:val="00FE0EBF"/>
    <w:rsid w:val="00FF16B4"/>
    <w:rsid w:val="00FF3EC3"/>
    <w:rsid w:val="00FF534E"/>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F48DDD"/>
  <w15:docId w15:val="{CB158188-F6ED-42AD-AF34-DE097D5F1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766F54"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58523E"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unhideWhenUsed/>
    <w:qFormat/>
    <w:rsid w:val="006F5528"/>
    <w:pPr>
      <w:keepNext/>
      <w:keepLines/>
      <w:spacing w:before="40"/>
      <w:outlineLvl w:val="2"/>
    </w:pPr>
    <w:rPr>
      <w:rFonts w:asciiTheme="majorHAnsi" w:eastAsiaTheme="majorEastAsia" w:hAnsiTheme="majorHAnsi" w:cstheme="majorBidi"/>
      <w:color w:val="521708" w:themeColor="accent1" w:themeShade="7F"/>
      <w:sz w:val="24"/>
      <w:szCs w:val="24"/>
    </w:rPr>
  </w:style>
  <w:style w:type="paragraph" w:styleId="Titre4">
    <w:name w:val="heading 4"/>
    <w:basedOn w:val="Normal"/>
    <w:next w:val="Normal"/>
    <w:link w:val="Titre4Car"/>
    <w:uiPriority w:val="1"/>
    <w:unhideWhenUsed/>
    <w:qFormat/>
    <w:rsid w:val="00DD3F1B"/>
    <w:pPr>
      <w:keepNext/>
      <w:keepLines/>
      <w:spacing w:before="40"/>
      <w:outlineLvl w:val="3"/>
    </w:pPr>
    <w:rPr>
      <w:rFonts w:asciiTheme="majorHAnsi" w:eastAsiaTheme="majorEastAsia" w:hAnsiTheme="majorHAnsi" w:cstheme="majorBidi"/>
      <w:i/>
      <w:iCs/>
      <w:color w:val="7B230C"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766F54"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766F54"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58523E" w:themeColor="text2" w:themeShade="BF"/>
      <w:kern w:val="28"/>
      <w:sz w:val="52"/>
      <w:szCs w:val="32"/>
    </w:rPr>
  </w:style>
  <w:style w:type="paragraph" w:styleId="En-tte">
    <w:name w:val="header"/>
    <w:basedOn w:val="Normal"/>
    <w:link w:val="En-tteCar"/>
    <w:uiPriority w:val="99"/>
    <w:unhideWhenUsed/>
    <w:rsid w:val="005037F0"/>
  </w:style>
  <w:style w:type="character" w:customStyle="1" w:styleId="En-tteCar">
    <w:name w:val="En-tête Car"/>
    <w:basedOn w:val="Policepardfaut"/>
    <w:link w:val="En-tte"/>
    <w:uiPriority w:val="99"/>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766F54"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766F54"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766F54" w:themeColor="text2"/>
      <w:sz w:val="28"/>
      <w:szCs w:val="22"/>
    </w:rPr>
  </w:style>
  <w:style w:type="paragraph" w:styleId="Paragraphedeliste">
    <w:name w:val="List Paragraph"/>
    <w:basedOn w:val="Normal"/>
    <w:uiPriority w:val="34"/>
    <w:unhideWhenUsed/>
    <w:qFormat/>
    <w:rsid w:val="00C4002A"/>
    <w:pPr>
      <w:ind w:left="720"/>
      <w:contextualSpacing/>
    </w:pPr>
  </w:style>
  <w:style w:type="character" w:customStyle="1" w:styleId="Titre3Car">
    <w:name w:val="Titre 3 Car"/>
    <w:basedOn w:val="Policepardfaut"/>
    <w:link w:val="Titre3"/>
    <w:uiPriority w:val="5"/>
    <w:rsid w:val="006F5528"/>
    <w:rPr>
      <w:rFonts w:asciiTheme="majorHAnsi" w:eastAsiaTheme="majorEastAsia" w:hAnsiTheme="majorHAnsi" w:cstheme="majorBidi"/>
      <w:b/>
      <w:color w:val="521708" w:themeColor="accent1" w:themeShade="7F"/>
    </w:rPr>
  </w:style>
  <w:style w:type="table" w:styleId="Grilledetableauclaire">
    <w:name w:val="Grid Table Light"/>
    <w:basedOn w:val="TableauNormal"/>
    <w:uiPriority w:val="40"/>
    <w:rsid w:val="006F552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ez-toc-heading-level-3">
    <w:name w:val="ez-toc-heading-level-3"/>
    <w:basedOn w:val="Normal"/>
    <w:rsid w:val="007C0D60"/>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styleId="Lienhypertexte">
    <w:name w:val="Hyperlink"/>
    <w:basedOn w:val="Policepardfaut"/>
    <w:uiPriority w:val="99"/>
    <w:unhideWhenUsed/>
    <w:rsid w:val="007C0D60"/>
    <w:rPr>
      <w:color w:val="0000FF"/>
      <w:u w:val="single"/>
    </w:rPr>
  </w:style>
  <w:style w:type="paragraph" w:customStyle="1" w:styleId="ez-toc-page-1">
    <w:name w:val="ez-toc-page-1"/>
    <w:basedOn w:val="Normal"/>
    <w:rsid w:val="007C0D60"/>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styleId="Mentionnonrsolue">
    <w:name w:val="Unresolved Mention"/>
    <w:basedOn w:val="Policepardfaut"/>
    <w:uiPriority w:val="99"/>
    <w:semiHidden/>
    <w:unhideWhenUsed/>
    <w:rsid w:val="00400F1D"/>
    <w:rPr>
      <w:color w:val="605E5C"/>
      <w:shd w:val="clear" w:color="auto" w:fill="E1DFDD"/>
    </w:rPr>
  </w:style>
  <w:style w:type="paragraph" w:styleId="NormalWeb">
    <w:name w:val="Normal (Web)"/>
    <w:basedOn w:val="Normal"/>
    <w:uiPriority w:val="99"/>
    <w:semiHidden/>
    <w:unhideWhenUsed/>
    <w:rsid w:val="00D61D5A"/>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styleId="lev">
    <w:name w:val="Strong"/>
    <w:basedOn w:val="Policepardfaut"/>
    <w:uiPriority w:val="22"/>
    <w:qFormat/>
    <w:rsid w:val="00D61D5A"/>
    <w:rPr>
      <w:b/>
      <w:bCs/>
    </w:rPr>
  </w:style>
  <w:style w:type="paragraph" w:styleId="En-ttedetabledesmatires">
    <w:name w:val="TOC Heading"/>
    <w:basedOn w:val="Titre1"/>
    <w:next w:val="Normal"/>
    <w:uiPriority w:val="39"/>
    <w:unhideWhenUsed/>
    <w:qFormat/>
    <w:rsid w:val="001C0A93"/>
    <w:pPr>
      <w:keepLines/>
      <w:spacing w:after="0" w:line="259" w:lineRule="auto"/>
      <w:outlineLvl w:val="9"/>
    </w:pPr>
    <w:rPr>
      <w:b w:val="0"/>
      <w:color w:val="7B230C" w:themeColor="accent1" w:themeShade="BF"/>
      <w:kern w:val="0"/>
      <w:sz w:val="32"/>
      <w:lang w:eastAsia="fr-FR"/>
    </w:rPr>
  </w:style>
  <w:style w:type="paragraph" w:styleId="TM1">
    <w:name w:val="toc 1"/>
    <w:basedOn w:val="Normal"/>
    <w:next w:val="Normal"/>
    <w:autoRedefine/>
    <w:uiPriority w:val="39"/>
    <w:unhideWhenUsed/>
    <w:rsid w:val="00B2768E"/>
    <w:pPr>
      <w:tabs>
        <w:tab w:val="right" w:leader="dot" w:pos="10024"/>
      </w:tabs>
      <w:spacing w:after="100"/>
    </w:pPr>
    <w:rPr>
      <w:noProof/>
      <w:color w:val="F05D23"/>
      <w:sz w:val="20"/>
      <w:szCs w:val="20"/>
    </w:rPr>
  </w:style>
  <w:style w:type="paragraph" w:styleId="TM2">
    <w:name w:val="toc 2"/>
    <w:basedOn w:val="Normal"/>
    <w:next w:val="Normal"/>
    <w:autoRedefine/>
    <w:uiPriority w:val="39"/>
    <w:unhideWhenUsed/>
    <w:rsid w:val="00E3769C"/>
    <w:pPr>
      <w:tabs>
        <w:tab w:val="right" w:leader="dot" w:pos="10024"/>
      </w:tabs>
      <w:spacing w:after="100"/>
      <w:ind w:left="280"/>
    </w:pPr>
    <w:rPr>
      <w:bCs/>
      <w:noProof/>
      <w:color w:val="000000" w:themeColor="text1"/>
      <w:sz w:val="20"/>
      <w:szCs w:val="20"/>
    </w:rPr>
  </w:style>
  <w:style w:type="paragraph" w:styleId="TM3">
    <w:name w:val="toc 3"/>
    <w:basedOn w:val="Normal"/>
    <w:next w:val="Normal"/>
    <w:autoRedefine/>
    <w:uiPriority w:val="39"/>
    <w:unhideWhenUsed/>
    <w:rsid w:val="002C278D"/>
    <w:pPr>
      <w:tabs>
        <w:tab w:val="left" w:pos="880"/>
        <w:tab w:val="right" w:leader="dot" w:pos="10024"/>
      </w:tabs>
      <w:spacing w:after="100"/>
      <w:ind w:left="560"/>
    </w:pPr>
    <w:rPr>
      <w:rFonts w:asciiTheme="majorHAnsi" w:hAnsiTheme="majorHAnsi"/>
      <w:noProof/>
      <w:color w:val="261C15"/>
      <w:sz w:val="20"/>
      <w:szCs w:val="20"/>
    </w:rPr>
  </w:style>
  <w:style w:type="paragraph" w:styleId="TM4">
    <w:name w:val="toc 4"/>
    <w:basedOn w:val="Normal"/>
    <w:next w:val="Normal"/>
    <w:autoRedefine/>
    <w:uiPriority w:val="39"/>
    <w:unhideWhenUsed/>
    <w:rsid w:val="00800114"/>
    <w:pPr>
      <w:spacing w:after="100" w:line="259" w:lineRule="auto"/>
      <w:ind w:left="660"/>
    </w:pPr>
    <w:rPr>
      <w:b w:val="0"/>
      <w:color w:val="auto"/>
      <w:sz w:val="22"/>
      <w:lang w:eastAsia="fr-FR"/>
    </w:rPr>
  </w:style>
  <w:style w:type="paragraph" w:styleId="TM5">
    <w:name w:val="toc 5"/>
    <w:basedOn w:val="Normal"/>
    <w:next w:val="Normal"/>
    <w:autoRedefine/>
    <w:uiPriority w:val="39"/>
    <w:unhideWhenUsed/>
    <w:rsid w:val="00800114"/>
    <w:pPr>
      <w:spacing w:after="100" w:line="259" w:lineRule="auto"/>
      <w:ind w:left="880"/>
    </w:pPr>
    <w:rPr>
      <w:b w:val="0"/>
      <w:color w:val="auto"/>
      <w:sz w:val="22"/>
      <w:lang w:eastAsia="fr-FR"/>
    </w:rPr>
  </w:style>
  <w:style w:type="paragraph" w:styleId="TM6">
    <w:name w:val="toc 6"/>
    <w:basedOn w:val="Normal"/>
    <w:next w:val="Normal"/>
    <w:autoRedefine/>
    <w:uiPriority w:val="39"/>
    <w:unhideWhenUsed/>
    <w:rsid w:val="00800114"/>
    <w:pPr>
      <w:spacing w:after="100" w:line="259" w:lineRule="auto"/>
      <w:ind w:left="1100"/>
    </w:pPr>
    <w:rPr>
      <w:b w:val="0"/>
      <w:color w:val="auto"/>
      <w:sz w:val="22"/>
      <w:lang w:eastAsia="fr-FR"/>
    </w:rPr>
  </w:style>
  <w:style w:type="paragraph" w:styleId="TM7">
    <w:name w:val="toc 7"/>
    <w:basedOn w:val="Normal"/>
    <w:next w:val="Normal"/>
    <w:autoRedefine/>
    <w:uiPriority w:val="39"/>
    <w:unhideWhenUsed/>
    <w:rsid w:val="00800114"/>
    <w:pPr>
      <w:spacing w:after="100" w:line="259" w:lineRule="auto"/>
      <w:ind w:left="1320"/>
    </w:pPr>
    <w:rPr>
      <w:b w:val="0"/>
      <w:color w:val="auto"/>
      <w:sz w:val="22"/>
      <w:lang w:eastAsia="fr-FR"/>
    </w:rPr>
  </w:style>
  <w:style w:type="paragraph" w:styleId="TM8">
    <w:name w:val="toc 8"/>
    <w:basedOn w:val="Normal"/>
    <w:next w:val="Normal"/>
    <w:autoRedefine/>
    <w:uiPriority w:val="39"/>
    <w:unhideWhenUsed/>
    <w:rsid w:val="00800114"/>
    <w:pPr>
      <w:spacing w:after="100" w:line="259" w:lineRule="auto"/>
      <w:ind w:left="1540"/>
    </w:pPr>
    <w:rPr>
      <w:b w:val="0"/>
      <w:color w:val="auto"/>
      <w:sz w:val="22"/>
      <w:lang w:eastAsia="fr-FR"/>
    </w:rPr>
  </w:style>
  <w:style w:type="paragraph" w:styleId="TM9">
    <w:name w:val="toc 9"/>
    <w:basedOn w:val="Normal"/>
    <w:next w:val="Normal"/>
    <w:autoRedefine/>
    <w:uiPriority w:val="39"/>
    <w:unhideWhenUsed/>
    <w:rsid w:val="00800114"/>
    <w:pPr>
      <w:spacing w:after="100" w:line="259" w:lineRule="auto"/>
      <w:ind w:left="1760"/>
    </w:pPr>
    <w:rPr>
      <w:b w:val="0"/>
      <w:color w:val="auto"/>
      <w:sz w:val="22"/>
      <w:lang w:eastAsia="fr-FR"/>
    </w:rPr>
  </w:style>
  <w:style w:type="paragraph" w:styleId="Lgende">
    <w:name w:val="caption"/>
    <w:basedOn w:val="Normal"/>
    <w:next w:val="Normal"/>
    <w:uiPriority w:val="99"/>
    <w:unhideWhenUsed/>
    <w:rsid w:val="003C21B8"/>
    <w:pPr>
      <w:spacing w:after="200" w:line="240" w:lineRule="auto"/>
    </w:pPr>
    <w:rPr>
      <w:i/>
      <w:iCs/>
      <w:sz w:val="18"/>
      <w:szCs w:val="18"/>
    </w:rPr>
  </w:style>
  <w:style w:type="character" w:customStyle="1" w:styleId="Titre4Car">
    <w:name w:val="Titre 4 Car"/>
    <w:basedOn w:val="Policepardfaut"/>
    <w:link w:val="Titre4"/>
    <w:uiPriority w:val="1"/>
    <w:rsid w:val="00DD3F1B"/>
    <w:rPr>
      <w:rFonts w:asciiTheme="majorHAnsi" w:eastAsiaTheme="majorEastAsia" w:hAnsiTheme="majorHAnsi" w:cstheme="majorBidi"/>
      <w:b/>
      <w:i/>
      <w:iCs/>
      <w:color w:val="7B230C" w:themeColor="accent1" w:themeShade="BF"/>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930307">
      <w:bodyDiv w:val="1"/>
      <w:marLeft w:val="0"/>
      <w:marRight w:val="0"/>
      <w:marTop w:val="0"/>
      <w:marBottom w:val="0"/>
      <w:divBdr>
        <w:top w:val="none" w:sz="0" w:space="0" w:color="auto"/>
        <w:left w:val="none" w:sz="0" w:space="0" w:color="auto"/>
        <w:bottom w:val="none" w:sz="0" w:space="0" w:color="auto"/>
        <w:right w:val="none" w:sz="0" w:space="0" w:color="auto"/>
      </w:divBdr>
    </w:div>
    <w:div w:id="508638753">
      <w:bodyDiv w:val="1"/>
      <w:marLeft w:val="0"/>
      <w:marRight w:val="0"/>
      <w:marTop w:val="0"/>
      <w:marBottom w:val="0"/>
      <w:divBdr>
        <w:top w:val="none" w:sz="0" w:space="0" w:color="auto"/>
        <w:left w:val="none" w:sz="0" w:space="0" w:color="auto"/>
        <w:bottom w:val="none" w:sz="0" w:space="0" w:color="auto"/>
        <w:right w:val="none" w:sz="0" w:space="0" w:color="auto"/>
      </w:divBdr>
    </w:div>
    <w:div w:id="840126662">
      <w:bodyDiv w:val="1"/>
      <w:marLeft w:val="0"/>
      <w:marRight w:val="0"/>
      <w:marTop w:val="0"/>
      <w:marBottom w:val="0"/>
      <w:divBdr>
        <w:top w:val="none" w:sz="0" w:space="0" w:color="auto"/>
        <w:left w:val="none" w:sz="0" w:space="0" w:color="auto"/>
        <w:bottom w:val="none" w:sz="0" w:space="0" w:color="auto"/>
        <w:right w:val="none" w:sz="0" w:space="0" w:color="auto"/>
      </w:divBdr>
    </w:div>
    <w:div w:id="1430353549">
      <w:bodyDiv w:val="1"/>
      <w:marLeft w:val="0"/>
      <w:marRight w:val="0"/>
      <w:marTop w:val="0"/>
      <w:marBottom w:val="0"/>
      <w:divBdr>
        <w:top w:val="none" w:sz="0" w:space="0" w:color="auto"/>
        <w:left w:val="none" w:sz="0" w:space="0" w:color="auto"/>
        <w:bottom w:val="none" w:sz="0" w:space="0" w:color="auto"/>
        <w:right w:val="none" w:sz="0" w:space="0" w:color="auto"/>
      </w:divBdr>
    </w:div>
    <w:div w:id="1462650508">
      <w:bodyDiv w:val="1"/>
      <w:marLeft w:val="0"/>
      <w:marRight w:val="0"/>
      <w:marTop w:val="0"/>
      <w:marBottom w:val="0"/>
      <w:divBdr>
        <w:top w:val="none" w:sz="0" w:space="0" w:color="auto"/>
        <w:left w:val="none" w:sz="0" w:space="0" w:color="auto"/>
        <w:bottom w:val="none" w:sz="0" w:space="0" w:color="auto"/>
        <w:right w:val="none" w:sz="0" w:space="0" w:color="auto"/>
      </w:divBdr>
    </w:div>
    <w:div w:id="169175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D:\Formation%20ADRAR\PROJET\Cahier%20des%20charges%20Les%20cailloux%20de%20Zicaa\CDC-faddev31-21-02-nausicaa-cresta.docx" TargetMode="External"/><Relationship Id="rId18" Type="http://schemas.microsoft.com/office/2007/relationships/hdphoto" Target="media/hdphoto1.wdp"/><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pixabay.com/fr/pierre-pr%C3%A9cieuse-pendentifs-gem-66569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goodfreephotos.com/vector-images/black-cat-with-big-head-vector-clipart.png.php"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0.sv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ikah\AppData\Local\Microsoft\Office\16.0\DTS\fr-FR%7b8DFA7F18-5BE1-4B26-853E-5C4D519D36D8%7d\%7bBDB626A8-5B67-42E9-954C-EFEF52182580%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19545909451441BA20DA27DDC364B86"/>
        <w:category>
          <w:name w:val="Général"/>
          <w:gallery w:val="placeholder"/>
        </w:category>
        <w:types>
          <w:type w:val="bbPlcHdr"/>
        </w:types>
        <w:behaviors>
          <w:behavior w:val="content"/>
        </w:behaviors>
        <w:guid w:val="{B03BD37F-9BBD-48C4-B45F-D02C8BCF92FA}"/>
      </w:docPartPr>
      <w:docPartBody>
        <w:p w:rsidR="005574E6" w:rsidRDefault="004879BA">
          <w:pPr>
            <w:pStyle w:val="219545909451441BA20DA27DDC364B86"/>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septembre 22</w:t>
          </w:r>
          <w:r w:rsidRPr="00D86945">
            <w:rPr>
              <w:rStyle w:val="Sous-titreCar"/>
              <w:b/>
              <w:lang w:bidi="fr-FR"/>
            </w:rPr>
            <w:fldChar w:fldCharType="end"/>
          </w:r>
        </w:p>
      </w:docPartBody>
    </w:docPart>
    <w:docPart>
      <w:docPartPr>
        <w:name w:val="DFDD77F57CA34F4C8BBC3CE24DA2C641"/>
        <w:category>
          <w:name w:val="Général"/>
          <w:gallery w:val="placeholder"/>
        </w:category>
        <w:types>
          <w:type w:val="bbPlcHdr"/>
        </w:types>
        <w:behaviors>
          <w:behavior w:val="content"/>
        </w:behaviors>
        <w:guid w:val="{9AEFC1EA-C2F9-416D-9296-2329C7BFB011}"/>
      </w:docPartPr>
      <w:docPartBody>
        <w:p w:rsidR="005574E6" w:rsidRDefault="004879BA">
          <w:pPr>
            <w:pStyle w:val="DFDD77F57CA34F4C8BBC3CE24DA2C641"/>
          </w:pPr>
          <w:r>
            <w:rPr>
              <w:lang w:bidi="fr-FR"/>
            </w:rPr>
            <w:t>NOM DE LA SOCIÉTÉ</w:t>
          </w:r>
        </w:p>
      </w:docPartBody>
    </w:docPart>
    <w:docPart>
      <w:docPartPr>
        <w:name w:val="0368471490354A388EA1F13DAC6B7E83"/>
        <w:category>
          <w:name w:val="Général"/>
          <w:gallery w:val="placeholder"/>
        </w:category>
        <w:types>
          <w:type w:val="bbPlcHdr"/>
        </w:types>
        <w:behaviors>
          <w:behavior w:val="content"/>
        </w:behaviors>
        <w:guid w:val="{77C9B025-38D8-4B15-AE0E-ED1B55983B60}"/>
      </w:docPartPr>
      <w:docPartBody>
        <w:p w:rsidR="005574E6" w:rsidRDefault="004879BA">
          <w:pPr>
            <w:pStyle w:val="0368471490354A388EA1F13DAC6B7E83"/>
          </w:pPr>
          <w:r>
            <w:rPr>
              <w:lang w:bidi="fr-FR"/>
            </w:rPr>
            <w:t>Votre nom</w:t>
          </w:r>
        </w:p>
      </w:docPartBody>
    </w:docPart>
    <w:docPart>
      <w:docPartPr>
        <w:name w:val="D56BA3A0B73A41A6846F67432CE34113"/>
        <w:category>
          <w:name w:val="Général"/>
          <w:gallery w:val="placeholder"/>
        </w:category>
        <w:types>
          <w:type w:val="bbPlcHdr"/>
        </w:types>
        <w:behaviors>
          <w:behavior w:val="content"/>
        </w:behaviors>
        <w:guid w:val="{A59D50AF-5A4E-4C60-8546-DE89984980ED}"/>
      </w:docPartPr>
      <w:docPartBody>
        <w:p w:rsidR="008D3BED" w:rsidRDefault="0031073D" w:rsidP="0031073D">
          <w:pPr>
            <w:pStyle w:val="D56BA3A0B73A41A6846F67432CE34113"/>
          </w:pPr>
          <w:r w:rsidRPr="00DF027C">
            <w:rPr>
              <w:lang w:bidi="fr-FR"/>
            </w:rPr>
            <w:t>Texte du sous-titre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9BA"/>
    <w:rsid w:val="00053FAC"/>
    <w:rsid w:val="000F1F94"/>
    <w:rsid w:val="000F54CE"/>
    <w:rsid w:val="00131F37"/>
    <w:rsid w:val="002E1BCE"/>
    <w:rsid w:val="0031073D"/>
    <w:rsid w:val="003372BB"/>
    <w:rsid w:val="004879BA"/>
    <w:rsid w:val="004E476F"/>
    <w:rsid w:val="005123EE"/>
    <w:rsid w:val="00514B2F"/>
    <w:rsid w:val="005344A3"/>
    <w:rsid w:val="005574E6"/>
    <w:rsid w:val="00562239"/>
    <w:rsid w:val="00684D3D"/>
    <w:rsid w:val="006A3D37"/>
    <w:rsid w:val="007F1DDE"/>
    <w:rsid w:val="00805826"/>
    <w:rsid w:val="00846122"/>
    <w:rsid w:val="008D3BED"/>
    <w:rsid w:val="009C35C7"/>
    <w:rsid w:val="00AB6123"/>
    <w:rsid w:val="00B6419B"/>
    <w:rsid w:val="00B7506C"/>
    <w:rsid w:val="00BB694F"/>
    <w:rsid w:val="00C4290E"/>
    <w:rsid w:val="00D146DB"/>
    <w:rsid w:val="00DD0187"/>
    <w:rsid w:val="00DF49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219545909451441BA20DA27DDC364B86">
    <w:name w:val="219545909451441BA20DA27DDC364B86"/>
  </w:style>
  <w:style w:type="paragraph" w:customStyle="1" w:styleId="DFDD77F57CA34F4C8BBC3CE24DA2C641">
    <w:name w:val="DFDD77F57CA34F4C8BBC3CE24DA2C641"/>
  </w:style>
  <w:style w:type="paragraph" w:customStyle="1" w:styleId="0368471490354A388EA1F13DAC6B7E83">
    <w:name w:val="0368471490354A388EA1F13DAC6B7E83"/>
  </w:style>
  <w:style w:type="paragraph" w:customStyle="1" w:styleId="D56BA3A0B73A41A6846F67432CE34113">
    <w:name w:val="D56BA3A0B73A41A6846F67432CE34113"/>
    <w:rsid w:val="003107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rin">
  <a:themeElements>
    <a:clrScheme name="Brin">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Brin">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rin">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Nausicaa CRESTA</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D92F19-A1D7-4A33-96FE-096A8BC7F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{BDB626A8-5B67-42E9-954C-EFEF52182580}tf16392850_win32</Template>
  <TotalTime>424</TotalTime>
  <Pages>13</Pages>
  <Words>1710</Words>
  <Characters>9409</Characters>
  <Application>Microsoft Office Word</Application>
  <DocSecurity>0</DocSecurity>
  <Lines>78</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nausicaa cresta</dc:creator>
  <cp:keywords/>
  <cp:lastModifiedBy>nausicaa cresta</cp:lastModifiedBy>
  <cp:revision>140</cp:revision>
  <cp:lastPrinted>2022-05-18T08:47:00Z</cp:lastPrinted>
  <dcterms:created xsi:type="dcterms:W3CDTF">2021-10-07T14:45:00Z</dcterms:created>
  <dcterms:modified xsi:type="dcterms:W3CDTF">2022-05-18T08:47:00Z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