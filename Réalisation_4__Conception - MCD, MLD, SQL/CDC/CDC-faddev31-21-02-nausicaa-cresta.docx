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2368" behindDoc="1" locked="0" layoutInCell="1" allowOverlap="1" wp14:anchorId="71098695" wp14:editId="32E95943">
            <wp:simplePos x="0" y="0"/>
            <wp:positionH relativeFrom="margin">
              <wp:posOffset>-2818433</wp:posOffset>
            </wp:positionH>
            <wp:positionV relativeFrom="page">
              <wp:align>top</wp:align>
            </wp:positionV>
            <wp:extent cx="10030631" cy="6680537"/>
            <wp:effectExtent l="0" t="0" r="889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4416" behindDoc="1" locked="0" layoutInCell="1" allowOverlap="1" wp14:anchorId="5E80C0E3" wp14:editId="65DA014E">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765F6" id="Rectangle 3" o:spid="_x0000_s1026" alt="rectangle blanc pour le texte sur la couverture" style="position:absolute;margin-left:-15.95pt;margin-top:73.85pt;width:310.15pt;height:681.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77710B70">
                      <wp:extent cx="3528695" cy="2279177"/>
                      <wp:effectExtent l="0" t="0" r="0" b="6985"/>
                      <wp:docPr id="8" name="Zone de texte 8"/>
                      <wp:cNvGraphicFramePr/>
                      <a:graphic xmlns:a="http://schemas.openxmlformats.org/drawingml/2006/main">
                        <a:graphicData uri="http://schemas.microsoft.com/office/word/2010/wordprocessingShape">
                          <wps:wsp>
                            <wps:cNvSpPr txBox="1"/>
                            <wps:spPr>
                              <a:xfrm>
                                <a:off x="0" y="0"/>
                                <a:ext cx="3528695" cy="2279177"/>
                              </a:xfrm>
                              <a:prstGeom prst="rect">
                                <a:avLst/>
                              </a:prstGeom>
                              <a:noFill/>
                              <a:ln w="6350">
                                <a:noFill/>
                              </a:ln>
                            </wps:spPr>
                            <wps:txb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xml:space="preserve">« Les Cailloux de </w:t>
                                  </w:r>
                                  <w:proofErr w:type="spellStart"/>
                                  <w:r w:rsidR="00AC3AF0">
                                    <w:rPr>
                                      <w:color w:val="261C15"/>
                                      <w:sz w:val="40"/>
                                      <w:szCs w:val="40"/>
                                      <w:lang w:bidi="fr-FR"/>
                                    </w:rPr>
                                    <w:t>Zicaa</w:t>
                                  </w:r>
                                  <w:proofErr w:type="spellEnd"/>
                                  <w:r w:rsidR="00AC3AF0">
                                    <w:rPr>
                                      <w:color w:val="261C15"/>
                                      <w:sz w:val="40"/>
                                      <w:szCs w:val="40"/>
                                      <w:lang w:bidi="fr-FR"/>
                                    </w:rPr>
                                    <w:t> »</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" filled="f" stroked="f" strokeweight=".5pt">
                      <v:textbo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xml:space="preserve">« Les Cailloux de </w:t>
                            </w:r>
                            <w:proofErr w:type="spellStart"/>
                            <w:r w:rsidR="00AC3AF0">
                              <w:rPr>
                                <w:color w:val="261C15"/>
                                <w:sz w:val="40"/>
                                <w:szCs w:val="40"/>
                                <w:lang w:bidi="fr-FR"/>
                              </w:rPr>
                              <w:t>Zicaa</w:t>
                            </w:r>
                            <w:proofErr w:type="spellEnd"/>
                            <w:r w:rsidR="00AC3AF0">
                              <w:rPr>
                                <w:color w:val="261C15"/>
                                <w:sz w:val="40"/>
                                <w:szCs w:val="40"/>
                                <w:lang w:bidi="fr-FR"/>
                              </w:rPr>
                              <w:t> »</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46D0BC6D">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023DB5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192197B1"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244E97">
                  <w:rPr>
                    <w:rStyle w:val="Sous-titreCar"/>
                    <w:b w:val="0"/>
                    <w:noProof/>
                    <w:color w:val="261C15"/>
                    <w:lang w:bidi="fr-FR"/>
                  </w:rPr>
                  <w:t>9 mai</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50D97B70">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E6B22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976167"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5440" behindDoc="0" locked="0" layoutInCell="1" allowOverlap="1" wp14:anchorId="3A5B6A62" wp14:editId="4261495C">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5440;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3392" behindDoc="1" locked="0" layoutInCell="1" allowOverlap="1" wp14:anchorId="441B5D93" wp14:editId="294827D0">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BB9AF" id="Rectangle 2" o:spid="_x0000_s1026" alt="rectangle coloré" style="position:absolute;margin-left:-58.7pt;margin-top:525pt;width:611.1pt;height:316.5pt;z-index:-2516730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" fillcolor="#f5f5f5"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976167"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noProof/>
                      <w:color w:val="261C15"/>
                      <w:sz w:val="28"/>
                      <w:szCs w:val="22"/>
                      <w:lang w:eastAsia="en-US"/>
                    </w:rPr>
                    <w:id w:val="-829674369"/>
                    <w:docPartObj>
                      <w:docPartGallery w:val="Table of Contents"/>
                      <w:docPartUnique/>
                    </w:docPartObj>
                  </w:sdtPr>
                  <w:sdtEndPr>
                    <w:rPr>
                      <w:rFonts w:asciiTheme="majorHAnsi" w:hAnsiTheme="majorHAnsi"/>
                      <w:bCs/>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976167"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976167"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976167"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976167"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976167"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976167"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976167"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976167"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976167"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976167"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976167"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976167"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976167" w:rsidP="004D56E9">
                      <w:pPr>
                        <w:pStyle w:val="TM2"/>
                        <w:rPr>
                          <w:color w:val="261C15"/>
                        </w:rPr>
                      </w:pPr>
                      <w:hyperlink w:anchor="_Toc84515041" w:history="1">
                        <w:r w:rsidR="004D56E9">
                          <w:t>4</w:t>
                        </w:r>
                        <w:r w:rsidR="004D56E9" w:rsidRPr="006D1BD4">
                          <w:rPr>
                            <w:rStyle w:val="Lienhypertexte"/>
                            <w:color w:val="261C15"/>
                          </w:rPr>
                          <w:t>.</w:t>
                        </w:r>
                        <w:r w:rsidR="004D56E9">
                          <w:rPr>
                            <w:rStyle w:val="Lienhypertexte"/>
                            <w:color w:val="261C15"/>
                          </w:rPr>
                          <w:t>Partie technique</w:t>
                        </w:r>
                        <w:r w:rsidR="004D56E9" w:rsidRPr="006D1BD4">
                          <w:rPr>
                            <w:webHidden/>
                            <w:color w:val="261C15"/>
                          </w:rPr>
                          <w:tab/>
                          <w:t>8</w:t>
                        </w:r>
                      </w:hyperlink>
                    </w:p>
                    <w:p w14:paraId="5E4A97CD" w14:textId="0CAA5339" w:rsidR="001C0A93" w:rsidRPr="006D1BD4" w:rsidRDefault="00976167"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976167"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976167"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976167"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61FE5B24" w:rsidR="001C0A93" w:rsidRPr="006D1BD4" w:rsidRDefault="00976167"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w:t>
                        </w:r>
                        <w:r w:rsidR="00F3638B">
                          <w:rPr>
                            <w:webHidden/>
                          </w:rPr>
                          <w:t>1</w:t>
                        </w:r>
                      </w:hyperlink>
                    </w:p>
                    <w:p w14:paraId="2F0F66D4" w14:textId="7EC85780" w:rsidR="001C0A93" w:rsidRPr="006D1BD4" w:rsidRDefault="00976167"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976167"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976167"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502C24C9">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61" w:type="dxa"/>
        <w:tblInd w:w="142" w:type="dxa"/>
        <w:tblCellMar>
          <w:left w:w="0" w:type="dxa"/>
          <w:right w:w="0" w:type="dxa"/>
        </w:tblCellMar>
        <w:tblLook w:val="0000" w:firstRow="0" w:lastRow="0" w:firstColumn="0" w:lastColumn="0" w:noHBand="0" w:noVBand="0"/>
      </w:tblPr>
      <w:tblGrid>
        <w:gridCol w:w="10361"/>
      </w:tblGrid>
      <w:tr w:rsidR="00E4521A" w:rsidRPr="00E4521A" w14:paraId="14922F73" w14:textId="77777777" w:rsidTr="00F863F3">
        <w:trPr>
          <w:trHeight w:val="5931"/>
        </w:trPr>
        <w:tc>
          <w:tcPr>
            <w:tcW w:w="10361"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596ED5D9" w14:textId="39E47B23" w:rsidR="00C158FD" w:rsidRDefault="00164F48" w:rsidP="008B532F">
            <w:pPr>
              <w:pStyle w:val="Titre1"/>
              <w:spacing w:before="0" w:after="0"/>
              <w:ind w:left="1080" w:right="402"/>
              <w:jc w:val="both"/>
              <w:rPr>
                <w:b w:val="0"/>
                <w:color w:val="261C15"/>
                <w:sz w:val="20"/>
                <w:szCs w:val="20"/>
              </w:rPr>
            </w:pPr>
            <w:r w:rsidRPr="0090726B">
              <w:rPr>
                <w:b w:val="0"/>
                <w:bCs/>
                <w:color w:val="261C15"/>
                <w:sz w:val="20"/>
                <w:szCs w:val="20"/>
              </w:rPr>
              <w:t xml:space="preserve">Les cailloux de </w:t>
            </w:r>
            <w:proofErr w:type="spellStart"/>
            <w:r w:rsidRPr="0090726B">
              <w:rPr>
                <w:b w:val="0"/>
                <w:bCs/>
                <w:color w:val="261C15"/>
                <w:sz w:val="20"/>
                <w:szCs w:val="20"/>
              </w:rPr>
              <w:t>Zicaa</w:t>
            </w:r>
            <w:proofErr w:type="spellEnd"/>
            <w:r w:rsidRPr="0090726B">
              <w:rPr>
                <w:b w:val="0"/>
                <w:bCs/>
                <w:color w:val="261C15"/>
                <w:sz w:val="20"/>
                <w:szCs w:val="20"/>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r w:rsidR="007D4C09">
              <w:rPr>
                <w:b w:val="0"/>
                <w:color w:val="261C15"/>
                <w:sz w:val="20"/>
                <w:szCs w:val="20"/>
              </w:rPr>
              <w:t xml:space="preserve"> L’entreprise est engagée dans l’écologie et souhaite faire découvrir les réserves naturelles régionales à ses internautes. Elle aimerait également informer ses clients grâce à un reportage et des fiches-produits.</w:t>
            </w:r>
          </w:p>
          <w:p w14:paraId="5BD4DC1D" w14:textId="77777777" w:rsidR="008B532F" w:rsidRPr="0090726B" w:rsidRDefault="008B532F" w:rsidP="008B532F">
            <w:pPr>
              <w:pStyle w:val="Titre1"/>
              <w:spacing w:before="0" w:after="0"/>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488C2523">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157F51">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E3E8DA" w:themeFill="accent4" w:themeFillTint="33"/>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157F51">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E3E8DA" w:themeFill="accent4" w:themeFillTint="33"/>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157F51">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E3E8DA" w:themeFill="accent4" w:themeFillTint="33"/>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157F51">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E3E8DA" w:themeFill="accent4" w:themeFillTint="33"/>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157F51">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E3E8DA" w:themeFill="accent4" w:themeFillTint="33"/>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157F51">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E3E8DA" w:themeFill="accent4" w:themeFillTint="33"/>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157F51">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E3E8DA" w:themeFill="accent4" w:themeFillTint="33"/>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157F51">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E3E8DA" w:themeFill="accent4" w:themeFillTint="33"/>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E3E8DA" w:themeFill="accent4" w:themeFillTint="33"/>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956E4C" w:rsidRPr="00E4521A" w14:paraId="2DE05817" w14:textId="77777777" w:rsidTr="00157F51">
              <w:tc>
                <w:tcPr>
                  <w:tcW w:w="1781" w:type="dxa"/>
                  <w:vAlign w:val="center"/>
                </w:tcPr>
                <w:p w14:paraId="183F48A0" w14:textId="62E3A450" w:rsidR="00956E4C" w:rsidRPr="00E4521A" w:rsidRDefault="00956E4C" w:rsidP="0002067D">
                  <w:pPr>
                    <w:pStyle w:val="Titre1"/>
                    <w:outlineLvl w:val="0"/>
                    <w:rPr>
                      <w:color w:val="261C15"/>
                      <w:sz w:val="20"/>
                      <w:szCs w:val="20"/>
                    </w:rPr>
                  </w:pPr>
                  <w:r>
                    <w:rPr>
                      <w:color w:val="261C15"/>
                      <w:sz w:val="20"/>
                      <w:szCs w:val="20"/>
                    </w:rPr>
                    <w:t>Engagement écologique</w:t>
                  </w:r>
                </w:p>
              </w:tc>
              <w:tc>
                <w:tcPr>
                  <w:tcW w:w="2263" w:type="dxa"/>
                  <w:shd w:val="clear" w:color="auto" w:fill="E3E8DA" w:themeFill="accent4" w:themeFillTint="33"/>
                  <w:vAlign w:val="center"/>
                </w:tcPr>
                <w:p w14:paraId="4ED1ED6D" w14:textId="6508CF03"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668E5D7D" w14:textId="16E7C4EB"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c>
                <w:tcPr>
                  <w:tcW w:w="2263" w:type="dxa"/>
                  <w:shd w:val="clear" w:color="auto" w:fill="ECE6DB" w:themeFill="accent3" w:themeFillTint="33"/>
                  <w:vAlign w:val="center"/>
                </w:tcPr>
                <w:p w14:paraId="7EA57E04" w14:textId="547A2B5C"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r w:rsidR="00E4521A" w:rsidRPr="00E4521A" w14:paraId="5C105D8D" w14:textId="77777777" w:rsidTr="00157F51">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E3E8DA" w:themeFill="accent4" w:themeFillTint="33"/>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w:t>
            </w:r>
            <w:r w:rsidRPr="002466B2">
              <w:rPr>
                <w:b w:val="0"/>
                <w:bCs/>
                <w:color w:val="261C15"/>
                <w:sz w:val="20"/>
                <w:szCs w:val="20"/>
              </w:rPr>
              <w:lastRenderedPageBreak/>
              <w:t>des pierres. Il est primordial de mettre en place une création de compte, avec la possibilité de se connecter pour contacter le service client.</w:t>
            </w:r>
            <w:r>
              <w:rPr>
                <w:bCs/>
                <w:color w:val="261C15"/>
                <w:sz w:val="24"/>
                <w:szCs w:val="24"/>
              </w:rPr>
              <w:t xml:space="preserve"> </w:t>
            </w:r>
          </w:p>
          <w:p w14:paraId="41F49982" w14:textId="182288A6" w:rsidR="003F55FB" w:rsidRP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43797BB1">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4065FBF4" w14:textId="29AD41DD" w:rsidR="007A48E5" w:rsidRDefault="00321E00" w:rsidP="007A48E5">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est un site d’e-commerc</w:t>
            </w:r>
            <w:r w:rsidR="007A48E5">
              <w:rPr>
                <w:b w:val="0"/>
                <w:bCs/>
                <w:color w:val="261C15"/>
                <w:sz w:val="20"/>
                <w:szCs w:val="20"/>
              </w:rPr>
              <w:t>e</w:t>
            </w:r>
          </w:p>
          <w:p w14:paraId="76C485B0" w14:textId="6C808D8A" w:rsidR="00941923" w:rsidRDefault="00941923"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 xml:space="preserve">Il sera </w:t>
            </w:r>
            <w:proofErr w:type="gramStart"/>
            <w:r>
              <w:rPr>
                <w:b w:val="0"/>
                <w:bCs/>
                <w:color w:val="261C15"/>
                <w:sz w:val="20"/>
                <w:szCs w:val="20"/>
              </w:rPr>
              <w:t>responsive</w:t>
            </w:r>
            <w:proofErr w:type="gramEnd"/>
            <w:r>
              <w:rPr>
                <w:b w:val="0"/>
                <w:bCs/>
                <w:color w:val="261C15"/>
                <w:sz w:val="20"/>
                <w:szCs w:val="20"/>
              </w:rPr>
              <w:t xml:space="preserve"> avec 3 points de cassure : format PC, tablette et smartphone</w:t>
            </w:r>
          </w:p>
          <w:p w14:paraId="390D16B1" w14:textId="0846422A" w:rsidR="007A48E5" w:rsidRPr="007A48E5" w:rsidRDefault="00A8413E"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La</w:t>
            </w:r>
            <w:r w:rsidR="007A48E5">
              <w:rPr>
                <w:b w:val="0"/>
                <w:bCs/>
                <w:color w:val="261C15"/>
                <w:sz w:val="20"/>
                <w:szCs w:val="20"/>
              </w:rPr>
              <w:t xml:space="preserve"> barre de navigation change</w:t>
            </w:r>
            <w:r>
              <w:rPr>
                <w:b w:val="0"/>
                <w:bCs/>
                <w:color w:val="261C15"/>
                <w:sz w:val="20"/>
                <w:szCs w:val="20"/>
              </w:rPr>
              <w:t>ra</w:t>
            </w:r>
            <w:r w:rsidR="007A48E5">
              <w:rPr>
                <w:b w:val="0"/>
                <w:bCs/>
                <w:color w:val="261C15"/>
                <w:sz w:val="20"/>
                <w:szCs w:val="20"/>
              </w:rPr>
              <w:t xml:space="preserve"> de couleur au scroll</w:t>
            </w:r>
            <w:r>
              <w:rPr>
                <w:b w:val="0"/>
                <w:bCs/>
                <w:color w:val="261C15"/>
                <w:sz w:val="20"/>
                <w:szCs w:val="20"/>
              </w:rPr>
              <w:t xml:space="preserve"> pour dynamiser le site</w:t>
            </w:r>
          </w:p>
          <w:p w14:paraId="2889B598" w14:textId="3B44B817" w:rsidR="00564FF5" w:rsidRPr="00E4521A" w:rsidRDefault="009E0482"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U</w:t>
            </w:r>
            <w:r w:rsidR="00564FF5">
              <w:rPr>
                <w:b w:val="0"/>
                <w:bCs/>
                <w:color w:val="261C15"/>
                <w:sz w:val="20"/>
                <w:szCs w:val="20"/>
              </w:rPr>
              <w:t>n espace « mon panier »</w:t>
            </w:r>
            <w:r w:rsidR="007A48E5">
              <w:rPr>
                <w:b w:val="0"/>
                <w:bCs/>
                <w:color w:val="261C15"/>
                <w:sz w:val="20"/>
                <w:szCs w:val="20"/>
              </w:rPr>
              <w:t xml:space="preserve"> </w:t>
            </w:r>
            <w:r>
              <w:rPr>
                <w:b w:val="0"/>
                <w:bCs/>
                <w:color w:val="261C15"/>
                <w:sz w:val="20"/>
                <w:szCs w:val="20"/>
              </w:rPr>
              <w:t>sera</w:t>
            </w:r>
            <w:r w:rsidR="007A48E5">
              <w:rPr>
                <w:b w:val="0"/>
                <w:bCs/>
                <w:color w:val="261C15"/>
                <w:sz w:val="20"/>
                <w:szCs w:val="20"/>
              </w:rPr>
              <w:t xml:space="preserve"> prévu</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8399698"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007A48E5">
              <w:rPr>
                <w:b w:val="0"/>
                <w:bCs/>
                <w:color w:val="261C15"/>
                <w:sz w:val="20"/>
                <w:szCs w:val="20"/>
              </w:rPr>
              <w:t xml:space="preserve"> envisagé</w:t>
            </w:r>
          </w:p>
          <w:p w14:paraId="12874F21" w14:textId="174B1E17" w:rsidR="009C0638" w:rsidRPr="007A48E5" w:rsidRDefault="00753910"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w:t>
            </w:r>
            <w:r w:rsidR="007A48E5">
              <w:rPr>
                <w:b w:val="0"/>
                <w:bCs/>
                <w:color w:val="261C15"/>
                <w:sz w:val="20"/>
                <w:szCs w:val="20"/>
              </w:rPr>
              <w:t>t</w:t>
            </w:r>
          </w:p>
          <w:p w14:paraId="5BBB94BC" w14:textId="37CE1E90" w:rsidR="00105DEC" w:rsidRDefault="009C0638"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79775BB7" w14:textId="6A29519F"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carrousel de photos mettra en valeur les produits vendus</w:t>
            </w:r>
          </w:p>
          <w:p w14:paraId="4377CF6D" w14:textId="00664F17"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reportage sur les pierres sera publié en page d’accueil</w:t>
            </w:r>
          </w:p>
          <w:p w14:paraId="6BE09DA9" w14:textId="628276FE" w:rsidR="00105DEC" w:rsidRDefault="00105DEC"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doit posséder un espace client avec un système de </w:t>
            </w:r>
            <w:r>
              <w:rPr>
                <w:b w:val="0"/>
                <w:bCs/>
                <w:color w:val="261C15"/>
                <w:sz w:val="20"/>
                <w:szCs w:val="20"/>
              </w:rPr>
              <w:t>création de compte et de connexion</w:t>
            </w:r>
          </w:p>
          <w:p w14:paraId="421BE76F" w14:textId="06822544" w:rsidR="007A48E5" w:rsidRPr="00E4521A"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Le formulaire d’inscription et de connexion sera un formulaire dynamique</w:t>
            </w:r>
          </w:p>
          <w:p w14:paraId="171536D2" w14:textId="66DA5EE5" w:rsidR="009C0638" w:rsidRDefault="00105DEC" w:rsidP="00AC4E07">
            <w:pPr>
              <w:pStyle w:val="Titre1"/>
              <w:numPr>
                <w:ilvl w:val="0"/>
                <w:numId w:val="27"/>
              </w:numPr>
              <w:spacing w:before="0" w:after="0" w:line="240" w:lineRule="auto"/>
              <w:jc w:val="both"/>
              <w:rPr>
                <w:b w:val="0"/>
                <w:bCs/>
                <w:color w:val="261C15"/>
                <w:sz w:val="20"/>
                <w:szCs w:val="20"/>
              </w:rPr>
            </w:pPr>
            <w:r>
              <w:rPr>
                <w:b w:val="0"/>
                <w:bCs/>
                <w:color w:val="261C15"/>
                <w:sz w:val="20"/>
                <w:szCs w:val="20"/>
              </w:rPr>
              <w:t>Il proposera une API qui recense les réserves naturelles régionales</w:t>
            </w:r>
          </w:p>
          <w:p w14:paraId="6277658F" w14:textId="70AE1C59" w:rsidR="007A48E5" w:rsidRPr="00E4521A" w:rsidRDefault="007A48E5" w:rsidP="007A48E5">
            <w:pPr>
              <w:pStyle w:val="Titre1"/>
              <w:spacing w:before="0" w:after="0" w:line="240" w:lineRule="auto"/>
              <w:jc w:val="both"/>
              <w:rPr>
                <w:b w:val="0"/>
                <w:bCs/>
                <w:color w:val="261C15"/>
                <w:sz w:val="20"/>
                <w:szCs w:val="20"/>
              </w:rPr>
            </w:pP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6160" behindDoc="0" locked="0" layoutInCell="1" allowOverlap="1" wp14:anchorId="3EBEB980" wp14:editId="268B162F">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40DEDD98">
                  <wp:extent cx="6465196" cy="77545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473894" cy="7765020"/>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E6535DC" w:rsidR="00621450" w:rsidRDefault="00621450" w:rsidP="0061454E">
            <w:pPr>
              <w:pStyle w:val="Titre1"/>
              <w:jc w:val="both"/>
              <w:rPr>
                <w:color w:val="261C15"/>
                <w:sz w:val="20"/>
                <w:szCs w:val="20"/>
              </w:rPr>
            </w:pPr>
          </w:p>
          <w:p w14:paraId="7BCFF310" w14:textId="77777777" w:rsidR="00973D87" w:rsidRDefault="00973D87"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3ECA4A40" w14:textId="1BBB81C4" w:rsidR="00CF2C9E" w:rsidRDefault="00F42A98" w:rsidP="00141DDB">
            <w:pPr>
              <w:pStyle w:val="Titre1"/>
              <w:ind w:left="1080" w:right="445"/>
              <w:jc w:val="both"/>
              <w:rPr>
                <w:b w:val="0"/>
                <w:bCs/>
                <w:color w:val="261C15"/>
                <w:sz w:val="20"/>
                <w:szCs w:val="20"/>
              </w:rPr>
            </w:pPr>
            <w:r>
              <w:rPr>
                <w:b w:val="0"/>
                <w:bCs/>
                <w:color w:val="261C15"/>
                <w:sz w:val="20"/>
                <w:szCs w:val="20"/>
              </w:rPr>
              <w:t>« </w:t>
            </w:r>
            <w:r w:rsidR="008F3D21" w:rsidRPr="008F3D21">
              <w:rPr>
                <w:b w:val="0"/>
                <w:bCs/>
                <w:color w:val="261C15"/>
                <w:sz w:val="20"/>
                <w:szCs w:val="20"/>
              </w:rPr>
              <w:t xml:space="preserve">Les cailloux de </w:t>
            </w:r>
            <w:proofErr w:type="spellStart"/>
            <w:r w:rsidR="008F3D21" w:rsidRPr="008F3D21">
              <w:rPr>
                <w:b w:val="0"/>
                <w:bCs/>
                <w:color w:val="261C15"/>
                <w:sz w:val="20"/>
                <w:szCs w:val="20"/>
              </w:rPr>
              <w:t>Zicaa</w:t>
            </w:r>
            <w:proofErr w:type="spellEnd"/>
            <w:r>
              <w:rPr>
                <w:b w:val="0"/>
                <w:bCs/>
                <w:color w:val="261C15"/>
                <w:sz w:val="20"/>
                <w:szCs w:val="20"/>
              </w:rPr>
              <w:t> »</w:t>
            </w:r>
            <w:r w:rsidR="008F3D21" w:rsidRPr="008F3D21">
              <w:rPr>
                <w:b w:val="0"/>
                <w:bCs/>
                <w:color w:val="261C15"/>
                <w:sz w:val="20"/>
                <w:szCs w:val="20"/>
              </w:rPr>
              <w:t xml:space="preserve">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w:t>
            </w:r>
            <w:r w:rsidR="00153847">
              <w:rPr>
                <w:b w:val="0"/>
                <w:bCs/>
                <w:color w:val="261C15"/>
                <w:sz w:val="20"/>
                <w:szCs w:val="20"/>
              </w:rPr>
              <w:t xml:space="preserve"> </w:t>
            </w:r>
            <w:r w:rsidR="005744DF">
              <w:rPr>
                <w:b w:val="0"/>
                <w:bCs/>
                <w:color w:val="261C15"/>
                <w:sz w:val="20"/>
                <w:szCs w:val="20"/>
              </w:rPr>
              <w:t>et une connexion à ce compte</w:t>
            </w:r>
            <w:r w:rsidR="008F3D21" w:rsidRPr="008F3D21">
              <w:rPr>
                <w:b w:val="0"/>
                <w:bCs/>
                <w:color w:val="261C15"/>
                <w:sz w:val="20"/>
                <w:szCs w:val="20"/>
              </w:rPr>
              <w:t>. Les produits doivent être classés par catégorie de pierres afin de faciliter son ergonomie et sa clarté d’utilisation. Il pourrait être utile de créer un carrousel de photos p</w:t>
            </w:r>
            <w:r w:rsidR="005744DF">
              <w:rPr>
                <w:b w:val="0"/>
                <w:bCs/>
                <w:color w:val="261C15"/>
                <w:sz w:val="20"/>
                <w:szCs w:val="20"/>
              </w:rPr>
              <w:t>our mettre en valeur les produits vendus. La société a un engagem</w:t>
            </w:r>
            <w:r w:rsidR="00153847">
              <w:rPr>
                <w:b w:val="0"/>
                <w:bCs/>
                <w:color w:val="261C15"/>
                <w:sz w:val="20"/>
                <w:szCs w:val="20"/>
              </w:rPr>
              <w:t>ent fort avec la nature et souhaite le mettre en avant sur son site.</w:t>
            </w:r>
          </w:p>
          <w:p w14:paraId="6A9888BE" w14:textId="77777777" w:rsidR="00141DDB" w:rsidRPr="008F3D21" w:rsidRDefault="00141DDB" w:rsidP="00141DDB">
            <w:pPr>
              <w:pStyle w:val="Titre1"/>
              <w:spacing w:before="0" w:after="0"/>
              <w:ind w:left="1080" w:right="445"/>
              <w:jc w:val="both"/>
              <w:rPr>
                <w:b w:val="0"/>
                <w:bCs/>
                <w:color w:val="261C15"/>
                <w:sz w:val="20"/>
                <w:szCs w:val="20"/>
              </w:rPr>
            </w:pP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63872" behindDoc="0" locked="0" layoutInCell="1" allowOverlap="1" wp14:anchorId="6AA610CF" wp14:editId="40E7E5DD">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6464" behindDoc="1" locked="0" layoutInCell="1" allowOverlap="1" wp14:anchorId="25EA7A42" wp14:editId="1B6A1A5E">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70016;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w:t>
            </w:r>
            <w:proofErr w:type="spellStart"/>
            <w:r w:rsidRPr="002903B7">
              <w:rPr>
                <w:b w:val="0"/>
                <w:bCs/>
                <w:color w:val="261C15"/>
                <w:sz w:val="20"/>
                <w:szCs w:val="20"/>
              </w:rPr>
              <w:t>breakpoint</w:t>
            </w:r>
            <w:proofErr w:type="spellEnd"/>
            <w:r w:rsidRPr="002903B7">
              <w:rPr>
                <w:b w:val="0"/>
                <w:bCs/>
                <w:color w:val="261C15"/>
                <w:sz w:val="20"/>
                <w:szCs w:val="20"/>
              </w:rPr>
              <w: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49F530F"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PHP</w:t>
            </w:r>
            <w:r w:rsidRPr="00DB6C66">
              <w:rPr>
                <w:color w:val="261C15"/>
                <w:sz w:val="20"/>
                <w:szCs w:val="20"/>
              </w:rPr>
              <w:t> :</w:t>
            </w:r>
            <w:r w:rsidRPr="002903B7">
              <w:rPr>
                <w:b w:val="0"/>
                <w:bCs/>
                <w:color w:val="261C15"/>
                <w:sz w:val="20"/>
                <w:szCs w:val="20"/>
              </w:rPr>
              <w:t xml:space="preserve"> l’étape de création et de connexion au compte fera appel au langage PHP. Celui-ci devra utiliser le modèle MVC (modèle, vue, </w:t>
            </w:r>
            <w:r w:rsidR="00153847" w:rsidRPr="002903B7">
              <w:rPr>
                <w:b w:val="0"/>
                <w:bCs/>
                <w:color w:val="261C15"/>
                <w:sz w:val="20"/>
                <w:szCs w:val="20"/>
              </w:rPr>
              <w:t>contrôle</w:t>
            </w:r>
            <w:r w:rsidR="00153847">
              <w:rPr>
                <w:b w:val="0"/>
                <w:bCs/>
                <w:color w:val="261C15"/>
                <w:sz w:val="20"/>
                <w:szCs w:val="20"/>
              </w:rPr>
              <w:t>u</w:t>
            </w:r>
            <w:r w:rsidR="00153847" w:rsidRPr="002903B7">
              <w:rPr>
                <w:b w:val="0"/>
                <w:bCs/>
                <w:color w:val="261C15"/>
                <w:sz w:val="20"/>
                <w:szCs w:val="20"/>
              </w:rPr>
              <w:t>r</w:t>
            </w:r>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08342320" w14:textId="2CF81D40" w:rsidR="00FA4EDD" w:rsidRDefault="00FA4EDD" w:rsidP="003B16B6">
            <w:pPr>
              <w:pStyle w:val="Titre1"/>
              <w:rPr>
                <w:color w:val="261C15"/>
                <w:sz w:val="20"/>
                <w:szCs w:val="20"/>
              </w:rPr>
            </w:pPr>
          </w:p>
          <w:p w14:paraId="6307EE8D" w14:textId="77777777" w:rsidR="0039107E" w:rsidRPr="00E4521A" w:rsidRDefault="0039107E" w:rsidP="003B16B6">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1C2159B"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w:t>
            </w:r>
            <w:r w:rsidR="000C2766">
              <w:rPr>
                <w:b w:val="0"/>
                <w:bCs/>
                <w:color w:val="261C15"/>
                <w:sz w:val="20"/>
                <w:szCs w:val="20"/>
              </w:rPr>
              <w:t xml:space="preserve"> </w:t>
            </w:r>
            <w:r w:rsidR="00784E53">
              <w:rPr>
                <w:b w:val="0"/>
                <w:bCs/>
                <w:color w:val="261C15"/>
                <w:sz w:val="20"/>
                <w:szCs w:val="20"/>
              </w:rPr>
              <w:t xml:space="preserve">sur PC portable, tablettes et smartphones. Il devra donc comporter </w:t>
            </w:r>
            <w:r w:rsidR="000C2766">
              <w:rPr>
                <w:b w:val="0"/>
                <w:bCs/>
                <w:color w:val="261C15"/>
                <w:sz w:val="20"/>
                <w:szCs w:val="20"/>
              </w:rPr>
              <w:t>3</w:t>
            </w:r>
            <w:r w:rsidR="00784E53">
              <w:rPr>
                <w:b w:val="0"/>
                <w:bCs/>
                <w:color w:val="261C15"/>
                <w:sz w:val="20"/>
                <w:szCs w:val="20"/>
              </w:rPr>
              <w:t xml:space="preserve"> points de cassure</w:t>
            </w:r>
            <w:r w:rsidR="000C2766">
              <w:rPr>
                <w:b w:val="0"/>
                <w:bCs/>
                <w:color w:val="261C15"/>
                <w:sz w:val="20"/>
                <w:szCs w:val="20"/>
              </w:rPr>
              <w:t xml:space="preserve"> au minimum.</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7452B49B" w:rsidR="005A4232"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451E074" w14:textId="20821820" w:rsidR="00DA0677" w:rsidRDefault="00DA0677" w:rsidP="00DA0677">
            <w:pPr>
              <w:pStyle w:val="Titre1"/>
              <w:rPr>
                <w:color w:val="F05D23"/>
                <w:sz w:val="36"/>
                <w:szCs w:val="36"/>
              </w:rPr>
            </w:pPr>
            <w:r>
              <w:rPr>
                <w:color w:val="F05D23"/>
                <w:sz w:val="36"/>
                <w:szCs w:val="36"/>
              </w:rPr>
              <w:t>V CHARTE GRAPHIQUE DU SITE</w:t>
            </w:r>
          </w:p>
          <w:p w14:paraId="39E43AFF" w14:textId="1BC9B8A3" w:rsidR="00DD3F1B" w:rsidRPr="00DD3F1B" w:rsidRDefault="00DD3F1B" w:rsidP="00DD3F1B">
            <w:pPr>
              <w:pStyle w:val="Titre4"/>
              <w:rPr>
                <w:i w:val="0"/>
                <w:iCs w:val="0"/>
              </w:rPr>
            </w:pPr>
            <w:r>
              <w:rPr>
                <w:i w:val="0"/>
                <w:iCs w:val="0"/>
              </w:rPr>
              <w:t xml:space="preserve">Création du logo </w:t>
            </w:r>
          </w:p>
          <w:p w14:paraId="0FC07359" w14:textId="6ADE694E" w:rsidR="003C21B8" w:rsidRDefault="00F863F3" w:rsidP="00DD3F1B">
            <w:pPr>
              <w:pStyle w:val="Titre1"/>
              <w:spacing w:after="0" w:line="240" w:lineRule="auto"/>
              <w:jc w:val="center"/>
            </w:pPr>
            <w:r>
              <w:rPr>
                <w:noProof/>
                <w:color w:val="F05D23"/>
                <w:sz w:val="36"/>
                <w:szCs w:val="36"/>
              </w:rPr>
              <w:drawing>
                <wp:inline distT="0" distB="0" distL="0" distR="0" wp14:anchorId="053498EB" wp14:editId="50823BC6">
                  <wp:extent cx="3191074" cy="3191072"/>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95240" cy="3195238"/>
                          </a:xfrm>
                          <a:prstGeom prst="rect">
                            <a:avLst/>
                          </a:prstGeom>
                        </pic:spPr>
                      </pic:pic>
                    </a:graphicData>
                  </a:graphic>
                </wp:inline>
              </w:drawing>
            </w:r>
          </w:p>
          <w:p w14:paraId="23E787CF" w14:textId="26D2F6AB" w:rsidR="00DA0677" w:rsidRPr="00E4521A" w:rsidRDefault="00D96308" w:rsidP="00DD3F1B">
            <w:pPr>
              <w:pStyle w:val="Lgende"/>
              <w:jc w:val="center"/>
              <w:rPr>
                <w:b w:val="0"/>
                <w:bCs/>
                <w:color w:val="261C15"/>
                <w:sz w:val="20"/>
                <w:szCs w:val="20"/>
              </w:rPr>
            </w:pPr>
            <w:r>
              <w:rPr>
                <w:noProof/>
              </w:rPr>
              <mc:AlternateContent>
                <mc:Choice Requires="wpg">
                  <w:drawing>
                    <wp:anchor distT="0" distB="0" distL="114300" distR="114300" simplePos="0" relativeHeight="251682304" behindDoc="0" locked="0" layoutInCell="1" allowOverlap="1" wp14:anchorId="3F19EF73" wp14:editId="2F3BFA8A">
                      <wp:simplePos x="0" y="0"/>
                      <wp:positionH relativeFrom="column">
                        <wp:posOffset>1771906</wp:posOffset>
                      </wp:positionH>
                      <wp:positionV relativeFrom="paragraph">
                        <wp:posOffset>174914</wp:posOffset>
                      </wp:positionV>
                      <wp:extent cx="2742730" cy="593766"/>
                      <wp:effectExtent l="0" t="0" r="19685" b="15875"/>
                      <wp:wrapNone/>
                      <wp:docPr id="34" name="Groupe 34"/>
                      <wp:cNvGraphicFramePr/>
                      <a:graphic xmlns:a="http://schemas.openxmlformats.org/drawingml/2006/main">
                        <a:graphicData uri="http://schemas.microsoft.com/office/word/2010/wordprocessingGroup">
                          <wpg:wgp>
                            <wpg:cNvGrpSpPr/>
                            <wpg:grpSpPr>
                              <a:xfrm>
                                <a:off x="0" y="0"/>
                                <a:ext cx="2742730" cy="593766"/>
                                <a:chOff x="0" y="0"/>
                                <a:chExt cx="2742730" cy="593766"/>
                              </a:xfrm>
                            </wpg:grpSpPr>
                            <wps:wsp>
                              <wps:cNvPr id="13" name="Rectangle : coins arrondis 13"/>
                              <wps:cNvSpPr/>
                              <wps:spPr>
                                <a:xfrm>
                                  <a:off x="0" y="0"/>
                                  <a:ext cx="1282535" cy="59376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E429706" w14:textId="6D0801A0" w:rsidR="00DD3F1B" w:rsidRPr="005A7670" w:rsidRDefault="00DD3F1B" w:rsidP="00DD3F1B">
                                    <w:pPr>
                                      <w:jc w:val="center"/>
                                      <w:rPr>
                                        <w:color w:val="F5F5F5"/>
                                      </w:rPr>
                                    </w:pPr>
                                    <w:r w:rsidRPr="005A7670">
                                      <w:rPr>
                                        <w:color w:val="F5F5F5"/>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 coins arrondis 33"/>
                              <wps:cNvSpPr/>
                              <wps:spPr>
                                <a:xfrm>
                                  <a:off x="1460665" y="0"/>
                                  <a:ext cx="1282065" cy="593725"/>
                                </a:xfrm>
                                <a:prstGeom prst="roundRect">
                                  <a:avLst/>
                                </a:prstGeom>
                                <a:solidFill>
                                  <a:srgbClr val="F5F5F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19EF73" id="Groupe 34" o:spid="_x0000_s1051" style="position:absolute;left:0;text-align:left;margin-left:139.5pt;margin-top:13.75pt;width:215.95pt;height:46.75pt;z-index:251682304;mso-position-horizontal-relative:text;mso-position-vertical-relative:text" coordsize="27427,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">
                      <v:roundrect id="Rectangle : coins arrondis 13" o:spid="_x0000_s1052" style="position:absolute;width:12825;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" fillcolor="black [3200]" strokecolor="black [1600]" strokeweight="1.25pt">
                        <v:stroke endcap="round"/>
                        <v:textbox>
                          <w:txbxContent>
                            <w:p w14:paraId="1E429706" w14:textId="6D0801A0" w:rsidR="00DD3F1B" w:rsidRPr="005A7670" w:rsidRDefault="00DD3F1B" w:rsidP="00DD3F1B">
                              <w:pPr>
                                <w:jc w:val="center"/>
                                <w:rPr>
                                  <w:color w:val="F5F5F5"/>
                                </w:rPr>
                              </w:pPr>
                              <w:r w:rsidRPr="005A7670">
                                <w:rPr>
                                  <w:color w:val="F5F5F5"/>
                                </w:rPr>
                                <w:t>#000000</w:t>
                              </w:r>
                            </w:p>
                          </w:txbxContent>
                        </v:textbox>
                      </v:roundrect>
                      <v:roundrect id="Rectangle : coins arrondis 33" o:spid="_x0000_s1053" style="position:absolute;left:14606;width:12821;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" fillcolor="#f5f5f5" strokecolor="black [3213]" strokeweight="1.25pt">
                        <v:stroke endcap="round"/>
                        <v:textbo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v:textbox>
                      </v:roundrect>
                    </v:group>
                  </w:pict>
                </mc:Fallback>
              </mc:AlternateContent>
            </w:r>
          </w:p>
          <w:p w14:paraId="6B0713FB" w14:textId="79D7A67A" w:rsidR="005A7670" w:rsidRPr="00DD3F1B" w:rsidRDefault="005A7670" w:rsidP="005A7670">
            <w:pPr>
              <w:pStyle w:val="Titre4"/>
              <w:rPr>
                <w:i w:val="0"/>
                <w:iCs w:val="0"/>
              </w:rPr>
            </w:pPr>
          </w:p>
          <w:p w14:paraId="1D41D98F" w14:textId="26829390" w:rsidR="005A7670" w:rsidRDefault="005A7670" w:rsidP="00864220">
            <w:pPr>
              <w:pStyle w:val="Titre1"/>
              <w:jc w:val="center"/>
              <w:rPr>
                <w:b w:val="0"/>
                <w:bCs/>
                <w:i/>
                <w:iCs/>
                <w:color w:val="000000" w:themeColor="text1"/>
                <w:sz w:val="20"/>
                <w:szCs w:val="20"/>
              </w:rPr>
            </w:pPr>
          </w:p>
          <w:p w14:paraId="06512E41" w14:textId="6057F3D7" w:rsidR="005A7670" w:rsidRDefault="005A7670" w:rsidP="00864220">
            <w:pPr>
              <w:pStyle w:val="Titre1"/>
              <w:jc w:val="center"/>
              <w:rPr>
                <w:b w:val="0"/>
                <w:bCs/>
                <w:i/>
                <w:iCs/>
                <w:color w:val="000000" w:themeColor="text1"/>
                <w:sz w:val="20"/>
                <w:szCs w:val="20"/>
              </w:rPr>
            </w:pPr>
          </w:p>
          <w:p w14:paraId="117CA3A4" w14:textId="549331ED" w:rsidR="00864220" w:rsidRDefault="00864220" w:rsidP="00864220">
            <w:pPr>
              <w:pStyle w:val="Titre1"/>
              <w:jc w:val="center"/>
              <w:rPr>
                <w:b w:val="0"/>
                <w:bCs/>
                <w:i/>
                <w:iCs/>
                <w:color w:val="000000" w:themeColor="text1"/>
                <w:sz w:val="20"/>
                <w:szCs w:val="20"/>
              </w:rPr>
            </w:pPr>
          </w:p>
          <w:p w14:paraId="60BF4E46" w14:textId="472D865E" w:rsidR="005A7670" w:rsidRPr="005A7670" w:rsidRDefault="005A7670" w:rsidP="005A7670">
            <w:pPr>
              <w:pStyle w:val="Titre4"/>
              <w:rPr>
                <w:i w:val="0"/>
                <w:iCs w:val="0"/>
              </w:rPr>
            </w:pPr>
            <w:r w:rsidRPr="005A7670">
              <w:rPr>
                <w:i w:val="0"/>
                <w:iCs w:val="0"/>
                <w:noProof/>
              </w:rPr>
              <w:lastRenderedPageBreak/>
              <mc:AlternateContent>
                <mc:Choice Requires="wpg">
                  <w:drawing>
                    <wp:anchor distT="0" distB="0" distL="114300" distR="114300" simplePos="0" relativeHeight="251678208" behindDoc="0" locked="0" layoutInCell="1" allowOverlap="1" wp14:anchorId="017E9FE4" wp14:editId="62882C84">
                      <wp:simplePos x="0" y="0"/>
                      <wp:positionH relativeFrom="column">
                        <wp:posOffset>2413000</wp:posOffset>
                      </wp:positionH>
                      <wp:positionV relativeFrom="paragraph">
                        <wp:posOffset>396875</wp:posOffset>
                      </wp:positionV>
                      <wp:extent cx="1801495" cy="8787765"/>
                      <wp:effectExtent l="0" t="0" r="27305" b="13335"/>
                      <wp:wrapTopAndBottom/>
                      <wp:docPr id="38" name="Groupe 38"/>
                      <wp:cNvGraphicFramePr/>
                      <a:graphic xmlns:a="http://schemas.openxmlformats.org/drawingml/2006/main">
                        <a:graphicData uri="http://schemas.microsoft.com/office/word/2010/wordprocessingGroup">
                          <wpg:wgp>
                            <wpg:cNvGrpSpPr/>
                            <wpg:grpSpPr>
                              <a:xfrm>
                                <a:off x="0" y="0"/>
                                <a:ext cx="1801495" cy="8787765"/>
                                <a:chOff x="0" y="0"/>
                                <a:chExt cx="2319911" cy="5150065"/>
                              </a:xfrm>
                            </wpg:grpSpPr>
                            <wps:wsp>
                              <wps:cNvPr id="7" name="Rectangle 7"/>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1330037"/>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2671948"/>
                                  <a:ext cx="2296160" cy="1148080"/>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E3CD2" w14:textId="77777777" w:rsidR="00DA0677" w:rsidRPr="007D4AF3" w:rsidRDefault="00DA0677" w:rsidP="00DA0677">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751" y="4001985"/>
                                  <a:ext cx="2296160" cy="1148080"/>
                                </a:xfrm>
                                <a:prstGeom prst="rect">
                                  <a:avLst/>
                                </a:prstGeom>
                                <a:solidFill>
                                  <a:schemeClr val="tx1"/>
                                </a:solidFill>
                                <a:ln w="15875" cap="rnd" cmpd="sng" algn="ctr">
                                  <a:solidFill>
                                    <a:srgbClr val="645244"/>
                                  </a:solidFill>
                                  <a:prstDash val="solid"/>
                                </a:ln>
                                <a:effectLst/>
                              </wps:spPr>
                              <wps:txb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E9FE4" id="Groupe 38" o:spid="_x0000_s1054" style="position:absolute;margin-left:190pt;margin-top:31.25pt;width:141.85pt;height:691.95pt;z-index:251678208;mso-position-horizontal-relative:text;mso-position-vertical-relative:text;mso-width-relative:margin;mso-height-relative:margin" coordsize="23199,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">
                      <v:rect id="Rectangle 7" o:spid="_x0000_s1055" style="position:absolute;width:22961;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" fillcolor="#645244" strokecolor="#645244" strokeweight="1.25pt">
                        <v:stroke endcap="round"/>
                        <v:textbo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v:textbox>
                      </v:rect>
                      <v:rect id="Rectangle 209" o:spid="_x0000_s1056" style="position:absolute;top:13300;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" fillcolor="#f05d23" strokecolor="#f05d23" strokeweight="1.25pt">
                        <v:stroke endcap="round"/>
                        <v:textbo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v:textbox>
                      </v:rect>
                      <v:rect id="Rectangle 211" o:spid="_x0000_s1057" style="position:absolute;top:26719;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" fillcolor="#f5f5f5" strokecolor="#645244" strokeweight=".25pt">
                        <v:stroke endcap="round"/>
                        <v:textbox>
                          <w:txbxContent>
                            <w:p w14:paraId="0EFE3CD2" w14:textId="77777777" w:rsidR="00DA0677" w:rsidRPr="007D4AF3" w:rsidRDefault="00DA0677" w:rsidP="00DA0677">
                              <w:pPr>
                                <w:jc w:val="center"/>
                                <w:rPr>
                                  <w:color w:val="645244"/>
                                </w:rPr>
                              </w:pPr>
                              <w:r w:rsidRPr="007D4AF3">
                                <w:rPr>
                                  <w:color w:val="645244"/>
                                </w:rPr>
                                <w:t>#F5F5F5</w:t>
                              </w:r>
                            </w:p>
                          </w:txbxContent>
                        </v:textbox>
                      </v:rect>
                      <v:rect id="Rectangle 11" o:spid="_x0000_s1058" style="position:absolute;left:237;top:40019;width:22962;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" fillcolor="black [3213]" strokecolor="#645244" strokeweight="1.25pt">
                        <v:stroke endcap="round"/>
                        <v:textbo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v:textbox>
                      </v:rect>
                      <w10:wrap type="topAndBottom"/>
                    </v:group>
                  </w:pict>
                </mc:Fallback>
              </mc:AlternateContent>
            </w:r>
            <w:r w:rsidRPr="005A7670">
              <w:rPr>
                <w:i w:val="0"/>
                <w:iCs w:val="0"/>
              </w:rPr>
              <w:t>Couleurs et typographie</w:t>
            </w:r>
          </w:p>
          <w:p w14:paraId="57837FEA" w14:textId="49AB2EC1" w:rsidR="008A0B7F" w:rsidRPr="00F602C3" w:rsidRDefault="008A0B7F" w:rsidP="00946867">
            <w:pPr>
              <w:pStyle w:val="Titre1"/>
              <w:rPr>
                <w:color w:val="F05D23"/>
                <w:sz w:val="36"/>
                <w:szCs w:val="36"/>
              </w:rPr>
            </w:pPr>
            <w:r w:rsidRPr="00F602C3">
              <w:rPr>
                <w:color w:val="F05D23"/>
                <w:sz w:val="36"/>
                <w:szCs w:val="36"/>
              </w:rPr>
              <w:lastRenderedPageBreak/>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5A243181" w14:textId="7FA93672" w:rsidR="00D96308"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5A7670" w:rsidRDefault="007C6CE1" w:rsidP="005A7670">
            <w:pPr>
              <w:pStyle w:val="Titre4"/>
              <w:rPr>
                <w:i w:val="0"/>
                <w:iCs w:val="0"/>
              </w:rPr>
            </w:pPr>
            <w:r w:rsidRPr="005A7670">
              <w:rPr>
                <w:i w:val="0"/>
                <w:iCs w:val="0"/>
              </w:rPr>
              <w:t>Gestion du projet</w:t>
            </w:r>
            <w:r w:rsidR="00BC691D" w:rsidRPr="005A7670">
              <w:rPr>
                <w:i w:val="0"/>
                <w:iCs w:val="0"/>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79858D9" w14:textId="58260D63" w:rsidR="007D4AF3" w:rsidRDefault="007D4AF3" w:rsidP="00D050E4">
            <w:pPr>
              <w:pStyle w:val="Titre1"/>
              <w:rPr>
                <w:rFonts w:ascii="Arial" w:hAnsi="Arial" w:cs="Arial"/>
                <w:color w:val="261C15"/>
                <w:sz w:val="20"/>
                <w:szCs w:val="20"/>
                <w:shd w:val="clear" w:color="auto" w:fill="FFFFFF"/>
              </w:rPr>
            </w:pPr>
          </w:p>
          <w:p w14:paraId="46DC7DEF" w14:textId="13D8140A" w:rsidR="003C21B8" w:rsidRDefault="003C21B8" w:rsidP="00D050E4">
            <w:pPr>
              <w:pStyle w:val="Titre1"/>
              <w:rPr>
                <w:rFonts w:ascii="Arial" w:hAnsi="Arial" w:cs="Arial"/>
                <w:color w:val="261C15"/>
                <w:sz w:val="20"/>
                <w:szCs w:val="20"/>
                <w:shd w:val="clear" w:color="auto" w:fill="FFFFFF"/>
              </w:rPr>
            </w:pPr>
          </w:p>
          <w:p w14:paraId="638591C8" w14:textId="465DFEEF" w:rsidR="003C21B8" w:rsidRDefault="003C21B8" w:rsidP="00D050E4">
            <w:pPr>
              <w:pStyle w:val="Titre1"/>
              <w:rPr>
                <w:rFonts w:ascii="Arial" w:hAnsi="Arial" w:cs="Arial"/>
                <w:color w:val="261C15"/>
                <w:sz w:val="20"/>
                <w:szCs w:val="20"/>
                <w:shd w:val="clear" w:color="auto" w:fill="FFFFFF"/>
              </w:rPr>
            </w:pPr>
          </w:p>
          <w:p w14:paraId="1F09F756" w14:textId="77777777" w:rsidR="003C21B8" w:rsidRPr="00E4521A" w:rsidRDefault="003C21B8"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lastRenderedPageBreak/>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F863F3">
        <w:trPr>
          <w:trHeight w:val="5931"/>
        </w:trPr>
        <w:tc>
          <w:tcPr>
            <w:tcW w:w="10361" w:type="dxa"/>
          </w:tcPr>
          <w:p w14:paraId="2556159E" w14:textId="5504D756" w:rsidR="00321E00" w:rsidRPr="00E4521A" w:rsidRDefault="00321E00" w:rsidP="00EE0A0E">
            <w:pPr>
              <w:pStyle w:val="Titre1"/>
              <w:rPr>
                <w:color w:val="261C15"/>
                <w:sz w:val="24"/>
                <w:szCs w:val="24"/>
              </w:rPr>
            </w:pPr>
          </w:p>
        </w:tc>
      </w:tr>
    </w:tbl>
    <w:p w14:paraId="0D966A82" w14:textId="0FDC3FE5" w:rsidR="0087605E" w:rsidRPr="00E4521A" w:rsidRDefault="00F863F3" w:rsidP="00A25B26">
      <w:pPr>
        <w:spacing w:after="200"/>
        <w:rPr>
          <w:color w:val="261C15"/>
        </w:rPr>
      </w:pPr>
      <w:r w:rsidRPr="00E4521A">
        <w:rPr>
          <w:noProof/>
          <w:color w:val="261C15"/>
          <w:lang w:val="en-US" w:eastAsia="zh-CN"/>
        </w:rPr>
        <mc:AlternateContent>
          <mc:Choice Requires="wpg">
            <w:drawing>
              <wp:anchor distT="0" distB="0" distL="114300" distR="114300" simplePos="0" relativeHeight="251684352" behindDoc="0" locked="0" layoutInCell="1" allowOverlap="1" wp14:anchorId="244E2506" wp14:editId="52C60621">
                <wp:simplePos x="0" y="0"/>
                <wp:positionH relativeFrom="column">
                  <wp:posOffset>4230806</wp:posOffset>
                </wp:positionH>
                <wp:positionV relativeFrom="paragraph">
                  <wp:posOffset>5130924</wp:posOffset>
                </wp:positionV>
                <wp:extent cx="2565429" cy="968375"/>
                <wp:effectExtent l="0" t="0" r="0" b="0"/>
                <wp:wrapNone/>
                <wp:docPr id="42" name="Groupe 42"/>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44" name="Zone de texte 44"/>
                        <wps:cNvSpPr txBox="1"/>
                        <wps:spPr>
                          <a:xfrm>
                            <a:off x="832514" y="109182"/>
                            <a:ext cx="1732915" cy="750627"/>
                          </a:xfrm>
                          <a:prstGeom prst="rect">
                            <a:avLst/>
                          </a:prstGeom>
                          <a:noFill/>
                          <a:ln>
                            <a:noFill/>
                          </a:ln>
                        </wps:spPr>
                        <wps:txb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4E2506" id="Groupe 42" o:spid="_x0000_s1059" style="position:absolute;margin-left:333.15pt;margin-top:404pt;width:202pt;height:76.25pt;z-index:251684352;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">
                <v:shape id="Image 43" o:spid="_x0000_s1060"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">
                  <v:imagedata r:id="rId12" o:title=""/>
                </v:shape>
                <v:shape id="Zone de texte 44" o:spid="_x0000_s1061"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v:textbox>
                </v:shape>
              </v:group>
            </w:pict>
          </mc:Fallback>
        </mc:AlternateContent>
      </w:r>
      <w:r w:rsidR="00F124CE" w:rsidRPr="00E4521A">
        <w:rPr>
          <w:noProof/>
          <w:color w:val="261C15"/>
          <w:lang w:val="en-US" w:eastAsia="zh-CN"/>
        </w:rPr>
        <w:drawing>
          <wp:anchor distT="0" distB="0" distL="114300" distR="114300" simplePos="0" relativeHeight="251672064" behindDoc="1" locked="0" layoutInCell="1" allowOverlap="1" wp14:anchorId="7A27A68C" wp14:editId="7C069A5D">
            <wp:simplePos x="0" y="0"/>
            <wp:positionH relativeFrom="margin">
              <wp:posOffset>-1390015</wp:posOffset>
            </wp:positionH>
            <wp:positionV relativeFrom="page">
              <wp:align>top</wp:align>
            </wp:positionV>
            <wp:extent cx="10030631" cy="6680537"/>
            <wp:effectExtent l="0" t="0" r="8890" b="635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3088" behindDoc="1" locked="0" layoutInCell="1" allowOverlap="1" wp14:anchorId="4586F59A" wp14:editId="41432DF1">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17D41" id="Rectangle 2" o:spid="_x0000_s1026" alt="rectangle coloré" style="position:absolute;margin-left:559.9pt;margin-top:525.65pt;width:611.1pt;height:316.5pt;z-index:-251643392;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" fillcolor="#f5f5f5" stroked="f" strokeweight="1.25pt">
                <v:stroke endcap="round"/>
                <w10:wrap anchorx="page" anchory="page"/>
              </v:rect>
            </w:pict>
          </mc:Fallback>
        </mc:AlternateContent>
      </w:r>
    </w:p>
    <w:sectPr w:rsidR="0087605E" w:rsidRPr="00E4521A" w:rsidSect="00F94640">
      <w:headerReference w:type="default" r:id="rId23"/>
      <w:footerReference w:type="default" r:id="rId24"/>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B7E3D" w14:textId="77777777" w:rsidR="00976167" w:rsidRDefault="00976167">
      <w:r>
        <w:separator/>
      </w:r>
    </w:p>
    <w:p w14:paraId="0FC6D1B7" w14:textId="77777777" w:rsidR="00976167" w:rsidRDefault="00976167"/>
  </w:endnote>
  <w:endnote w:type="continuationSeparator" w:id="0">
    <w:p w14:paraId="07EE22DE" w14:textId="77777777" w:rsidR="00976167" w:rsidRDefault="00976167">
      <w:r>
        <w:continuationSeparator/>
      </w:r>
    </w:p>
    <w:p w14:paraId="55BC64B5" w14:textId="77777777" w:rsidR="00976167" w:rsidRDefault="00976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E6946" w14:textId="77777777" w:rsidR="00976167" w:rsidRDefault="00976167">
      <w:r>
        <w:separator/>
      </w:r>
    </w:p>
    <w:p w14:paraId="4B498602" w14:textId="77777777" w:rsidR="00976167" w:rsidRDefault="00976167"/>
  </w:footnote>
  <w:footnote w:type="continuationSeparator" w:id="0">
    <w:p w14:paraId="4385B5B5" w14:textId="77777777" w:rsidR="00976167" w:rsidRDefault="00976167">
      <w:r>
        <w:continuationSeparator/>
      </w:r>
    </w:p>
    <w:p w14:paraId="7B98B532" w14:textId="77777777" w:rsidR="00976167" w:rsidRDefault="00976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6EA92B1E" w:rsidR="00D943B6" w:rsidRPr="00F124CE" w:rsidRDefault="00B612F1" w:rsidP="00F124CE">
    <w:pPr>
      <w:pStyle w:val="En-tte"/>
      <w:jc w:val="center"/>
      <w:rPr>
        <w:b w:val="0"/>
        <w:bCs/>
        <w:color w:val="261C15"/>
        <w:sz w:val="20"/>
        <w:szCs w:val="20"/>
      </w:rPr>
    </w:pPr>
    <w:r>
      <w:rPr>
        <w:b w:val="0"/>
        <w:bCs/>
        <w:color w:val="261C15"/>
        <w:sz w:val="20"/>
        <w:szCs w:val="20"/>
      </w:rPr>
      <w:t xml:space="preserve"> ANNEXE 1 : </w:t>
    </w:r>
    <w:r w:rsidR="006E4EB3" w:rsidRPr="00F124CE">
      <w:rPr>
        <w:b w:val="0"/>
        <w:bCs/>
        <w:color w:val="261C15"/>
        <w:sz w:val="20"/>
        <w:szCs w:val="20"/>
      </w:rPr>
      <w:t>Cahier des charges</w:t>
    </w:r>
    <w:r w:rsidR="00A23302">
      <w:rPr>
        <w:b w:val="0"/>
        <w:bCs/>
        <w:color w:val="261C15"/>
        <w:sz w:val="20"/>
        <w:szCs w:val="20"/>
      </w:rPr>
      <w:t xml:space="preserve"> du</w:t>
    </w:r>
    <w:r w:rsidR="006E4EB3" w:rsidRPr="00F124CE">
      <w:rPr>
        <w:b w:val="0"/>
        <w:bCs/>
        <w:color w:val="261C15"/>
        <w:sz w:val="20"/>
        <w:szCs w:val="20"/>
      </w:rPr>
      <w:t xml:space="preserve"> </w:t>
    </w:r>
    <w:r>
      <w:rPr>
        <w:b w:val="0"/>
        <w:bCs/>
        <w:color w:val="261C15"/>
        <w:sz w:val="20"/>
        <w:szCs w:val="20"/>
      </w:rPr>
      <w:t xml:space="preserve">site E-commerce </w:t>
    </w:r>
    <w:r w:rsidR="006E4EB3" w:rsidRPr="00F124CE">
      <w:rPr>
        <w:b w:val="0"/>
        <w:bCs/>
        <w:color w:val="261C15"/>
        <w:sz w:val="20"/>
        <w:szCs w:val="20"/>
      </w:rPr>
      <w:t xml:space="preserve">« Les </w:t>
    </w:r>
    <w:r w:rsidR="00F124CE" w:rsidRPr="00F124CE">
      <w:rPr>
        <w:b w:val="0"/>
        <w:bCs/>
        <w:color w:val="261C15"/>
        <w:sz w:val="20"/>
        <w:szCs w:val="20"/>
      </w:rPr>
      <w:t>Cailloux</w:t>
    </w:r>
    <w:r w:rsidR="006E4EB3" w:rsidRPr="00F124CE">
      <w:rPr>
        <w:b w:val="0"/>
        <w:bCs/>
        <w:color w:val="261C15"/>
        <w:sz w:val="20"/>
        <w:szCs w:val="20"/>
      </w:rPr>
      <w:t xml:space="preserve"> de </w:t>
    </w:r>
    <w:proofErr w:type="spellStart"/>
    <w:r w:rsidR="006E4EB3" w:rsidRPr="00F124CE">
      <w:rPr>
        <w:b w:val="0"/>
        <w:bCs/>
        <w:color w:val="261C15"/>
        <w:sz w:val="20"/>
        <w:szCs w:val="20"/>
      </w:rPr>
      <w:t>Zicaa</w:t>
    </w:r>
    <w:proofErr w:type="spellEnd"/>
    <w:r w:rsidR="006E4EB3"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968117">
    <w:abstractNumId w:val="12"/>
  </w:num>
  <w:num w:numId="2" w16cid:durableId="1927613649">
    <w:abstractNumId w:val="42"/>
  </w:num>
  <w:num w:numId="3" w16cid:durableId="605502076">
    <w:abstractNumId w:val="7"/>
  </w:num>
  <w:num w:numId="4" w16cid:durableId="257060604">
    <w:abstractNumId w:val="1"/>
  </w:num>
  <w:num w:numId="5" w16cid:durableId="555899234">
    <w:abstractNumId w:val="29"/>
  </w:num>
  <w:num w:numId="6" w16cid:durableId="700397533">
    <w:abstractNumId w:val="11"/>
  </w:num>
  <w:num w:numId="7" w16cid:durableId="605767683">
    <w:abstractNumId w:val="0"/>
  </w:num>
  <w:num w:numId="8" w16cid:durableId="87509751">
    <w:abstractNumId w:val="19"/>
  </w:num>
  <w:num w:numId="9" w16cid:durableId="652221959">
    <w:abstractNumId w:val="25"/>
  </w:num>
  <w:num w:numId="10" w16cid:durableId="492379136">
    <w:abstractNumId w:val="40"/>
  </w:num>
  <w:num w:numId="11" w16cid:durableId="2009213649">
    <w:abstractNumId w:val="14"/>
  </w:num>
  <w:num w:numId="12" w16cid:durableId="2015719484">
    <w:abstractNumId w:val="10"/>
  </w:num>
  <w:num w:numId="13" w16cid:durableId="239600653">
    <w:abstractNumId w:val="41"/>
  </w:num>
  <w:num w:numId="14" w16cid:durableId="411053122">
    <w:abstractNumId w:val="18"/>
  </w:num>
  <w:num w:numId="15" w16cid:durableId="1031343560">
    <w:abstractNumId w:val="20"/>
  </w:num>
  <w:num w:numId="16" w16cid:durableId="706682703">
    <w:abstractNumId w:val="23"/>
  </w:num>
  <w:num w:numId="17" w16cid:durableId="197132358">
    <w:abstractNumId w:val="30"/>
  </w:num>
  <w:num w:numId="18" w16cid:durableId="252933345">
    <w:abstractNumId w:val="26"/>
  </w:num>
  <w:num w:numId="19" w16cid:durableId="224491412">
    <w:abstractNumId w:val="39"/>
  </w:num>
  <w:num w:numId="20" w16cid:durableId="1709333358">
    <w:abstractNumId w:val="3"/>
  </w:num>
  <w:num w:numId="21" w16cid:durableId="1059405105">
    <w:abstractNumId w:val="32"/>
  </w:num>
  <w:num w:numId="22" w16cid:durableId="2118209009">
    <w:abstractNumId w:val="6"/>
  </w:num>
  <w:num w:numId="23" w16cid:durableId="561411451">
    <w:abstractNumId w:val="36"/>
  </w:num>
  <w:num w:numId="24" w16cid:durableId="2107920988">
    <w:abstractNumId w:val="5"/>
  </w:num>
  <w:num w:numId="25" w16cid:durableId="360739550">
    <w:abstractNumId w:val="28"/>
  </w:num>
  <w:num w:numId="26" w16cid:durableId="1278949773">
    <w:abstractNumId w:val="16"/>
  </w:num>
  <w:num w:numId="27" w16cid:durableId="1526211256">
    <w:abstractNumId w:val="15"/>
  </w:num>
  <w:num w:numId="28" w16cid:durableId="670987381">
    <w:abstractNumId w:val="43"/>
  </w:num>
  <w:num w:numId="29" w16cid:durableId="1770075439">
    <w:abstractNumId w:val="37"/>
  </w:num>
  <w:num w:numId="30" w16cid:durableId="1830436296">
    <w:abstractNumId w:val="8"/>
  </w:num>
  <w:num w:numId="31" w16cid:durableId="2049640674">
    <w:abstractNumId w:val="47"/>
  </w:num>
  <w:num w:numId="32" w16cid:durableId="264045052">
    <w:abstractNumId w:val="34"/>
  </w:num>
  <w:num w:numId="33" w16cid:durableId="456028279">
    <w:abstractNumId w:val="4"/>
  </w:num>
  <w:num w:numId="34" w16cid:durableId="1007563340">
    <w:abstractNumId w:val="17"/>
  </w:num>
  <w:num w:numId="35" w16cid:durableId="1282373415">
    <w:abstractNumId w:val="46"/>
  </w:num>
  <w:num w:numId="36" w16cid:durableId="1203206965">
    <w:abstractNumId w:val="9"/>
  </w:num>
  <w:num w:numId="37" w16cid:durableId="1006634799">
    <w:abstractNumId w:val="13"/>
  </w:num>
  <w:num w:numId="38" w16cid:durableId="204099257">
    <w:abstractNumId w:val="21"/>
  </w:num>
  <w:num w:numId="39" w16cid:durableId="998121249">
    <w:abstractNumId w:val="33"/>
  </w:num>
  <w:num w:numId="40" w16cid:durableId="134182958">
    <w:abstractNumId w:val="22"/>
  </w:num>
  <w:num w:numId="41" w16cid:durableId="324822934">
    <w:abstractNumId w:val="38"/>
  </w:num>
  <w:num w:numId="42" w16cid:durableId="1205486632">
    <w:abstractNumId w:val="27"/>
  </w:num>
  <w:num w:numId="43" w16cid:durableId="679625319">
    <w:abstractNumId w:val="35"/>
  </w:num>
  <w:num w:numId="44" w16cid:durableId="1055472446">
    <w:abstractNumId w:val="45"/>
  </w:num>
  <w:num w:numId="45" w16cid:durableId="1623658295">
    <w:abstractNumId w:val="31"/>
  </w:num>
  <w:num w:numId="46" w16cid:durableId="288897066">
    <w:abstractNumId w:val="2"/>
  </w:num>
  <w:num w:numId="47" w16cid:durableId="400255766">
    <w:abstractNumId w:val="44"/>
  </w:num>
  <w:num w:numId="48" w16cid:durableId="439036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08D"/>
    <w:rsid w:val="0002482E"/>
    <w:rsid w:val="0003070D"/>
    <w:rsid w:val="00044245"/>
    <w:rsid w:val="00044622"/>
    <w:rsid w:val="00050324"/>
    <w:rsid w:val="0005243C"/>
    <w:rsid w:val="00063BDE"/>
    <w:rsid w:val="00074D27"/>
    <w:rsid w:val="00082371"/>
    <w:rsid w:val="000A0150"/>
    <w:rsid w:val="000A4FB0"/>
    <w:rsid w:val="000B1235"/>
    <w:rsid w:val="000B1554"/>
    <w:rsid w:val="000B77ED"/>
    <w:rsid w:val="000C2766"/>
    <w:rsid w:val="000D08DA"/>
    <w:rsid w:val="000D316B"/>
    <w:rsid w:val="000E14D6"/>
    <w:rsid w:val="000E30A9"/>
    <w:rsid w:val="000E474F"/>
    <w:rsid w:val="000E63C9"/>
    <w:rsid w:val="00100D68"/>
    <w:rsid w:val="00101495"/>
    <w:rsid w:val="00105DEC"/>
    <w:rsid w:val="00117AAF"/>
    <w:rsid w:val="00122E08"/>
    <w:rsid w:val="001271A5"/>
    <w:rsid w:val="001304A7"/>
    <w:rsid w:val="00130E9D"/>
    <w:rsid w:val="00141DDB"/>
    <w:rsid w:val="00143BE4"/>
    <w:rsid w:val="00150A6D"/>
    <w:rsid w:val="00151978"/>
    <w:rsid w:val="00153847"/>
    <w:rsid w:val="00155D27"/>
    <w:rsid w:val="00157F51"/>
    <w:rsid w:val="001618C8"/>
    <w:rsid w:val="00164F48"/>
    <w:rsid w:val="00167B48"/>
    <w:rsid w:val="00171ED9"/>
    <w:rsid w:val="001841CD"/>
    <w:rsid w:val="00185B35"/>
    <w:rsid w:val="001A0A90"/>
    <w:rsid w:val="001A76F4"/>
    <w:rsid w:val="001B37F1"/>
    <w:rsid w:val="001B48BD"/>
    <w:rsid w:val="001C0A93"/>
    <w:rsid w:val="001C7183"/>
    <w:rsid w:val="001F2BC8"/>
    <w:rsid w:val="001F5F6B"/>
    <w:rsid w:val="001F79D6"/>
    <w:rsid w:val="0021447C"/>
    <w:rsid w:val="002168EF"/>
    <w:rsid w:val="00220516"/>
    <w:rsid w:val="00224C4A"/>
    <w:rsid w:val="002350BE"/>
    <w:rsid w:val="002408E3"/>
    <w:rsid w:val="00243EBC"/>
    <w:rsid w:val="00244E97"/>
    <w:rsid w:val="002466B2"/>
    <w:rsid w:val="00246A35"/>
    <w:rsid w:val="00247E4B"/>
    <w:rsid w:val="00251F5A"/>
    <w:rsid w:val="0027079B"/>
    <w:rsid w:val="00270C80"/>
    <w:rsid w:val="00284348"/>
    <w:rsid w:val="002903B7"/>
    <w:rsid w:val="002C1A1F"/>
    <w:rsid w:val="002C278D"/>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65D8"/>
    <w:rsid w:val="0035716D"/>
    <w:rsid w:val="00360494"/>
    <w:rsid w:val="003615E3"/>
    <w:rsid w:val="00366C7E"/>
    <w:rsid w:val="003676E4"/>
    <w:rsid w:val="00373622"/>
    <w:rsid w:val="00384EA3"/>
    <w:rsid w:val="003906A9"/>
    <w:rsid w:val="00390D91"/>
    <w:rsid w:val="0039107E"/>
    <w:rsid w:val="00392379"/>
    <w:rsid w:val="003A047F"/>
    <w:rsid w:val="003A39A1"/>
    <w:rsid w:val="003B16B6"/>
    <w:rsid w:val="003B2C57"/>
    <w:rsid w:val="003C2191"/>
    <w:rsid w:val="003C21B8"/>
    <w:rsid w:val="003C4979"/>
    <w:rsid w:val="003C77C6"/>
    <w:rsid w:val="003D3863"/>
    <w:rsid w:val="003D7ED8"/>
    <w:rsid w:val="003E64E0"/>
    <w:rsid w:val="003F4C0A"/>
    <w:rsid w:val="003F55FB"/>
    <w:rsid w:val="00400F1D"/>
    <w:rsid w:val="00405CBE"/>
    <w:rsid w:val="00405FD0"/>
    <w:rsid w:val="004110DE"/>
    <w:rsid w:val="00427E13"/>
    <w:rsid w:val="004309A8"/>
    <w:rsid w:val="00432419"/>
    <w:rsid w:val="0044085A"/>
    <w:rsid w:val="00446F99"/>
    <w:rsid w:val="004B21A5"/>
    <w:rsid w:val="004B5E93"/>
    <w:rsid w:val="004D56E9"/>
    <w:rsid w:val="004D5E6D"/>
    <w:rsid w:val="004F3A69"/>
    <w:rsid w:val="005025B8"/>
    <w:rsid w:val="005037F0"/>
    <w:rsid w:val="00505D5C"/>
    <w:rsid w:val="0051148C"/>
    <w:rsid w:val="00516A86"/>
    <w:rsid w:val="00517A5F"/>
    <w:rsid w:val="0052043D"/>
    <w:rsid w:val="00527041"/>
    <w:rsid w:val="005275F6"/>
    <w:rsid w:val="00532541"/>
    <w:rsid w:val="00537A95"/>
    <w:rsid w:val="005419FA"/>
    <w:rsid w:val="00542265"/>
    <w:rsid w:val="00564FF5"/>
    <w:rsid w:val="005667FB"/>
    <w:rsid w:val="005718DE"/>
    <w:rsid w:val="00572102"/>
    <w:rsid w:val="005744DF"/>
    <w:rsid w:val="005977EC"/>
    <w:rsid w:val="005A4232"/>
    <w:rsid w:val="005A5567"/>
    <w:rsid w:val="005A7670"/>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A7508"/>
    <w:rsid w:val="006B1AC0"/>
    <w:rsid w:val="006B39C5"/>
    <w:rsid w:val="006B484E"/>
    <w:rsid w:val="006C15B4"/>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5ED7"/>
    <w:rsid w:val="00767D15"/>
    <w:rsid w:val="00773991"/>
    <w:rsid w:val="00783A34"/>
    <w:rsid w:val="00784E53"/>
    <w:rsid w:val="00785F9F"/>
    <w:rsid w:val="00792B39"/>
    <w:rsid w:val="007A48E5"/>
    <w:rsid w:val="007B082F"/>
    <w:rsid w:val="007B2754"/>
    <w:rsid w:val="007B4B04"/>
    <w:rsid w:val="007C0D60"/>
    <w:rsid w:val="007C6B52"/>
    <w:rsid w:val="007C6CE1"/>
    <w:rsid w:val="007D0B0B"/>
    <w:rsid w:val="007D0BAE"/>
    <w:rsid w:val="007D0F77"/>
    <w:rsid w:val="007D16C5"/>
    <w:rsid w:val="007D198A"/>
    <w:rsid w:val="007D23E8"/>
    <w:rsid w:val="007D4AF3"/>
    <w:rsid w:val="007D4C09"/>
    <w:rsid w:val="007D6FD7"/>
    <w:rsid w:val="007E25E9"/>
    <w:rsid w:val="007E3A02"/>
    <w:rsid w:val="007F16C5"/>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65EA1"/>
    <w:rsid w:val="00870991"/>
    <w:rsid w:val="0087605E"/>
    <w:rsid w:val="00881B1B"/>
    <w:rsid w:val="0088306F"/>
    <w:rsid w:val="0088688E"/>
    <w:rsid w:val="008A0B7F"/>
    <w:rsid w:val="008B05E7"/>
    <w:rsid w:val="008B1FEE"/>
    <w:rsid w:val="008B532F"/>
    <w:rsid w:val="008C01FB"/>
    <w:rsid w:val="008C6B7C"/>
    <w:rsid w:val="008E0A80"/>
    <w:rsid w:val="008E2787"/>
    <w:rsid w:val="008E5ADF"/>
    <w:rsid w:val="008E7141"/>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1923"/>
    <w:rsid w:val="00943026"/>
    <w:rsid w:val="0094609D"/>
    <w:rsid w:val="00946331"/>
    <w:rsid w:val="00946867"/>
    <w:rsid w:val="00953FBB"/>
    <w:rsid w:val="00955ADD"/>
    <w:rsid w:val="00956E4C"/>
    <w:rsid w:val="00961DF7"/>
    <w:rsid w:val="009635AB"/>
    <w:rsid w:val="009660B0"/>
    <w:rsid w:val="00966B81"/>
    <w:rsid w:val="009670AD"/>
    <w:rsid w:val="00973D87"/>
    <w:rsid w:val="00976167"/>
    <w:rsid w:val="0098017B"/>
    <w:rsid w:val="009842C3"/>
    <w:rsid w:val="00995557"/>
    <w:rsid w:val="009B57CD"/>
    <w:rsid w:val="009C0638"/>
    <w:rsid w:val="009C6536"/>
    <w:rsid w:val="009C7720"/>
    <w:rsid w:val="009E0482"/>
    <w:rsid w:val="009E421A"/>
    <w:rsid w:val="00A0702C"/>
    <w:rsid w:val="00A21798"/>
    <w:rsid w:val="00A23302"/>
    <w:rsid w:val="00A23AFA"/>
    <w:rsid w:val="00A25B26"/>
    <w:rsid w:val="00A26864"/>
    <w:rsid w:val="00A31B3E"/>
    <w:rsid w:val="00A33C52"/>
    <w:rsid w:val="00A532F3"/>
    <w:rsid w:val="00A61747"/>
    <w:rsid w:val="00A677C4"/>
    <w:rsid w:val="00A8138E"/>
    <w:rsid w:val="00A83976"/>
    <w:rsid w:val="00A8413E"/>
    <w:rsid w:val="00A8489E"/>
    <w:rsid w:val="00AA507B"/>
    <w:rsid w:val="00AA59A8"/>
    <w:rsid w:val="00AA6028"/>
    <w:rsid w:val="00AB02A7"/>
    <w:rsid w:val="00AC29F3"/>
    <w:rsid w:val="00AC3AF0"/>
    <w:rsid w:val="00AC4C31"/>
    <w:rsid w:val="00AC4E07"/>
    <w:rsid w:val="00AC6553"/>
    <w:rsid w:val="00AD3822"/>
    <w:rsid w:val="00AD3F58"/>
    <w:rsid w:val="00AE490D"/>
    <w:rsid w:val="00AE6349"/>
    <w:rsid w:val="00AF1F45"/>
    <w:rsid w:val="00AF48CA"/>
    <w:rsid w:val="00AF4E5D"/>
    <w:rsid w:val="00AF6A97"/>
    <w:rsid w:val="00B100BC"/>
    <w:rsid w:val="00B121F6"/>
    <w:rsid w:val="00B13EF3"/>
    <w:rsid w:val="00B16BBA"/>
    <w:rsid w:val="00B231E5"/>
    <w:rsid w:val="00B2768E"/>
    <w:rsid w:val="00B27E03"/>
    <w:rsid w:val="00B3125D"/>
    <w:rsid w:val="00B333EA"/>
    <w:rsid w:val="00B43639"/>
    <w:rsid w:val="00B506EE"/>
    <w:rsid w:val="00B508D4"/>
    <w:rsid w:val="00B612F1"/>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25F4D"/>
    <w:rsid w:val="00C307E2"/>
    <w:rsid w:val="00C4002A"/>
    <w:rsid w:val="00C4086D"/>
    <w:rsid w:val="00C40CCC"/>
    <w:rsid w:val="00C45B2C"/>
    <w:rsid w:val="00C5212F"/>
    <w:rsid w:val="00C571F9"/>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2C9E"/>
    <w:rsid w:val="00CF4B22"/>
    <w:rsid w:val="00CF4C29"/>
    <w:rsid w:val="00CF5371"/>
    <w:rsid w:val="00D0323A"/>
    <w:rsid w:val="00D0492B"/>
    <w:rsid w:val="00D050E4"/>
    <w:rsid w:val="00D0559F"/>
    <w:rsid w:val="00D077E9"/>
    <w:rsid w:val="00D21CC8"/>
    <w:rsid w:val="00D23C42"/>
    <w:rsid w:val="00D23F4E"/>
    <w:rsid w:val="00D27D1B"/>
    <w:rsid w:val="00D31795"/>
    <w:rsid w:val="00D323C2"/>
    <w:rsid w:val="00D32BAB"/>
    <w:rsid w:val="00D42C92"/>
    <w:rsid w:val="00D42CB7"/>
    <w:rsid w:val="00D47F6E"/>
    <w:rsid w:val="00D5413D"/>
    <w:rsid w:val="00D55FC3"/>
    <w:rsid w:val="00D570A9"/>
    <w:rsid w:val="00D616B0"/>
    <w:rsid w:val="00D6183C"/>
    <w:rsid w:val="00D61D5A"/>
    <w:rsid w:val="00D629A6"/>
    <w:rsid w:val="00D63C90"/>
    <w:rsid w:val="00D63CD3"/>
    <w:rsid w:val="00D648D8"/>
    <w:rsid w:val="00D70D02"/>
    <w:rsid w:val="00D770C7"/>
    <w:rsid w:val="00D81AD2"/>
    <w:rsid w:val="00D86945"/>
    <w:rsid w:val="00D90290"/>
    <w:rsid w:val="00D943B6"/>
    <w:rsid w:val="00D96012"/>
    <w:rsid w:val="00D96308"/>
    <w:rsid w:val="00D97F09"/>
    <w:rsid w:val="00DA0677"/>
    <w:rsid w:val="00DA6CB4"/>
    <w:rsid w:val="00DB6C66"/>
    <w:rsid w:val="00DD13CD"/>
    <w:rsid w:val="00DD152F"/>
    <w:rsid w:val="00DD3F1B"/>
    <w:rsid w:val="00DE213F"/>
    <w:rsid w:val="00DE7F4D"/>
    <w:rsid w:val="00DF027C"/>
    <w:rsid w:val="00DF1F87"/>
    <w:rsid w:val="00DF2237"/>
    <w:rsid w:val="00DF3B79"/>
    <w:rsid w:val="00E003A3"/>
    <w:rsid w:val="00E00A32"/>
    <w:rsid w:val="00E066F9"/>
    <w:rsid w:val="00E125B9"/>
    <w:rsid w:val="00E12DBF"/>
    <w:rsid w:val="00E136A1"/>
    <w:rsid w:val="00E16849"/>
    <w:rsid w:val="00E22ACD"/>
    <w:rsid w:val="00E35940"/>
    <w:rsid w:val="00E3769C"/>
    <w:rsid w:val="00E43383"/>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4B3D"/>
    <w:rsid w:val="00F162EA"/>
    <w:rsid w:val="00F2505D"/>
    <w:rsid w:val="00F3638B"/>
    <w:rsid w:val="00F421AC"/>
    <w:rsid w:val="00F42A98"/>
    <w:rsid w:val="00F52842"/>
    <w:rsid w:val="00F52D27"/>
    <w:rsid w:val="00F602C3"/>
    <w:rsid w:val="00F67C38"/>
    <w:rsid w:val="00F746DB"/>
    <w:rsid w:val="00F74D3B"/>
    <w:rsid w:val="00F83527"/>
    <w:rsid w:val="00F863F3"/>
    <w:rsid w:val="00F94640"/>
    <w:rsid w:val="00FA4EDD"/>
    <w:rsid w:val="00FA546C"/>
    <w:rsid w:val="00FA6CC2"/>
    <w:rsid w:val="00FB26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1"/>
    <w:unhideWhenUsed/>
    <w:qFormat/>
    <w:rsid w:val="00DD3F1B"/>
    <w:pPr>
      <w:keepNext/>
      <w:keepLines/>
      <w:spacing w:before="40"/>
      <w:outlineLvl w:val="3"/>
    </w:pPr>
    <w:rPr>
      <w:rFonts w:asciiTheme="majorHAnsi" w:eastAsiaTheme="majorEastAsia" w:hAnsiTheme="majorHAnsi" w:cstheme="majorBidi"/>
      <w:i/>
      <w:iCs/>
      <w:color w:val="7B230C"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 w:type="paragraph" w:styleId="Lgende">
    <w:name w:val="caption"/>
    <w:basedOn w:val="Normal"/>
    <w:next w:val="Normal"/>
    <w:uiPriority w:val="99"/>
    <w:unhideWhenUsed/>
    <w:rsid w:val="003C21B8"/>
    <w:pPr>
      <w:spacing w:after="200" w:line="240" w:lineRule="auto"/>
    </w:pPr>
    <w:rPr>
      <w:i/>
      <w:iCs/>
      <w:sz w:val="18"/>
      <w:szCs w:val="18"/>
    </w:rPr>
  </w:style>
  <w:style w:type="character" w:customStyle="1" w:styleId="Titre4Car">
    <w:name w:val="Titre 4 Car"/>
    <w:basedOn w:val="Policepardfaut"/>
    <w:link w:val="Titre4"/>
    <w:uiPriority w:val="1"/>
    <w:rsid w:val="00DD3F1B"/>
    <w:rPr>
      <w:rFonts w:asciiTheme="majorHAnsi" w:eastAsiaTheme="majorEastAsia" w:hAnsiTheme="majorHAnsi" w:cstheme="majorBidi"/>
      <w:b/>
      <w:i/>
      <w:iCs/>
      <w:color w:val="7B230C"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131F37"/>
    <w:rsid w:val="002E1BCE"/>
    <w:rsid w:val="0031073D"/>
    <w:rsid w:val="003372BB"/>
    <w:rsid w:val="004879BA"/>
    <w:rsid w:val="004E476F"/>
    <w:rsid w:val="005123EE"/>
    <w:rsid w:val="00514B2F"/>
    <w:rsid w:val="005344A3"/>
    <w:rsid w:val="005574E6"/>
    <w:rsid w:val="00562239"/>
    <w:rsid w:val="00684D3D"/>
    <w:rsid w:val="006A3D37"/>
    <w:rsid w:val="007F1DDE"/>
    <w:rsid w:val="00846122"/>
    <w:rsid w:val="008D3BED"/>
    <w:rsid w:val="009C35C7"/>
    <w:rsid w:val="00AB6123"/>
    <w:rsid w:val="00B6419B"/>
    <w:rsid w:val="00B7506C"/>
    <w:rsid w:val="00BB694F"/>
    <w:rsid w:val="00C4290E"/>
    <w:rsid w:val="00D146DB"/>
    <w:rsid w:val="00DD0187"/>
    <w:rsid w:val="00DF49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406</TotalTime>
  <Pages>13</Pages>
  <Words>1710</Words>
  <Characters>9408</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135</cp:revision>
  <cp:lastPrinted>2022-05-09T09:55:00Z</cp:lastPrinted>
  <dcterms:created xsi:type="dcterms:W3CDTF">2021-10-07T14:45:00Z</dcterms:created>
  <dcterms:modified xsi:type="dcterms:W3CDTF">2022-05-09T09:55:00Z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