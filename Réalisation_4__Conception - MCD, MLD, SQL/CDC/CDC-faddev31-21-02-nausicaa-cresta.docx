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42368" behindDoc="1" locked="0" layoutInCell="1" allowOverlap="1" wp14:anchorId="71098695" wp14:editId="7131E90F">
            <wp:simplePos x="0" y="0"/>
            <wp:positionH relativeFrom="margin">
              <wp:posOffset>-2818433</wp:posOffset>
            </wp:positionH>
            <wp:positionV relativeFrom="page">
              <wp:align>top</wp:align>
            </wp:positionV>
            <wp:extent cx="10030631" cy="6687087"/>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44416" behindDoc="1" locked="0" layoutInCell="1" allowOverlap="1" wp14:anchorId="5E80C0E3" wp14:editId="22C6C974">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23700" id="Rectangle 3" o:spid="_x0000_s1026" alt="rectangle blanc pour le texte sur la couverture" style="position:absolute;margin-left:-15.95pt;margin-top:73.85pt;width:310.15pt;height:681.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ckPklHsCAABf&#10;BQAADgAAAAAAAAAAAAAAAAAuAgAAZHJzL2Uyb0RvYy54bWxQSwECLQAUAAYACAAAACEAHl9Ta+AA&#10;AAAMAQAADwAAAAAAAAAAAAAAAADVBAAAZHJzL2Rvd25yZXYueG1sUEsFBgAAAAAEAAQA8wAAAOIF&#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3F2B3B49">
                      <wp:extent cx="3528695" cy="1924334"/>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924334"/>
                              </a:xfrm>
                              <a:prstGeom prst="rect">
                                <a:avLst/>
                              </a:prstGeom>
                              <a:noFill/>
                              <a:ln w="6350">
                                <a:noFill/>
                              </a:ln>
                            </wps:spPr>
                            <wps:txb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8VYGAIAAC0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" filled="f" stroked="f" strokeweight=".5pt">
                      <v:textbo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788E38AE">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FBFCDA"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2C566CC9"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7D0BAE">
                  <w:rPr>
                    <w:rStyle w:val="Sous-titreCar"/>
                    <w:b w:val="0"/>
                    <w:noProof/>
                    <w:color w:val="261C15"/>
                    <w:lang w:bidi="fr-FR"/>
                  </w:rPr>
                  <w:t>21 mars</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03217143">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E3C35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7F16C5"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45440" behindDoc="0" locked="0" layoutInCell="1" allowOverlap="1" wp14:anchorId="3A5B6A62" wp14:editId="3502C92B">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45440;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43392" behindDoc="1" locked="0" layoutInCell="1" allowOverlap="1" wp14:anchorId="441B5D93" wp14:editId="46EC487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67938" id="Rectangle 2" o:spid="_x0000_s1026" alt="rectangle coloré" style="position:absolute;margin-left:-58.7pt;margin-top:525pt;width:611.1pt;height:316.5pt;z-index:-2516730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" fillcolor="#645244"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7F16C5"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 xml:space="preserve">Ce document présente le cahier des charges du projet Les cailloux de </w:t>
                  </w:r>
                  <w:proofErr w:type="spellStart"/>
                  <w:r w:rsidRPr="00E4521A">
                    <w:rPr>
                      <w:b w:val="0"/>
                      <w:bCs/>
                      <w:color w:val="261C15"/>
                      <w:sz w:val="20"/>
                      <w:szCs w:val="20"/>
                    </w:rPr>
                    <w:t>Zicaa</w:t>
                  </w:r>
                  <w:proofErr w:type="spellEnd"/>
                  <w:r w:rsidRPr="00E4521A">
                    <w:rPr>
                      <w:b w:val="0"/>
                      <w:bCs/>
                      <w:color w:val="261C15"/>
                      <w:sz w:val="20"/>
                      <w:szCs w:val="20"/>
                    </w:rPr>
                    <w:t>,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noProof/>
                      <w:color w:val="261C15"/>
                      <w:sz w:val="28"/>
                      <w:szCs w:val="22"/>
                      <w:lang w:eastAsia="en-US"/>
                    </w:rPr>
                    <w:id w:val="-829674369"/>
                    <w:docPartObj>
                      <w:docPartGallery w:val="Table of Contents"/>
                      <w:docPartUnique/>
                    </w:docPartObj>
                  </w:sdtPr>
                  <w:sdtEndPr>
                    <w:rPr>
                      <w:rFonts w:asciiTheme="majorHAnsi" w:hAnsiTheme="majorHAnsi"/>
                      <w:bCs/>
                      <w:sz w:val="20"/>
                      <w:szCs w:val="20"/>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7F16C5"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7F16C5"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7F16C5"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7F16C5"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7F16C5"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7F16C5"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7F16C5"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7F16C5"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7F16C5"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7F16C5"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7F16C5"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3FEE89C9" w:rsidR="001C0A93" w:rsidRDefault="007F16C5"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3D28BB29" w14:textId="3EA3E1F0" w:rsidR="004D56E9" w:rsidRPr="004D56E9" w:rsidRDefault="007F16C5" w:rsidP="004D56E9">
                      <w:pPr>
                        <w:pStyle w:val="TM2"/>
                        <w:rPr>
                          <w:color w:val="261C15"/>
                        </w:rPr>
                      </w:pPr>
                      <w:hyperlink w:anchor="_Toc84515041" w:history="1">
                        <w:r w:rsidR="004D56E9">
                          <w:t>4</w:t>
                        </w:r>
                        <w:r w:rsidR="004D56E9" w:rsidRPr="006D1BD4">
                          <w:rPr>
                            <w:rStyle w:val="Lienhypertexte"/>
                            <w:color w:val="261C15"/>
                          </w:rPr>
                          <w:t>.</w:t>
                        </w:r>
                        <w:r w:rsidR="004D56E9">
                          <w:rPr>
                            <w:rStyle w:val="Lienhypertexte"/>
                            <w:color w:val="261C15"/>
                          </w:rPr>
                          <w:t>Partie technique</w:t>
                        </w:r>
                        <w:r w:rsidR="004D56E9" w:rsidRPr="006D1BD4">
                          <w:rPr>
                            <w:webHidden/>
                            <w:color w:val="261C15"/>
                          </w:rPr>
                          <w:tab/>
                          <w:t>8</w:t>
                        </w:r>
                      </w:hyperlink>
                    </w:p>
                    <w:p w14:paraId="5E4A97CD" w14:textId="0CAA5339" w:rsidR="001C0A93" w:rsidRPr="006D1BD4" w:rsidRDefault="007F16C5" w:rsidP="00E3769C">
                      <w:pPr>
                        <w:pStyle w:val="TM2"/>
                        <w:rPr>
                          <w:color w:val="261C15"/>
                        </w:rPr>
                      </w:pPr>
                      <w:hyperlink w:anchor="_Toc84515045" w:history="1">
                        <w:r w:rsidR="004D56E9">
                          <w:t>5</w:t>
                        </w:r>
                        <w:r w:rsidR="001C0A93" w:rsidRPr="006D1BD4">
                          <w:rPr>
                            <w:rStyle w:val="Lienhypertexte"/>
                            <w:color w:val="261C15"/>
                          </w:rPr>
                          <w:t>.Accessibilité du site</w:t>
                        </w:r>
                        <w:r w:rsidR="001C0A93" w:rsidRPr="006D1BD4">
                          <w:rPr>
                            <w:webHidden/>
                            <w:color w:val="261C15"/>
                          </w:rPr>
                          <w:tab/>
                        </w:r>
                        <w:r w:rsidR="00800114" w:rsidRPr="006D1BD4">
                          <w:rPr>
                            <w:webHidden/>
                            <w:color w:val="261C15"/>
                          </w:rPr>
                          <w:t>8</w:t>
                        </w:r>
                      </w:hyperlink>
                    </w:p>
                    <w:p w14:paraId="6EAE709B" w14:textId="3A48E7FC" w:rsidR="001C0A93" w:rsidRPr="006D1BD4" w:rsidRDefault="007F16C5" w:rsidP="00E3769C">
                      <w:pPr>
                        <w:pStyle w:val="TM2"/>
                        <w:rPr>
                          <w:color w:val="261C15"/>
                        </w:rPr>
                      </w:pPr>
                      <w:hyperlink w:anchor="_Toc84515047" w:history="1">
                        <w:r w:rsidR="004D56E9">
                          <w:t>6</w:t>
                        </w:r>
                        <w:r w:rsidR="001C0A93" w:rsidRPr="006D1BD4">
                          <w:rPr>
                            <w:rStyle w:val="Lienhypertexte"/>
                            <w:color w:val="261C15"/>
                          </w:rPr>
                          <w:t>.Compatibilité</w:t>
                        </w:r>
                        <w:r w:rsidR="001C0A93" w:rsidRPr="006D1BD4">
                          <w:rPr>
                            <w:webHidden/>
                            <w:color w:val="261C15"/>
                          </w:rPr>
                          <w:tab/>
                        </w:r>
                        <w:r w:rsidR="00800114" w:rsidRPr="006D1BD4">
                          <w:rPr>
                            <w:webHidden/>
                            <w:color w:val="261C15"/>
                          </w:rPr>
                          <w:t>8</w:t>
                        </w:r>
                      </w:hyperlink>
                    </w:p>
                    <w:p w14:paraId="3522E20C" w14:textId="6C6D2877" w:rsidR="001C0A93" w:rsidRPr="006D1BD4" w:rsidRDefault="007F16C5" w:rsidP="00E3769C">
                      <w:pPr>
                        <w:pStyle w:val="TM2"/>
                        <w:rPr>
                          <w:color w:val="261C15"/>
                        </w:rPr>
                      </w:pPr>
                      <w:hyperlink w:anchor="_Toc84515049" w:history="1">
                        <w:r w:rsidR="004D56E9">
                          <w:t>7</w:t>
                        </w:r>
                        <w:r w:rsidR="001C0A93" w:rsidRPr="006D1BD4">
                          <w:rPr>
                            <w:rStyle w:val="Lienhypertexte"/>
                            <w:color w:val="261C15"/>
                          </w:rPr>
                          <w:t>.Hébergement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4151F450" w:rsidR="0083002E" w:rsidRPr="006D1BD4" w:rsidRDefault="007F16C5" w:rsidP="0083002E">
                      <w:pPr>
                        <w:pStyle w:val="TM1"/>
                      </w:pPr>
                      <w:hyperlink w:anchor="_Toc84515051" w:history="1">
                        <w:r w:rsidR="0083002E" w:rsidRPr="006D1BD4">
                          <w:rPr>
                            <w:rStyle w:val="Lienhypertexte"/>
                            <w:color w:val="F05D23"/>
                          </w:rPr>
                          <w:t>V CHARTE GRAPHIQUE DU SITE</w:t>
                        </w:r>
                        <w:r w:rsidR="0083002E" w:rsidRPr="006D1BD4">
                          <w:rPr>
                            <w:webHidden/>
                          </w:rPr>
                          <w:tab/>
                        </w:r>
                        <w:r w:rsidR="00864220">
                          <w:rPr>
                            <w:webHidden/>
                          </w:rPr>
                          <w:t>10</w:t>
                        </w:r>
                      </w:hyperlink>
                    </w:p>
                    <w:p w14:paraId="1646A407" w14:textId="61FE5B24" w:rsidR="001C0A93" w:rsidRPr="006D1BD4" w:rsidRDefault="007F16C5"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64220">
                          <w:rPr>
                            <w:webHidden/>
                          </w:rPr>
                          <w:t>1</w:t>
                        </w:r>
                        <w:r w:rsidR="00F3638B">
                          <w:rPr>
                            <w:webHidden/>
                          </w:rPr>
                          <w:t>1</w:t>
                        </w:r>
                      </w:hyperlink>
                    </w:p>
                    <w:p w14:paraId="2F0F66D4" w14:textId="7EC85780" w:rsidR="001C0A93" w:rsidRPr="006D1BD4" w:rsidRDefault="007F16C5"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w:t>
                        </w:r>
                        <w:r w:rsidR="00864220">
                          <w:rPr>
                            <w:webHidden/>
                          </w:rPr>
                          <w:t>1</w:t>
                        </w:r>
                      </w:hyperlink>
                    </w:p>
                    <w:p w14:paraId="2D3FD74E" w14:textId="1A328104" w:rsidR="002C278D" w:rsidRPr="002C278D" w:rsidRDefault="007F16C5" w:rsidP="002C278D">
                      <w:pPr>
                        <w:pStyle w:val="TM3"/>
                      </w:pPr>
                      <w:hyperlink w:anchor="_Toc84515058"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Livrables liées au projet</w:t>
                        </w:r>
                        <w:r w:rsidR="001C0A93" w:rsidRPr="006D1BD4">
                          <w:rPr>
                            <w:webHidden/>
                          </w:rPr>
                          <w:tab/>
                        </w:r>
                        <w:r w:rsidR="0083002E" w:rsidRPr="006D1BD4">
                          <w:rPr>
                            <w:webHidden/>
                          </w:rPr>
                          <w:t>1</w:t>
                        </w:r>
                        <w:r w:rsidR="00864220">
                          <w:rPr>
                            <w:webHidden/>
                          </w:rPr>
                          <w:t>1</w:t>
                        </w:r>
                      </w:hyperlink>
                      <w:hyperlink w:anchor="_Toc84515058" w:history="1">
                        <w:r w:rsidR="002C278D" w:rsidRPr="002C278D">
                          <w:tab/>
                          <w:t xml:space="preserve">Diagramme de </w:t>
                        </w:r>
                        <w:r w:rsidR="002C278D" w:rsidRPr="002C278D">
                          <w:rPr>
                            <w:rStyle w:val="Lienhypertexte"/>
                            <w:color w:val="261C15"/>
                          </w:rPr>
                          <w:t>GANTT</w:t>
                        </w:r>
                        <w:r w:rsidR="002C278D" w:rsidRPr="002C278D">
                          <w:rPr>
                            <w:webHidden/>
                          </w:rPr>
                          <w:tab/>
                          <w:t>11</w:t>
                        </w:r>
                      </w:hyperlink>
                    </w:p>
                    <w:p w14:paraId="01AA085C" w14:textId="03859829" w:rsidR="001C0A93" w:rsidRPr="00E4521A" w:rsidRDefault="007F16C5" w:rsidP="002C278D">
                      <w:pPr>
                        <w:pStyle w:val="TM3"/>
                      </w:pPr>
                      <w:hyperlink w:anchor="_Toc84515087"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Devis</w:t>
                        </w:r>
                        <w:r w:rsidR="001C0A93" w:rsidRPr="006D1BD4">
                          <w:rPr>
                            <w:webHidden/>
                          </w:rPr>
                          <w:tab/>
                        </w:r>
                        <w:r w:rsidR="0083002E" w:rsidRPr="006D1BD4">
                          <w:rPr>
                            <w:webHidden/>
                          </w:rPr>
                          <w:t>1</w:t>
                        </w:r>
                        <w:r w:rsidR="002C278D">
                          <w:rPr>
                            <w:webHidden/>
                          </w:rPr>
                          <w:t>2</w:t>
                        </w:r>
                      </w:hyperlink>
                      <w:r w:rsidR="001C0A93" w:rsidRPr="006D1BD4">
                        <w:rPr>
                          <w:bCs/>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71A41561">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3B668"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20" w:type="dxa"/>
        <w:tblInd w:w="142" w:type="dxa"/>
        <w:tblCellMar>
          <w:left w:w="0" w:type="dxa"/>
          <w:right w:w="0" w:type="dxa"/>
        </w:tblCellMar>
        <w:tblLook w:val="0000" w:firstRow="0" w:lastRow="0" w:firstColumn="0" w:lastColumn="0" w:noHBand="0" w:noVBand="0"/>
      </w:tblPr>
      <w:tblGrid>
        <w:gridCol w:w="10361"/>
      </w:tblGrid>
      <w:tr w:rsidR="00E4521A" w:rsidRPr="00E4521A" w14:paraId="14922F73" w14:textId="77777777" w:rsidTr="001A76F4">
        <w:trPr>
          <w:trHeight w:val="5931"/>
        </w:trPr>
        <w:tc>
          <w:tcPr>
            <w:tcW w:w="10320"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 xml:space="preserve">Présentation du projet site e-commerce Les cailloux de </w:t>
            </w:r>
            <w:proofErr w:type="spellStart"/>
            <w:r w:rsidRPr="00E4521A">
              <w:rPr>
                <w:b/>
                <w:bCs/>
                <w:color w:val="261C15"/>
                <w:sz w:val="28"/>
                <w:szCs w:val="28"/>
              </w:rPr>
              <w:t>Zicaa</w:t>
            </w:r>
            <w:proofErr w:type="spellEnd"/>
          </w:p>
          <w:p w14:paraId="596ED5D9" w14:textId="5EF799D1" w:rsidR="00C158FD" w:rsidRDefault="00164F48" w:rsidP="008B532F">
            <w:pPr>
              <w:pStyle w:val="Titre1"/>
              <w:spacing w:before="0" w:after="0"/>
              <w:ind w:left="1080" w:right="402"/>
              <w:jc w:val="both"/>
              <w:rPr>
                <w:b w:val="0"/>
                <w:color w:val="261C15"/>
                <w:sz w:val="20"/>
                <w:szCs w:val="20"/>
              </w:rPr>
            </w:pPr>
            <w:r w:rsidRPr="0090726B">
              <w:rPr>
                <w:b w:val="0"/>
                <w:bCs/>
                <w:color w:val="261C15"/>
                <w:sz w:val="20"/>
                <w:szCs w:val="20"/>
              </w:rPr>
              <w:t xml:space="preserve">Les cailloux de </w:t>
            </w:r>
            <w:proofErr w:type="spellStart"/>
            <w:r w:rsidRPr="0090726B">
              <w:rPr>
                <w:b w:val="0"/>
                <w:bCs/>
                <w:color w:val="261C15"/>
                <w:sz w:val="20"/>
                <w:szCs w:val="20"/>
              </w:rPr>
              <w:t>Zicaa</w:t>
            </w:r>
            <w:proofErr w:type="spellEnd"/>
            <w:r w:rsidRPr="0090726B">
              <w:rPr>
                <w:b w:val="0"/>
                <w:bCs/>
                <w:color w:val="261C15"/>
                <w:sz w:val="20"/>
                <w:szCs w:val="20"/>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Pr="0090726B">
              <w:rPr>
                <w:b w:val="0"/>
                <w:color w:val="261C15"/>
                <w:sz w:val="20"/>
                <w:szCs w:val="20"/>
              </w:rPr>
              <w:t>d’accéder à son panier. Le client aura donc la possibilité de créer son compte et de s’y connecter.</w:t>
            </w:r>
          </w:p>
          <w:p w14:paraId="5BD4DC1D" w14:textId="77777777" w:rsidR="008B532F" w:rsidRPr="0090726B" w:rsidRDefault="008B532F" w:rsidP="008B532F">
            <w:pPr>
              <w:pStyle w:val="Titre1"/>
              <w:spacing w:before="0" w:after="0"/>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 xml:space="preserve">Les cailloux de </w:t>
            </w:r>
            <w:proofErr w:type="spellStart"/>
            <w:r w:rsidR="00F11314" w:rsidRPr="00E4521A">
              <w:rPr>
                <w:b/>
                <w:bCs/>
                <w:color w:val="261C15"/>
                <w:sz w:val="28"/>
                <w:szCs w:val="28"/>
              </w:rPr>
              <w:t>Zicaa</w:t>
            </w:r>
            <w:proofErr w:type="spellEnd"/>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 xml:space="preserve">Les cailloux de </w:t>
            </w:r>
            <w:proofErr w:type="spellStart"/>
            <w:r w:rsidR="00AC4C31" w:rsidRPr="00E4521A">
              <w:rPr>
                <w:color w:val="261C15"/>
              </w:rPr>
              <w:t>Zicaa</w:t>
            </w:r>
            <w:proofErr w:type="spellEnd"/>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3ED50D85">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type id="_x0000_t202" coordsize="21600,21600" o:spt="202" path="m,l,21600r21600,l21600,xe">
                        <v:stroke joinstyle="miter"/>
                        <v:path gradientshapeok="t" o:connecttype="rect"/>
                      </v:shapetype>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7D96B63E" w14:textId="195B469A" w:rsidR="003F4C0A" w:rsidRDefault="003F4C0A" w:rsidP="003F4C0A"/>
          <w:p w14:paraId="5DB04EF8" w14:textId="77777777" w:rsidR="001A0A90" w:rsidRPr="003F4C0A" w:rsidRDefault="001A0A90" w:rsidP="003F4C0A"/>
          <w:p w14:paraId="51D6D132" w14:textId="32B443DD" w:rsidR="003615E3" w:rsidRPr="00E4521A" w:rsidRDefault="003615E3" w:rsidP="00C158FD">
            <w:pPr>
              <w:pStyle w:val="Titre3"/>
              <w:numPr>
                <w:ilvl w:val="0"/>
                <w:numId w:val="35"/>
              </w:numPr>
              <w:rPr>
                <w:color w:val="261C15"/>
              </w:rPr>
            </w:pPr>
            <w:r w:rsidRPr="00E4521A">
              <w:rPr>
                <w:color w:val="261C15"/>
              </w:rPr>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 xml:space="preserve">Les cailloux de </w:t>
                  </w:r>
                  <w:proofErr w:type="spellStart"/>
                  <w:r w:rsidRPr="007D0F77">
                    <w:rPr>
                      <w:color w:val="FFFFFF" w:themeColor="background1"/>
                      <w:sz w:val="20"/>
                      <w:szCs w:val="20"/>
                    </w:rPr>
                    <w:t>Zicaa</w:t>
                  </w:r>
                  <w:proofErr w:type="spellEnd"/>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3E64E0">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C7D2B6" w:themeFill="accent4" w:themeFillTint="66"/>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3E64E0">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C7D2B6" w:themeFill="accent4" w:themeFillTint="66"/>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3E64E0">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C7D2B6" w:themeFill="accent4" w:themeFillTint="66"/>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3E64E0">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C7D2B6" w:themeFill="accent4" w:themeFillTint="66"/>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3E64E0">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C7D2B6" w:themeFill="accent4" w:themeFillTint="66"/>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3E64E0">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C7D2B6" w:themeFill="accent4" w:themeFillTint="66"/>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3E64E0">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C7D2B6" w:themeFill="accent4" w:themeFillTint="66"/>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3E64E0">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C7D2B6" w:themeFill="accent4" w:themeFillTint="66"/>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DACDB7" w:themeFill="accent3" w:themeFillTint="66"/>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C7D2B6" w:themeFill="accent4" w:themeFillTint="66"/>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C105D8D" w14:textId="77777777" w:rsidTr="003E64E0">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C7D2B6" w:themeFill="accent4" w:themeFillTint="66"/>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9554EF0" w14:textId="77777777" w:rsidR="002466B2" w:rsidRPr="00A66220" w:rsidRDefault="002466B2" w:rsidP="002466B2">
            <w:pPr>
              <w:pStyle w:val="Titre1"/>
              <w:ind w:left="1080" w:right="402"/>
              <w:jc w:val="both"/>
              <w:rPr>
                <w:bCs/>
                <w:color w:val="261C15"/>
                <w:sz w:val="24"/>
                <w:szCs w:val="24"/>
              </w:rPr>
            </w:pPr>
            <w:r w:rsidRPr="002466B2">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w:t>
            </w:r>
            <w:r w:rsidRPr="002466B2">
              <w:rPr>
                <w:b w:val="0"/>
                <w:bCs/>
                <w:color w:val="261C15"/>
                <w:sz w:val="20"/>
                <w:szCs w:val="20"/>
              </w:rPr>
              <w:lastRenderedPageBreak/>
              <w:t>des pierres. Il est primordial de mettre en place une création de compte, avec la possibilité de se connecter pour contacter le service client.</w:t>
            </w:r>
            <w:r>
              <w:rPr>
                <w:bCs/>
                <w:color w:val="261C15"/>
                <w:sz w:val="24"/>
                <w:szCs w:val="24"/>
              </w:rPr>
              <w:t xml:space="preserve"> </w:t>
            </w:r>
          </w:p>
          <w:p w14:paraId="41F49982" w14:textId="182288A6" w:rsidR="003F55FB" w:rsidRPr="00E652B7" w:rsidRDefault="00D6183C" w:rsidP="00E652B7">
            <w:pPr>
              <w:pStyle w:val="Titre1"/>
              <w:rPr>
                <w:color w:val="F05D23"/>
                <w:sz w:val="36"/>
                <w:szCs w:val="36"/>
              </w:rPr>
            </w:pPr>
            <w:r w:rsidRPr="00F602C3">
              <w:rPr>
                <w:color w:val="F05D23"/>
                <w:sz w:val="36"/>
                <w:szCs w:val="36"/>
              </w:rPr>
              <w:t xml:space="preserve">II </w:t>
            </w:r>
            <w:r w:rsidR="00CF4B22" w:rsidRPr="00F602C3">
              <w:rPr>
                <w:color w:val="F05D23"/>
                <w:sz w:val="36"/>
                <w:szCs w:val="36"/>
              </w:rPr>
              <w:t>ARBORESCENCE ET CONTENU DU S</w:t>
            </w:r>
            <w:r w:rsidR="00CA78CB" w:rsidRPr="00F602C3">
              <w:rPr>
                <w:color w:val="F05D23"/>
                <w:sz w:val="36"/>
                <w:szCs w:val="36"/>
              </w:rPr>
              <w:t>ITE</w:t>
            </w: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229E6E51" w:rsidR="00FD5BEA" w:rsidRPr="00FD5BEA" w:rsidRDefault="00FD5BEA" w:rsidP="00FD5BEA">
            <w:r>
              <w:rPr>
                <w:noProof/>
              </w:rPr>
              <w:drawing>
                <wp:inline distT="0" distB="0" distL="0" distR="0" wp14:anchorId="32FAD093" wp14:editId="0E7474B8">
                  <wp:extent cx="6371590" cy="17113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1711325"/>
                          </a:xfrm>
                          <a:prstGeom prst="rect">
                            <a:avLst/>
                          </a:prstGeom>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012463B0"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w:t>
            </w:r>
            <w:r w:rsidR="0090726B">
              <w:rPr>
                <w:rFonts w:eastAsia="Times New Roman" w:cs="Times New Roman"/>
                <w:b w:val="0"/>
                <w:color w:val="261C15"/>
                <w:sz w:val="20"/>
                <w:szCs w:val="20"/>
                <w:lang w:eastAsia="fr-FR"/>
              </w:rPr>
              <w:t xml:space="preserve"> </w:t>
            </w:r>
            <w:r w:rsidR="00C76D06">
              <w:rPr>
                <w:rFonts w:eastAsia="Times New Roman" w:cs="Times New Roman"/>
                <w:b w:val="0"/>
                <w:color w:val="261C15"/>
                <w:sz w:val="20"/>
                <w:szCs w:val="20"/>
                <w:lang w:eastAsia="fr-FR"/>
              </w:rPr>
              <w:t>vidéo</w:t>
            </w:r>
            <w:r w:rsidR="00F94640" w:rsidRPr="00E4521A">
              <w:rPr>
                <w:rFonts w:eastAsia="Times New Roman" w:cs="Times New Roman"/>
                <w:b w:val="0"/>
                <w:color w:val="261C15"/>
                <w:sz w:val="20"/>
                <w:szCs w:val="20"/>
                <w:lang w:eastAsia="fr-FR"/>
              </w:rPr>
              <w:t>. Les contenus seront fournis par le développeur web. Il se chargera de la rédaction des textes et du choix des images qui seront libres de droit. L</w:t>
            </w:r>
            <w:r w:rsidR="004F3A69">
              <w:rPr>
                <w:rFonts w:eastAsia="Times New Roman" w:cs="Times New Roman"/>
                <w:b w:val="0"/>
                <w:color w:val="261C15"/>
                <w:sz w:val="20"/>
                <w:szCs w:val="20"/>
                <w:lang w:eastAsia="fr-FR"/>
              </w:rPr>
              <w:t xml:space="preserve">a page HTML </w:t>
            </w:r>
            <w:r w:rsidR="00F94640" w:rsidRPr="00E4521A">
              <w:rPr>
                <w:rFonts w:eastAsia="Times New Roman" w:cs="Times New Roman"/>
                <w:b w:val="0"/>
                <w:color w:val="261C15"/>
                <w:sz w:val="20"/>
                <w:szCs w:val="20"/>
                <w:lang w:eastAsia="fr-FR"/>
              </w:rPr>
              <w:t>« </w:t>
            </w:r>
            <w:r w:rsidR="00E503FC">
              <w:rPr>
                <w:rFonts w:eastAsia="Times New Roman" w:cs="Times New Roman"/>
                <w:b w:val="0"/>
                <w:color w:val="261C15"/>
                <w:sz w:val="20"/>
                <w:szCs w:val="20"/>
                <w:lang w:eastAsia="fr-FR"/>
              </w:rPr>
              <w:t>le g</w:t>
            </w:r>
            <w:r w:rsidR="00F94640" w:rsidRPr="00E4521A">
              <w:rPr>
                <w:rFonts w:eastAsia="Times New Roman" w:cs="Times New Roman"/>
                <w:b w:val="0"/>
                <w:color w:val="261C15"/>
                <w:sz w:val="20"/>
                <w:szCs w:val="20"/>
                <w:lang w:eastAsia="fr-FR"/>
              </w:rPr>
              <w:t>uide des pierres »</w:t>
            </w:r>
            <w:r w:rsidR="004F3A69">
              <w:rPr>
                <w:rFonts w:eastAsia="Times New Roman" w:cs="Times New Roman"/>
                <w:b w:val="0"/>
                <w:color w:val="261C15"/>
                <w:sz w:val="20"/>
                <w:szCs w:val="20"/>
                <w:lang w:eastAsia="fr-FR"/>
              </w:rPr>
              <w:t xml:space="preserve"> sera à développer sur le site dans un espace dédié</w:t>
            </w:r>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1DC500D5" w14:textId="38A8386E" w:rsidR="006F0246" w:rsidRDefault="00321E00" w:rsidP="00321E00">
            <w:pPr>
              <w:pStyle w:val="Titre1"/>
              <w:numPr>
                <w:ilvl w:val="0"/>
                <w:numId w:val="27"/>
              </w:numPr>
              <w:spacing w:after="0" w:line="240" w:lineRule="auto"/>
              <w:jc w:val="both"/>
              <w:rPr>
                <w:b w:val="0"/>
                <w:bCs/>
                <w:color w:val="261C15"/>
                <w:sz w:val="20"/>
                <w:szCs w:val="20"/>
              </w:rPr>
            </w:pPr>
            <w:r w:rsidRPr="00E4521A">
              <w:rPr>
                <w:b w:val="0"/>
                <w:bCs/>
                <w:color w:val="261C15"/>
                <w:sz w:val="20"/>
                <w:szCs w:val="20"/>
              </w:rPr>
              <w:t>Le site est un site d’e-commerce</w:t>
            </w:r>
          </w:p>
          <w:p w14:paraId="2889B598" w14:textId="1A5861C4" w:rsidR="00564FF5" w:rsidRPr="00E4521A" w:rsidRDefault="00564FF5" w:rsidP="00564FF5">
            <w:pPr>
              <w:pStyle w:val="Titre1"/>
              <w:numPr>
                <w:ilvl w:val="0"/>
                <w:numId w:val="27"/>
              </w:numPr>
              <w:spacing w:before="0" w:after="0" w:line="240" w:lineRule="auto"/>
              <w:jc w:val="both"/>
              <w:rPr>
                <w:b w:val="0"/>
                <w:bCs/>
                <w:color w:val="261C15"/>
                <w:sz w:val="20"/>
                <w:szCs w:val="20"/>
              </w:rPr>
            </w:pPr>
            <w:r>
              <w:rPr>
                <w:b w:val="0"/>
                <w:bCs/>
                <w:color w:val="261C15"/>
                <w:sz w:val="20"/>
                <w:szCs w:val="20"/>
              </w:rPr>
              <w:t>Il aura un espace « mon panier »</w:t>
            </w:r>
          </w:p>
          <w:p w14:paraId="4B4AF451" w14:textId="2F94C45F" w:rsidR="00321E00" w:rsidRPr="00E4521A" w:rsidRDefault="00321E00"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w:t>
            </w:r>
            <w:r w:rsidR="007D0B0B" w:rsidRPr="00E4521A">
              <w:rPr>
                <w:b w:val="0"/>
                <w:bCs/>
                <w:color w:val="261C15"/>
                <w:sz w:val="20"/>
                <w:szCs w:val="20"/>
              </w:rPr>
              <w:t xml:space="preserve">enregistrera </w:t>
            </w:r>
            <w:r w:rsidRPr="00E4521A">
              <w:rPr>
                <w:b w:val="0"/>
                <w:bCs/>
                <w:color w:val="261C15"/>
                <w:sz w:val="20"/>
                <w:szCs w:val="20"/>
              </w:rPr>
              <w:t xml:space="preserve">des paiements par un </w:t>
            </w:r>
            <w:r w:rsidR="00AC4E07" w:rsidRPr="00E4521A">
              <w:rPr>
                <w:b w:val="0"/>
                <w:bCs/>
                <w:color w:val="261C15"/>
                <w:sz w:val="20"/>
                <w:szCs w:val="20"/>
              </w:rPr>
              <w:t>système</w:t>
            </w:r>
            <w:r w:rsidRPr="00E4521A">
              <w:rPr>
                <w:b w:val="0"/>
                <w:bCs/>
                <w:color w:val="261C15"/>
                <w:sz w:val="20"/>
                <w:szCs w:val="20"/>
              </w:rPr>
              <w:t xml:space="preserve"> sécurisé de </w:t>
            </w:r>
            <w:r w:rsidR="00AC4E07" w:rsidRPr="00E4521A">
              <w:rPr>
                <w:b w:val="0"/>
                <w:bCs/>
                <w:color w:val="261C15"/>
                <w:sz w:val="20"/>
                <w:szCs w:val="20"/>
              </w:rPr>
              <w:t>paiement</w:t>
            </w:r>
            <w:r w:rsidRPr="00E4521A">
              <w:rPr>
                <w:b w:val="0"/>
                <w:bCs/>
                <w:color w:val="261C15"/>
                <w:sz w:val="20"/>
                <w:szCs w:val="20"/>
              </w:rPr>
              <w:t xml:space="preserve"> par CB ou </w:t>
            </w:r>
            <w:proofErr w:type="spellStart"/>
            <w:r w:rsidRPr="00E4521A">
              <w:rPr>
                <w:b w:val="0"/>
                <w:bCs/>
                <w:color w:val="261C15"/>
                <w:sz w:val="20"/>
                <w:szCs w:val="20"/>
              </w:rPr>
              <w:t>Paypal</w:t>
            </w:r>
            <w:proofErr w:type="spellEnd"/>
          </w:p>
          <w:p w14:paraId="4C25AA23" w14:textId="470A8346"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doit posséder un espace client avec un système de gestion des identifiants</w:t>
            </w:r>
          </w:p>
          <w:p w14:paraId="10AB2AA2" w14:textId="0AA21C8F"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Au moins 2 administrateurs auront accès au Back Office : le développeur et son professeur</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22F1B76E"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Un moteur de recherche interne </w:t>
            </w:r>
            <w:r w:rsidR="00753910">
              <w:rPr>
                <w:b w:val="0"/>
                <w:bCs/>
                <w:color w:val="261C15"/>
                <w:sz w:val="20"/>
                <w:szCs w:val="20"/>
              </w:rPr>
              <w:t>pourra être</w:t>
            </w:r>
            <w:r w:rsidRPr="00E4521A">
              <w:rPr>
                <w:b w:val="0"/>
                <w:bCs/>
                <w:color w:val="261C15"/>
                <w:sz w:val="20"/>
                <w:szCs w:val="20"/>
              </w:rPr>
              <w:t xml:space="preserve"> intégré</w:t>
            </w:r>
          </w:p>
          <w:p w14:paraId="3D012206" w14:textId="5A4EC102" w:rsidR="009C0638" w:rsidRPr="00E4521A" w:rsidRDefault="00753910" w:rsidP="009C0638">
            <w:pPr>
              <w:pStyle w:val="Titre1"/>
              <w:numPr>
                <w:ilvl w:val="0"/>
                <w:numId w:val="27"/>
              </w:numPr>
              <w:spacing w:before="0" w:after="0" w:line="240" w:lineRule="auto"/>
              <w:jc w:val="both"/>
              <w:rPr>
                <w:b w:val="0"/>
                <w:bCs/>
                <w:color w:val="261C15"/>
                <w:sz w:val="20"/>
                <w:szCs w:val="20"/>
              </w:rPr>
            </w:pPr>
            <w:r>
              <w:rPr>
                <w:b w:val="0"/>
                <w:bCs/>
                <w:color w:val="261C15"/>
                <w:sz w:val="20"/>
                <w:szCs w:val="20"/>
              </w:rPr>
              <w:t>Le</w:t>
            </w:r>
            <w:r w:rsidR="00AC4E07" w:rsidRPr="00E4521A">
              <w:rPr>
                <w:b w:val="0"/>
                <w:bCs/>
                <w:color w:val="261C15"/>
                <w:sz w:val="20"/>
                <w:szCs w:val="20"/>
              </w:rPr>
              <w:t xml:space="preserve"> site devra proposer un formulaire de contact</w:t>
            </w:r>
          </w:p>
          <w:p w14:paraId="33B37B83" w14:textId="77777777"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proposera Une arborescence simple et claire (peu de sous dossiers)</w:t>
            </w:r>
          </w:p>
          <w:p w14:paraId="12874F21" w14:textId="090257C4"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Son architecture sera simple pour comprendre le site au premier coup d’œil</w:t>
            </w:r>
          </w:p>
          <w:p w14:paraId="459433D9" w14:textId="320F2EE2"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aura un design épuré</w:t>
            </w:r>
          </w:p>
          <w:p w14:paraId="171536D2" w14:textId="0DFF1AE8"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w:lastRenderedPageBreak/>
              <mc:AlternateContent>
                <mc:Choice Requires="wps">
                  <w:drawing>
                    <wp:anchor distT="0" distB="0" distL="114300" distR="114300" simplePos="0" relativeHeight="251676160" behindDoc="0" locked="0" layoutInCell="1" allowOverlap="1" wp14:anchorId="3EBEB980" wp14:editId="24AE82AC">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r w:rsidRPr="0027079B">
                              <w:rPr>
                                <w:rStyle w:val="lev"/>
                                <w:color w:val="F05D23"/>
                                <w:sz w:val="24"/>
                                <w:szCs w:val="24"/>
                              </w:rPr>
                              <w:t>Usecase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40A93963">
                  <wp:extent cx="6465196" cy="77545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473894" cy="7765020"/>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E6535DC" w:rsidR="00621450" w:rsidRDefault="00621450" w:rsidP="0061454E">
            <w:pPr>
              <w:pStyle w:val="Titre1"/>
              <w:jc w:val="both"/>
              <w:rPr>
                <w:color w:val="261C15"/>
                <w:sz w:val="20"/>
                <w:szCs w:val="20"/>
              </w:rPr>
            </w:pPr>
          </w:p>
          <w:p w14:paraId="7BCFF310" w14:textId="77777777" w:rsidR="00973D87" w:rsidRDefault="00973D87" w:rsidP="0061454E">
            <w:pPr>
              <w:pStyle w:val="Titre1"/>
              <w:jc w:val="both"/>
              <w:rPr>
                <w:color w:val="261C15"/>
                <w:sz w:val="20"/>
                <w:szCs w:val="20"/>
              </w:rPr>
            </w:pPr>
          </w:p>
          <w:p w14:paraId="286BF5E2" w14:textId="7F8F73F8" w:rsidR="008E0A80" w:rsidRPr="00F602C3" w:rsidRDefault="000B77ED" w:rsidP="00F74D3B">
            <w:pPr>
              <w:pStyle w:val="Titre1"/>
              <w:ind w:right="445"/>
              <w:rPr>
                <w:color w:val="F05D23"/>
                <w:sz w:val="36"/>
                <w:szCs w:val="36"/>
              </w:rPr>
            </w:pPr>
            <w:r w:rsidRPr="00F602C3">
              <w:rPr>
                <w:color w:val="F05D23"/>
                <w:sz w:val="36"/>
                <w:szCs w:val="36"/>
              </w:rPr>
              <w:t>I</w:t>
            </w:r>
            <w:r w:rsidR="008E0A80" w:rsidRPr="00F602C3">
              <w:rPr>
                <w:color w:val="F05D23"/>
                <w:sz w:val="36"/>
                <w:szCs w:val="36"/>
              </w:rPr>
              <w:t>V CAHIER DES CHARGES TECHNIQUE DU SITE</w:t>
            </w:r>
          </w:p>
          <w:p w14:paraId="1D7B3A6A" w14:textId="2D0612A9"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 xml:space="preserve">Les besoins de l’entreprise Les cailloux de </w:t>
            </w:r>
            <w:proofErr w:type="spellStart"/>
            <w:r w:rsidRPr="00E4521A">
              <w:rPr>
                <w:b/>
                <w:bCs/>
                <w:color w:val="261C15"/>
                <w:sz w:val="28"/>
                <w:szCs w:val="28"/>
              </w:rPr>
              <w:t>Zicaa</w:t>
            </w:r>
            <w:proofErr w:type="spellEnd"/>
          </w:p>
          <w:p w14:paraId="3ECA4A40" w14:textId="0866CB79" w:rsidR="00CF2C9E" w:rsidRDefault="008F3D21" w:rsidP="00141DDB">
            <w:pPr>
              <w:pStyle w:val="Titre1"/>
              <w:ind w:left="1080" w:right="445"/>
              <w:jc w:val="both"/>
              <w:rPr>
                <w:b w:val="0"/>
                <w:bCs/>
                <w:color w:val="261C15"/>
                <w:sz w:val="20"/>
                <w:szCs w:val="20"/>
              </w:rPr>
            </w:pPr>
            <w:r w:rsidRPr="008F3D21">
              <w:rPr>
                <w:b w:val="0"/>
                <w:bCs/>
                <w:color w:val="261C15"/>
                <w:sz w:val="20"/>
                <w:szCs w:val="20"/>
              </w:rPr>
              <w:t xml:space="preserve">Les cailloux de </w:t>
            </w:r>
            <w:proofErr w:type="spellStart"/>
            <w:r w:rsidRPr="008F3D21">
              <w:rPr>
                <w:b w:val="0"/>
                <w:bCs/>
                <w:color w:val="261C15"/>
                <w:sz w:val="20"/>
                <w:szCs w:val="20"/>
              </w:rPr>
              <w:t>Zicaa</w:t>
            </w:r>
            <w:proofErr w:type="spellEnd"/>
            <w:r w:rsidRPr="008F3D21">
              <w:rPr>
                <w:b w:val="0"/>
                <w:bCs/>
                <w:color w:val="261C15"/>
                <w:sz w:val="20"/>
                <w:szCs w:val="20"/>
              </w:rPr>
              <w:t xml:space="preserve"> </w:t>
            </w:r>
            <w:proofErr w:type="gramStart"/>
            <w:r w:rsidRPr="008F3D21">
              <w:rPr>
                <w:b w:val="0"/>
                <w:bCs/>
                <w:color w:val="261C15"/>
                <w:sz w:val="20"/>
                <w:szCs w:val="20"/>
              </w:rPr>
              <w:t>nécessite</w:t>
            </w:r>
            <w:proofErr w:type="gramEnd"/>
            <w:r w:rsidRPr="008F3D21">
              <w:rPr>
                <w:b w:val="0"/>
                <w:bCs/>
                <w:color w:val="261C15"/>
                <w:sz w:val="20"/>
                <w:szCs w:val="20"/>
              </w:rPr>
              <w:t xml:space="preserv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 afin de réaliser la facturation des achats, d’en relater l’historique et de mettre en place un programme de fidélité. Les produits doivent être classés par catégorie de pierres afin de faciliter son ergonomie et sa clarté d’utilisation. Il pourrait être utile de créer un carrousel de photos par pierres de couleurs par exemple.</w:t>
            </w:r>
          </w:p>
          <w:p w14:paraId="6A9888BE" w14:textId="77777777" w:rsidR="00141DDB" w:rsidRPr="008F3D21" w:rsidRDefault="00141DDB" w:rsidP="00141DDB">
            <w:pPr>
              <w:pStyle w:val="Titre1"/>
              <w:spacing w:before="0" w:after="0"/>
              <w:ind w:left="1080" w:right="445"/>
              <w:jc w:val="both"/>
              <w:rPr>
                <w:b w:val="0"/>
                <w:bCs/>
                <w:color w:val="261C15"/>
                <w:sz w:val="20"/>
                <w:szCs w:val="20"/>
              </w:rPr>
            </w:pPr>
          </w:p>
          <w:p w14:paraId="78A38EA0" w14:textId="3AFA4527"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74D3B">
            <w:pPr>
              <w:pStyle w:val="Titre1"/>
              <w:ind w:left="1080" w:right="445"/>
              <w:jc w:val="both"/>
              <w:rPr>
                <w:color w:val="261C15"/>
                <w:sz w:val="20"/>
                <w:szCs w:val="20"/>
                <w:u w:val="single"/>
              </w:rPr>
            </w:pPr>
            <w:r w:rsidRPr="00E4521A">
              <w:rPr>
                <w:b w:val="0"/>
                <w:bCs/>
                <w:noProof/>
                <w:color w:val="261C15"/>
                <w:sz w:val="20"/>
                <w:szCs w:val="20"/>
              </w:rPr>
              <w:drawing>
                <wp:anchor distT="0" distB="0" distL="114300" distR="114300" simplePos="0" relativeHeight="251663872" behindDoc="0" locked="0" layoutInCell="1" allowOverlap="1" wp14:anchorId="6AA610CF" wp14:editId="53D6FFB9">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E6006F9" w:rsidR="00044622" w:rsidRDefault="00044622" w:rsidP="00D648D8">
            <w:pPr>
              <w:pStyle w:val="Titre1"/>
              <w:ind w:left="1440"/>
              <w:rPr>
                <w:color w:val="261C15"/>
                <w:sz w:val="20"/>
                <w:szCs w:val="20"/>
              </w:rPr>
            </w:pPr>
          </w:p>
          <w:p w14:paraId="44F879F0" w14:textId="77777777" w:rsidR="007318D4" w:rsidRPr="00E4521A" w:rsidRDefault="007318D4"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6464" behindDoc="1" locked="0" layoutInCell="1" allowOverlap="1" wp14:anchorId="25EA7A42" wp14:editId="7A1D3119">
                      <wp:simplePos x="0" y="0"/>
                      <wp:positionH relativeFrom="column">
                        <wp:posOffset>363</wp:posOffset>
                      </wp:positionH>
                      <wp:positionV relativeFrom="paragraph">
                        <wp:posOffset>161397</wp:posOffset>
                      </wp:positionV>
                      <wp:extent cx="6579301" cy="4257675"/>
                      <wp:effectExtent l="0" t="0" r="0" b="9525"/>
                      <wp:wrapTopAndBottom/>
                      <wp:docPr id="31" name="Groupe 31"/>
                      <wp:cNvGraphicFramePr/>
                      <a:graphic xmlns:a="http://schemas.openxmlformats.org/drawingml/2006/main">
                        <a:graphicData uri="http://schemas.microsoft.com/office/word/2010/wordprocessingGroup">
                          <wpg:wgp>
                            <wpg:cNvGrpSpPr/>
                            <wpg:grpSpPr>
                              <a:xfrm>
                                <a:off x="0" y="0"/>
                                <a:ext cx="6579301" cy="4257675"/>
                                <a:chOff x="-30388" y="0"/>
                                <a:chExt cx="5611893"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30388" y="2740458"/>
                                  <a:ext cx="5611893" cy="582344"/>
                                </a:xfrm>
                                <a:prstGeom prst="rect">
                                  <a:avLst/>
                                </a:prstGeom>
                                <a:noFill/>
                                <a:ln>
                                  <a:noFill/>
                                </a:ln>
                              </wps:spPr>
                              <wps:txb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35" style="position:absolute;left:0;text-align:left;margin-left:.05pt;margin-top:12.7pt;width:518.05pt;height:335.25pt;z-index:-251670016;mso-position-horizontal-relative:text;mso-position-vertical-relative:text;mso-width-relative:margin;mso-height-relative:margin" coordorigin="-303" coordsize="56118,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">
                      <v:group id="Groupe 29" o:spid="_x0000_s1036"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7"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38"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9"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40"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r w:rsidRPr="00833BC2">
                                    <w:rPr>
                                      <w:color w:val="261C15"/>
                                      <w:sz w:val="20"/>
                                      <w:szCs w:val="20"/>
                                    </w:rPr>
                                    <w:t>e-commerce</w:t>
                                  </w:r>
                                </w:p>
                              </w:txbxContent>
                            </v:textbox>
                          </v:oval>
                        </v:group>
                        <v:shape id="Zone de texte 2" o:spid="_x0000_s1041"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42"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43"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44"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45"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46"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47"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48"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49"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50" type="#_x0000_t202" style="position:absolute;left:-303;top:27404;width:56118;height: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cailloux de Zicaa</w:t>
                              </w: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10:wrap type="topAndBottom"/>
                    </v:group>
                  </w:pict>
                </mc:Fallback>
              </mc:AlternateContent>
            </w:r>
          </w:p>
          <w:p w14:paraId="327D534F" w14:textId="756082F3" w:rsidR="00122E08" w:rsidRPr="00D47F6E" w:rsidRDefault="00D47F6E" w:rsidP="00122E08">
            <w:pPr>
              <w:pStyle w:val="Titre2"/>
              <w:numPr>
                <w:ilvl w:val="0"/>
                <w:numId w:val="39"/>
              </w:numPr>
              <w:rPr>
                <w:b/>
                <w:bCs/>
                <w:color w:val="261C15"/>
                <w:sz w:val="28"/>
                <w:szCs w:val="28"/>
              </w:rPr>
            </w:pPr>
            <w:r>
              <w:rPr>
                <w:b/>
                <w:bCs/>
                <w:color w:val="261C15"/>
                <w:sz w:val="28"/>
                <w:szCs w:val="28"/>
              </w:rPr>
              <w:t>Partie technique</w:t>
            </w:r>
          </w:p>
          <w:p w14:paraId="1FD466B3" w14:textId="1AF5CAED"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HTML et CSS</w:t>
            </w:r>
            <w:r w:rsidRPr="002903B7">
              <w:rPr>
                <w:b w:val="0"/>
                <w:bCs/>
                <w:color w:val="261C15"/>
                <w:sz w:val="20"/>
                <w:szCs w:val="20"/>
              </w:rPr>
              <w:t xml:space="preserve"> : il doit être lisible et bien indenté pour l’éventuelle collaboration de plusieurs développeurs sur le projet. En effet, le site e-commerce nécessitant un travail conséquent pour sa mise en œuvre, il pourrait être envisagé d’effectuer un travail d’équipe. Le CSS doit être suffisamment développé pour rendre le site agréable et facile à utiliser. Il doit également être responsive et comporter plusieurs </w:t>
            </w:r>
            <w:proofErr w:type="spellStart"/>
            <w:r w:rsidRPr="002903B7">
              <w:rPr>
                <w:b w:val="0"/>
                <w:bCs/>
                <w:color w:val="261C15"/>
                <w:sz w:val="20"/>
                <w:szCs w:val="20"/>
              </w:rPr>
              <w:t>breakpoint</w:t>
            </w:r>
            <w:proofErr w:type="spellEnd"/>
            <w:r w:rsidRPr="002903B7">
              <w:rPr>
                <w:b w:val="0"/>
                <w:bCs/>
                <w:color w:val="261C15"/>
                <w:sz w:val="20"/>
                <w:szCs w:val="20"/>
              </w:rPr>
              <w:t>, grâce à la règle @media incluse au CSS</w:t>
            </w:r>
          </w:p>
          <w:p w14:paraId="41FE1629" w14:textId="1D672E03"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Javascript</w:t>
            </w:r>
            <w:r w:rsidRPr="002903B7">
              <w:rPr>
                <w:b w:val="0"/>
                <w:bCs/>
                <w:color w:val="261C15"/>
                <w:sz w:val="20"/>
                <w:szCs w:val="20"/>
              </w:rPr>
              <w:t> : il est nécessaire d’incorporer du javascript au projet afin de rendre le site dynamique et ludique. Toujours dans la perspective du travail en équipe, le code JS devra être commenté et simple à comprendre. Pour cela il sera primordial d’utiliser des noms simples de variables</w:t>
            </w:r>
            <w:r>
              <w:rPr>
                <w:b w:val="0"/>
                <w:bCs/>
                <w:color w:val="261C15"/>
                <w:sz w:val="20"/>
                <w:szCs w:val="20"/>
              </w:rPr>
              <w:t>.</w:t>
            </w:r>
          </w:p>
          <w:p w14:paraId="4BA4E8E1" w14:textId="392EC2FC"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PHP</w:t>
            </w:r>
            <w:r w:rsidRPr="00DB6C66">
              <w:rPr>
                <w:color w:val="261C15"/>
                <w:sz w:val="20"/>
                <w:szCs w:val="20"/>
              </w:rPr>
              <w:t> :</w:t>
            </w:r>
            <w:r w:rsidRPr="002903B7">
              <w:rPr>
                <w:b w:val="0"/>
                <w:bCs/>
                <w:color w:val="261C15"/>
                <w:sz w:val="20"/>
                <w:szCs w:val="20"/>
              </w:rPr>
              <w:t xml:space="preserve"> l’étape de création et de connexion au compte fera appel au langage PHP. Celui-ci devra utiliser le modèle MVC (modèle, vue, </w:t>
            </w:r>
            <w:proofErr w:type="spellStart"/>
            <w:r w:rsidRPr="002903B7">
              <w:rPr>
                <w:b w:val="0"/>
                <w:bCs/>
                <w:color w:val="261C15"/>
                <w:sz w:val="20"/>
                <w:szCs w:val="20"/>
              </w:rPr>
              <w:t>controler</w:t>
            </w:r>
            <w:proofErr w:type="spellEnd"/>
            <w:r w:rsidRPr="002903B7">
              <w:rPr>
                <w:b w:val="0"/>
                <w:bCs/>
                <w:color w:val="261C15"/>
                <w:sz w:val="20"/>
                <w:szCs w:val="20"/>
              </w:rPr>
              <w:t>) afin de faciliter son utilisation. L’ensemble du site sera en langage PHP en ce qui concerne le code HTML.</w:t>
            </w: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08342320" w14:textId="5CA9394C" w:rsidR="00FA4EDD" w:rsidRDefault="00FA4EDD" w:rsidP="003B16B6">
            <w:pPr>
              <w:pStyle w:val="Titre1"/>
              <w:rPr>
                <w:color w:val="261C15"/>
                <w:sz w:val="20"/>
                <w:szCs w:val="20"/>
              </w:rPr>
            </w:pPr>
          </w:p>
          <w:p w14:paraId="6307EE8D" w14:textId="77777777" w:rsidR="0039107E" w:rsidRPr="00E4521A" w:rsidRDefault="0039107E" w:rsidP="003B16B6">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2C93FE58"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 xml:space="preserve">Le site devra être responsive et </w:t>
            </w:r>
            <w:r w:rsidR="00784E53">
              <w:rPr>
                <w:b w:val="0"/>
                <w:bCs/>
                <w:color w:val="261C15"/>
                <w:sz w:val="20"/>
                <w:szCs w:val="20"/>
              </w:rPr>
              <w:t>visible sur grand écran, sur PC portable, tablettes et smartphones. Il devra donc comporter plusieurs points de cassure.</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7452B49B" w:rsidR="005A4232"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451E074" w14:textId="20821820" w:rsidR="00DA0677" w:rsidRDefault="00DA0677" w:rsidP="00DA0677">
            <w:pPr>
              <w:pStyle w:val="Titre1"/>
              <w:rPr>
                <w:color w:val="F05D23"/>
                <w:sz w:val="36"/>
                <w:szCs w:val="36"/>
              </w:rPr>
            </w:pPr>
            <w:r>
              <w:rPr>
                <w:color w:val="F05D23"/>
                <w:sz w:val="36"/>
                <w:szCs w:val="36"/>
              </w:rPr>
              <w:t>V CHARTE GRAPHIQUE DU SITE</w:t>
            </w:r>
          </w:p>
          <w:p w14:paraId="39E43AFF" w14:textId="62D20F90" w:rsidR="00DD3F1B" w:rsidRPr="00DD3F1B" w:rsidRDefault="00DD3F1B" w:rsidP="00DD3F1B">
            <w:pPr>
              <w:pStyle w:val="Titre4"/>
              <w:rPr>
                <w:i w:val="0"/>
                <w:iCs w:val="0"/>
              </w:rPr>
            </w:pPr>
            <w:r>
              <w:rPr>
                <w:i w:val="0"/>
                <w:iCs w:val="0"/>
              </w:rPr>
              <w:t xml:space="preserve">Création du logo </w:t>
            </w:r>
          </w:p>
          <w:p w14:paraId="0FC07359" w14:textId="77777777" w:rsidR="003C21B8" w:rsidRDefault="00DA0677" w:rsidP="00DD3F1B">
            <w:pPr>
              <w:pStyle w:val="Titre1"/>
              <w:spacing w:after="0" w:line="240" w:lineRule="auto"/>
              <w:jc w:val="center"/>
            </w:pPr>
            <w:r>
              <w:rPr>
                <w:noProof/>
                <w:color w:val="F05D23"/>
                <w:sz w:val="36"/>
                <w:szCs w:val="36"/>
              </w:rPr>
              <w:drawing>
                <wp:inline distT="0" distB="0" distL="0" distR="0" wp14:anchorId="07F967B4" wp14:editId="4CF18491">
                  <wp:extent cx="3191074" cy="3191072"/>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95240" cy="3195238"/>
                          </a:xfrm>
                          <a:prstGeom prst="rect">
                            <a:avLst/>
                          </a:prstGeom>
                        </pic:spPr>
                      </pic:pic>
                    </a:graphicData>
                  </a:graphic>
                </wp:inline>
              </w:drawing>
            </w:r>
          </w:p>
          <w:p w14:paraId="23E787CF" w14:textId="236EA324" w:rsidR="00DA0677" w:rsidRPr="00E4521A" w:rsidRDefault="00D96308" w:rsidP="00DD3F1B">
            <w:pPr>
              <w:pStyle w:val="Lgende"/>
              <w:jc w:val="center"/>
              <w:rPr>
                <w:b w:val="0"/>
                <w:bCs/>
                <w:color w:val="261C15"/>
                <w:sz w:val="20"/>
                <w:szCs w:val="20"/>
              </w:rPr>
            </w:pPr>
            <w:r>
              <w:rPr>
                <w:noProof/>
              </w:rPr>
              <mc:AlternateContent>
                <mc:Choice Requires="wpg">
                  <w:drawing>
                    <wp:anchor distT="0" distB="0" distL="114300" distR="114300" simplePos="0" relativeHeight="251682304" behindDoc="0" locked="0" layoutInCell="1" allowOverlap="1" wp14:anchorId="3F19EF73" wp14:editId="1DBD5887">
                      <wp:simplePos x="0" y="0"/>
                      <wp:positionH relativeFrom="column">
                        <wp:posOffset>1771906</wp:posOffset>
                      </wp:positionH>
                      <wp:positionV relativeFrom="paragraph">
                        <wp:posOffset>174914</wp:posOffset>
                      </wp:positionV>
                      <wp:extent cx="2742730" cy="593766"/>
                      <wp:effectExtent l="0" t="0" r="19685" b="15875"/>
                      <wp:wrapNone/>
                      <wp:docPr id="34" name="Groupe 34"/>
                      <wp:cNvGraphicFramePr/>
                      <a:graphic xmlns:a="http://schemas.openxmlformats.org/drawingml/2006/main">
                        <a:graphicData uri="http://schemas.microsoft.com/office/word/2010/wordprocessingGroup">
                          <wpg:wgp>
                            <wpg:cNvGrpSpPr/>
                            <wpg:grpSpPr>
                              <a:xfrm>
                                <a:off x="0" y="0"/>
                                <a:ext cx="2742730" cy="593766"/>
                                <a:chOff x="0" y="0"/>
                                <a:chExt cx="2742730" cy="593766"/>
                              </a:xfrm>
                            </wpg:grpSpPr>
                            <wps:wsp>
                              <wps:cNvPr id="13" name="Rectangle : coins arrondis 13"/>
                              <wps:cNvSpPr/>
                              <wps:spPr>
                                <a:xfrm>
                                  <a:off x="0" y="0"/>
                                  <a:ext cx="1282535" cy="593766"/>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E429706" w14:textId="6D0801A0" w:rsidR="00DD3F1B" w:rsidRPr="005A7670" w:rsidRDefault="00DD3F1B" w:rsidP="00DD3F1B">
                                    <w:pPr>
                                      <w:jc w:val="center"/>
                                      <w:rPr>
                                        <w:color w:val="F5F5F5"/>
                                      </w:rPr>
                                    </w:pPr>
                                    <w:r w:rsidRPr="005A7670">
                                      <w:rPr>
                                        <w:color w:val="F5F5F5"/>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 coins arrondis 33"/>
                              <wps:cNvSpPr/>
                              <wps:spPr>
                                <a:xfrm>
                                  <a:off x="1460665" y="0"/>
                                  <a:ext cx="1282065" cy="593725"/>
                                </a:xfrm>
                                <a:prstGeom prst="roundRect">
                                  <a:avLst/>
                                </a:prstGeom>
                                <a:solidFill>
                                  <a:srgbClr val="F5F5F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19EF73" id="Groupe 34" o:spid="_x0000_s1051" style="position:absolute;left:0;text-align:left;margin-left:139.5pt;margin-top:13.75pt;width:215.95pt;height:46.75pt;z-index:251682304;mso-position-horizontal-relative:text;mso-position-vertical-relative:text" coordsize="27427,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">
                      <v:roundrect id="Rectangle : coins arrondis 13" o:spid="_x0000_s1052" style="position:absolute;width:12825;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" fillcolor="black [3200]" strokecolor="black [1600]" strokeweight="1.25pt">
                        <v:stroke endcap="round"/>
                        <v:textbox>
                          <w:txbxContent>
                            <w:p w14:paraId="1E429706" w14:textId="6D0801A0" w:rsidR="00DD3F1B" w:rsidRPr="005A7670" w:rsidRDefault="00DD3F1B" w:rsidP="00DD3F1B">
                              <w:pPr>
                                <w:jc w:val="center"/>
                                <w:rPr>
                                  <w:color w:val="F5F5F5"/>
                                </w:rPr>
                              </w:pPr>
                              <w:r w:rsidRPr="005A7670">
                                <w:rPr>
                                  <w:color w:val="F5F5F5"/>
                                </w:rPr>
                                <w:t>#000000</w:t>
                              </w:r>
                            </w:p>
                          </w:txbxContent>
                        </v:textbox>
                      </v:roundrect>
                      <v:roundrect id="Rectangle : coins arrondis 33" o:spid="_x0000_s1053" style="position:absolute;left:14606;width:12821;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" fillcolor="#f5f5f5" strokecolor="black [3213]" strokeweight="1.25pt">
                        <v:stroke endcap="round"/>
                        <v:textbo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w:t>
                              </w:r>
                              <w:r w:rsidRPr="00DD3F1B">
                                <w:rPr>
                                  <w:color w:val="000000" w:themeColor="text1"/>
                                  <w14:textOutline w14:w="9525" w14:cap="rnd" w14:cmpd="sng" w14:algn="ctr">
                                    <w14:noFill/>
                                    <w14:prstDash w14:val="solid"/>
                                    <w14:bevel/>
                                  </w14:textOutline>
                                </w:rPr>
                                <w:t>F5F5F5</w:t>
                              </w:r>
                            </w:p>
                          </w:txbxContent>
                        </v:textbox>
                      </v:roundrect>
                    </v:group>
                  </w:pict>
                </mc:Fallback>
              </mc:AlternateContent>
            </w:r>
          </w:p>
          <w:p w14:paraId="6B0713FB" w14:textId="56BB8E4F" w:rsidR="005A7670" w:rsidRPr="00DD3F1B" w:rsidRDefault="005A7670" w:rsidP="005A7670">
            <w:pPr>
              <w:pStyle w:val="Titre4"/>
              <w:rPr>
                <w:i w:val="0"/>
                <w:iCs w:val="0"/>
              </w:rPr>
            </w:pPr>
          </w:p>
          <w:p w14:paraId="1D41D98F" w14:textId="1931B80E" w:rsidR="005A7670" w:rsidRDefault="005A7670" w:rsidP="00864220">
            <w:pPr>
              <w:pStyle w:val="Titre1"/>
              <w:jc w:val="center"/>
              <w:rPr>
                <w:b w:val="0"/>
                <w:bCs/>
                <w:i/>
                <w:iCs/>
                <w:color w:val="000000" w:themeColor="text1"/>
                <w:sz w:val="20"/>
                <w:szCs w:val="20"/>
              </w:rPr>
            </w:pPr>
          </w:p>
          <w:p w14:paraId="06512E41" w14:textId="591E42AB" w:rsidR="005A7670" w:rsidRDefault="005A7670" w:rsidP="00864220">
            <w:pPr>
              <w:pStyle w:val="Titre1"/>
              <w:jc w:val="center"/>
              <w:rPr>
                <w:b w:val="0"/>
                <w:bCs/>
                <w:i/>
                <w:iCs/>
                <w:color w:val="000000" w:themeColor="text1"/>
                <w:sz w:val="20"/>
                <w:szCs w:val="20"/>
              </w:rPr>
            </w:pPr>
          </w:p>
          <w:p w14:paraId="117CA3A4" w14:textId="0FDDD98E" w:rsidR="00864220" w:rsidRDefault="00864220" w:rsidP="00864220">
            <w:pPr>
              <w:pStyle w:val="Titre1"/>
              <w:jc w:val="center"/>
              <w:rPr>
                <w:b w:val="0"/>
                <w:bCs/>
                <w:i/>
                <w:iCs/>
                <w:color w:val="000000" w:themeColor="text1"/>
                <w:sz w:val="20"/>
                <w:szCs w:val="20"/>
              </w:rPr>
            </w:pPr>
          </w:p>
          <w:p w14:paraId="60BF4E46" w14:textId="472D865E" w:rsidR="005A7670" w:rsidRPr="005A7670" w:rsidRDefault="005A7670" w:rsidP="005A7670">
            <w:pPr>
              <w:pStyle w:val="Titre4"/>
              <w:rPr>
                <w:i w:val="0"/>
                <w:iCs w:val="0"/>
              </w:rPr>
            </w:pPr>
            <w:r w:rsidRPr="005A7670">
              <w:rPr>
                <w:i w:val="0"/>
                <w:iCs w:val="0"/>
                <w:noProof/>
              </w:rPr>
              <w:lastRenderedPageBreak/>
              <mc:AlternateContent>
                <mc:Choice Requires="wpg">
                  <w:drawing>
                    <wp:anchor distT="0" distB="0" distL="114300" distR="114300" simplePos="0" relativeHeight="251678208" behindDoc="0" locked="0" layoutInCell="1" allowOverlap="1" wp14:anchorId="017E9FE4" wp14:editId="3154106A">
                      <wp:simplePos x="0" y="0"/>
                      <wp:positionH relativeFrom="column">
                        <wp:posOffset>971789</wp:posOffset>
                      </wp:positionH>
                      <wp:positionV relativeFrom="paragraph">
                        <wp:posOffset>402269</wp:posOffset>
                      </wp:positionV>
                      <wp:extent cx="4286250" cy="8787765"/>
                      <wp:effectExtent l="0" t="0" r="19050" b="13335"/>
                      <wp:wrapTopAndBottom/>
                      <wp:docPr id="38" name="Groupe 38"/>
                      <wp:cNvGraphicFramePr/>
                      <a:graphic xmlns:a="http://schemas.openxmlformats.org/drawingml/2006/main">
                        <a:graphicData uri="http://schemas.microsoft.com/office/word/2010/wordprocessingGroup">
                          <wpg:wgp>
                            <wpg:cNvGrpSpPr/>
                            <wpg:grpSpPr>
                              <a:xfrm>
                                <a:off x="0" y="0"/>
                                <a:ext cx="4286250" cy="8787765"/>
                                <a:chOff x="0" y="0"/>
                                <a:chExt cx="2319911" cy="5150065"/>
                              </a:xfrm>
                            </wpg:grpSpPr>
                            <wps:wsp>
                              <wps:cNvPr id="7" name="Rectangle 7"/>
                              <wps:cNvSpPr/>
                              <wps:spPr>
                                <a:xfrm>
                                  <a:off x="0" y="0"/>
                                  <a:ext cx="2296160" cy="1148080"/>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009A3" w14:textId="77777777" w:rsidR="00DA0677" w:rsidRPr="007D4AF3" w:rsidRDefault="00DA0677" w:rsidP="00DA0677">
                                    <w:pPr>
                                      <w:jc w:val="center"/>
                                      <w:rPr>
                                        <w:color w:val="FFFFFF" w:themeColor="background1"/>
                                      </w:rPr>
                                    </w:pPr>
                                    <w:r w:rsidRPr="007D4AF3">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1330037"/>
                                  <a:ext cx="2296160" cy="1148080"/>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E6CBC" w14:textId="77777777" w:rsidR="00DA0677" w:rsidRPr="007D4AF3" w:rsidRDefault="00DA0677" w:rsidP="00DA0677">
                                    <w:pPr>
                                      <w:jc w:val="center"/>
                                      <w:rPr>
                                        <w:color w:val="FFFFFF" w:themeColor="background1"/>
                                      </w:rPr>
                                    </w:pPr>
                                    <w:r w:rsidRPr="007D4AF3">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2671948"/>
                                  <a:ext cx="2296160" cy="1148080"/>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E3CD2" w14:textId="77777777" w:rsidR="00DA0677" w:rsidRPr="007D4AF3" w:rsidRDefault="00DA0677" w:rsidP="00DA0677">
                                    <w:pPr>
                                      <w:jc w:val="center"/>
                                      <w:rPr>
                                        <w:color w:val="645244"/>
                                      </w:rPr>
                                    </w:pPr>
                                    <w:r w:rsidRPr="007D4AF3">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751" y="4001985"/>
                                  <a:ext cx="2296160" cy="1148080"/>
                                </a:xfrm>
                                <a:prstGeom prst="rect">
                                  <a:avLst/>
                                </a:prstGeom>
                                <a:solidFill>
                                  <a:schemeClr val="tx1"/>
                                </a:solidFill>
                                <a:ln w="15875" cap="rnd" cmpd="sng" algn="ctr">
                                  <a:solidFill>
                                    <a:srgbClr val="645244"/>
                                  </a:solidFill>
                                  <a:prstDash val="solid"/>
                                </a:ln>
                                <a:effectLst/>
                              </wps:spPr>
                              <wps:txbx>
                                <w:txbxContent>
                                  <w:p w14:paraId="4A6FF392" w14:textId="77777777" w:rsidR="00DA0677" w:rsidRPr="007D4AF3" w:rsidRDefault="00DA0677" w:rsidP="00DA0677">
                                    <w:pPr>
                                      <w:jc w:val="center"/>
                                      <w:rPr>
                                        <w:rFonts w:ascii="Verdana" w:hAnsi="Verdana"/>
                                        <w:color w:val="FFFFFF" w:themeColor="background1"/>
                                      </w:rPr>
                                    </w:pPr>
                                    <w:r w:rsidRPr="007D4AF3">
                                      <w:rPr>
                                        <w:rFonts w:ascii="Verdana" w:hAnsi="Verdana"/>
                                        <w:color w:val="FFFFFF" w:themeColor="background1"/>
                                      </w:rPr>
                                      <w:t xml:space="preserve">Police </w:t>
                                    </w:r>
                                    <w:proofErr w:type="spellStart"/>
                                    <w:r w:rsidRPr="007D4AF3">
                                      <w:rPr>
                                        <w:rFonts w:ascii="Verdana" w:hAnsi="Verdana"/>
                                        <w:color w:val="FFFFFF" w:themeColor="background1"/>
                                      </w:rPr>
                                      <w:t>Helvetica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E9FE4" id="Groupe 38" o:spid="_x0000_s1054" style="position:absolute;margin-left:76.5pt;margin-top:31.65pt;width:337.5pt;height:691.95pt;z-index:251678208;mso-position-horizontal-relative:text;mso-position-vertical-relative:text;mso-width-relative:margin;mso-height-relative:margin" coordsize="23199,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">
                      <v:rect id="Rectangle 7" o:spid="_x0000_s1055" style="position:absolute;width:22961;height:1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" fillcolor="#645244" strokecolor="#645244" strokeweight="1.25pt">
                        <v:stroke endcap="round"/>
                        <v:textbox>
                          <w:txbxContent>
                            <w:p w14:paraId="16E009A3" w14:textId="77777777" w:rsidR="00DA0677" w:rsidRPr="007D4AF3" w:rsidRDefault="00DA0677" w:rsidP="00DA0677">
                              <w:pPr>
                                <w:jc w:val="center"/>
                                <w:rPr>
                                  <w:color w:val="FFFFFF" w:themeColor="background1"/>
                                </w:rPr>
                              </w:pPr>
                              <w:r w:rsidRPr="007D4AF3">
                                <w:rPr>
                                  <w:color w:val="FFFFFF" w:themeColor="background1"/>
                                </w:rPr>
                                <w:t>#645244</w:t>
                              </w:r>
                            </w:p>
                          </w:txbxContent>
                        </v:textbox>
                      </v:rect>
                      <v:rect id="Rectangle 209" o:spid="_x0000_s1056" style="position:absolute;top:13300;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" fillcolor="#f05d23" strokecolor="#f05d23" strokeweight="1.25pt">
                        <v:stroke endcap="round"/>
                        <v:textbox>
                          <w:txbxContent>
                            <w:p w14:paraId="2BDE6CBC" w14:textId="77777777" w:rsidR="00DA0677" w:rsidRPr="007D4AF3" w:rsidRDefault="00DA0677" w:rsidP="00DA0677">
                              <w:pPr>
                                <w:jc w:val="center"/>
                                <w:rPr>
                                  <w:color w:val="FFFFFF" w:themeColor="background1"/>
                                </w:rPr>
                              </w:pPr>
                              <w:r w:rsidRPr="007D4AF3">
                                <w:rPr>
                                  <w:color w:val="FFFFFF" w:themeColor="background1"/>
                                </w:rPr>
                                <w:t>#F05D23</w:t>
                              </w:r>
                            </w:p>
                          </w:txbxContent>
                        </v:textbox>
                      </v:rect>
                      <v:rect id="Rectangle 211" o:spid="_x0000_s1057" style="position:absolute;top:26719;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" fillcolor="#f5f5f5" strokecolor="#645244" strokeweight=".25pt">
                        <v:stroke endcap="round"/>
                        <v:textbox>
                          <w:txbxContent>
                            <w:p w14:paraId="0EFE3CD2" w14:textId="77777777" w:rsidR="00DA0677" w:rsidRPr="007D4AF3" w:rsidRDefault="00DA0677" w:rsidP="00DA0677">
                              <w:pPr>
                                <w:jc w:val="center"/>
                                <w:rPr>
                                  <w:color w:val="645244"/>
                                </w:rPr>
                              </w:pPr>
                              <w:r w:rsidRPr="007D4AF3">
                                <w:rPr>
                                  <w:color w:val="645244"/>
                                </w:rPr>
                                <w:t>#F5F5F5</w:t>
                              </w:r>
                            </w:p>
                          </w:txbxContent>
                        </v:textbox>
                      </v:rect>
                      <v:rect id="Rectangle 11" o:spid="_x0000_s1058" style="position:absolute;left:237;top:40019;width:22962;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" fillcolor="black [3213]" strokecolor="#645244" strokeweight="1.25pt">
                        <v:stroke endcap="round"/>
                        <v:textbox>
                          <w:txbxContent>
                            <w:p w14:paraId="4A6FF392" w14:textId="77777777" w:rsidR="00DA0677" w:rsidRPr="007D4AF3" w:rsidRDefault="00DA0677" w:rsidP="00DA0677">
                              <w:pPr>
                                <w:jc w:val="center"/>
                                <w:rPr>
                                  <w:rFonts w:ascii="Verdana" w:hAnsi="Verdana"/>
                                  <w:color w:val="FFFFFF" w:themeColor="background1"/>
                                </w:rPr>
                              </w:pPr>
                              <w:r w:rsidRPr="007D4AF3">
                                <w:rPr>
                                  <w:rFonts w:ascii="Verdana" w:hAnsi="Verdana"/>
                                  <w:color w:val="FFFFFF" w:themeColor="background1"/>
                                </w:rPr>
                                <w:t>Police Helvetica</w:t>
                              </w:r>
                            </w:p>
                          </w:txbxContent>
                        </v:textbox>
                      </v:rect>
                      <w10:wrap type="topAndBottom"/>
                    </v:group>
                  </w:pict>
                </mc:Fallback>
              </mc:AlternateContent>
            </w:r>
            <w:r w:rsidRPr="005A7670">
              <w:rPr>
                <w:i w:val="0"/>
                <w:iCs w:val="0"/>
              </w:rPr>
              <w:t>Couleurs et typographie</w:t>
            </w:r>
          </w:p>
          <w:p w14:paraId="57837FEA" w14:textId="49AB2EC1" w:rsidR="008A0B7F" w:rsidRPr="00F602C3" w:rsidRDefault="008A0B7F" w:rsidP="00946867">
            <w:pPr>
              <w:pStyle w:val="Titre1"/>
              <w:rPr>
                <w:color w:val="F05D23"/>
                <w:sz w:val="36"/>
                <w:szCs w:val="36"/>
              </w:rPr>
            </w:pPr>
            <w:r w:rsidRPr="00F602C3">
              <w:rPr>
                <w:color w:val="F05D23"/>
                <w:sz w:val="36"/>
                <w:szCs w:val="36"/>
              </w:rPr>
              <w:lastRenderedPageBreak/>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3D64E55B" w14:textId="3BDD78BA" w:rsidR="00656860" w:rsidRPr="00864220" w:rsidRDefault="00EB0F48" w:rsidP="00EA239D">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5A243181" w14:textId="7FA93672" w:rsidR="00D96308"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5A7670" w:rsidRDefault="007C6CE1" w:rsidP="005A7670">
            <w:pPr>
              <w:pStyle w:val="Titre4"/>
              <w:rPr>
                <w:i w:val="0"/>
                <w:iCs w:val="0"/>
              </w:rPr>
            </w:pPr>
            <w:r w:rsidRPr="005A7670">
              <w:rPr>
                <w:i w:val="0"/>
                <w:iCs w:val="0"/>
              </w:rPr>
              <w:t>Gestion du projet</w:t>
            </w:r>
            <w:r w:rsidR="00BC691D" w:rsidRPr="005A7670">
              <w:rPr>
                <w:i w:val="0"/>
                <w:iCs w:val="0"/>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5DF4DD35"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Encodage</w:t>
            </w:r>
            <w:r w:rsidR="00C5212F" w:rsidRPr="00E4521A">
              <w:rPr>
                <w:b w:val="0"/>
                <w:color w:val="261C15"/>
                <w:sz w:val="20"/>
                <w:szCs w:val="20"/>
                <w:lang w:eastAsia="fr-FR"/>
              </w:rPr>
              <w:t xml:space="preserve"> HTML5/CSS3</w:t>
            </w:r>
          </w:p>
          <w:p w14:paraId="6ACF9C3F" w14:textId="69B0505E"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r w:rsidR="0003070D">
              <w:rPr>
                <w:b w:val="0"/>
                <w:color w:val="261C15"/>
                <w:sz w:val="20"/>
                <w:szCs w:val="20"/>
                <w:lang w:eastAsia="fr-FR"/>
              </w:rPr>
              <w:t> : MCD / MLD</w:t>
            </w:r>
          </w:p>
          <w:p w14:paraId="096FDB75" w14:textId="0603B524"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r w:rsidR="0003070D">
              <w:rPr>
                <w:b w:val="0"/>
                <w:color w:val="261C15"/>
                <w:sz w:val="20"/>
                <w:szCs w:val="20"/>
                <w:lang w:eastAsia="fr-FR"/>
              </w:rPr>
              <w:t xml:space="preserve"> pour dynamisation du site</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4DF4CF31"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 xml:space="preserve">Etude des </w:t>
            </w:r>
            <w:r w:rsidR="00C5212F" w:rsidRPr="00E4521A">
              <w:rPr>
                <w:b w:val="0"/>
                <w:color w:val="261C15"/>
                <w:sz w:val="20"/>
                <w:szCs w:val="20"/>
                <w:lang w:eastAsia="fr-FR"/>
              </w:rPr>
              <w:t>CMS</w:t>
            </w:r>
            <w:r>
              <w:rPr>
                <w:b w:val="0"/>
                <w:color w:val="261C15"/>
                <w:sz w:val="20"/>
                <w:szCs w:val="20"/>
                <w:lang w:eastAsia="fr-FR"/>
              </w:rPr>
              <w:t xml:space="preserve"> (Wordpress)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4344DC54" w:rsidR="00DF3B79" w:rsidRPr="001B37F1"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43C55084" w14:textId="77777777" w:rsidR="001B37F1" w:rsidRPr="00E4521A" w:rsidRDefault="001B37F1" w:rsidP="001B37F1">
            <w:pPr>
              <w:pStyle w:val="Titre1"/>
              <w:spacing w:before="0" w:after="0" w:line="240" w:lineRule="auto"/>
              <w:ind w:left="1024"/>
              <w:jc w:val="both"/>
              <w:rPr>
                <w:rFonts w:ascii="Lato" w:eastAsia="Times New Roman" w:hAnsi="Lato" w:cs="Times New Roman"/>
                <w:b w:val="0"/>
                <w:color w:val="261C15"/>
                <w:sz w:val="20"/>
                <w:szCs w:val="20"/>
                <w:lang w:eastAsia="fr-FR"/>
              </w:rPr>
            </w:pPr>
          </w:p>
          <w:p w14:paraId="2727DF98" w14:textId="284BA1A9" w:rsidR="007C0D60" w:rsidRPr="00E4521A" w:rsidRDefault="00F03147" w:rsidP="00AF48CA">
            <w:pPr>
              <w:pStyle w:val="Titre3"/>
              <w:numPr>
                <w:ilvl w:val="0"/>
                <w:numId w:val="41"/>
              </w:numPr>
              <w:rPr>
                <w:color w:val="261C15"/>
              </w:rPr>
            </w:pPr>
            <w:r w:rsidRPr="00E4521A">
              <w:rPr>
                <w:color w:val="261C15"/>
              </w:rPr>
              <w:t xml:space="preserve">Diagramme de GANTT </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79858D9" w14:textId="58260D63" w:rsidR="007D4AF3" w:rsidRDefault="007D4AF3" w:rsidP="00D050E4">
            <w:pPr>
              <w:pStyle w:val="Titre1"/>
              <w:rPr>
                <w:rFonts w:ascii="Arial" w:hAnsi="Arial" w:cs="Arial"/>
                <w:color w:val="261C15"/>
                <w:sz w:val="20"/>
                <w:szCs w:val="20"/>
                <w:shd w:val="clear" w:color="auto" w:fill="FFFFFF"/>
              </w:rPr>
            </w:pPr>
          </w:p>
          <w:p w14:paraId="46DC7DEF" w14:textId="13D8140A" w:rsidR="003C21B8" w:rsidRDefault="003C21B8" w:rsidP="00D050E4">
            <w:pPr>
              <w:pStyle w:val="Titre1"/>
              <w:rPr>
                <w:rFonts w:ascii="Arial" w:hAnsi="Arial" w:cs="Arial"/>
                <w:color w:val="261C15"/>
                <w:sz w:val="20"/>
                <w:szCs w:val="20"/>
                <w:shd w:val="clear" w:color="auto" w:fill="FFFFFF"/>
              </w:rPr>
            </w:pPr>
          </w:p>
          <w:p w14:paraId="638591C8" w14:textId="465DFEEF" w:rsidR="003C21B8" w:rsidRDefault="003C21B8" w:rsidP="00D050E4">
            <w:pPr>
              <w:pStyle w:val="Titre1"/>
              <w:rPr>
                <w:rFonts w:ascii="Arial" w:hAnsi="Arial" w:cs="Arial"/>
                <w:color w:val="261C15"/>
                <w:sz w:val="20"/>
                <w:szCs w:val="20"/>
                <w:shd w:val="clear" w:color="auto" w:fill="FFFFFF"/>
              </w:rPr>
            </w:pPr>
          </w:p>
          <w:p w14:paraId="1F09F756" w14:textId="77777777" w:rsidR="003C21B8" w:rsidRPr="00E4521A" w:rsidRDefault="003C21B8"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lastRenderedPageBreak/>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 xml:space="preserve">Plan de </w:t>
                  </w:r>
                  <w:proofErr w:type="spellStart"/>
                  <w:r w:rsidRPr="00E4521A">
                    <w:rPr>
                      <w:iCs/>
                      <w:color w:val="261C15"/>
                      <w:sz w:val="20"/>
                      <w:szCs w:val="20"/>
                    </w:rPr>
                    <w:t>tracking</w:t>
                  </w:r>
                  <w:proofErr w:type="spellEnd"/>
                  <w:r w:rsidRPr="00E4521A">
                    <w:rPr>
                      <w:iCs/>
                      <w:color w:val="261C15"/>
                      <w:sz w:val="20"/>
                      <w:szCs w:val="20"/>
                    </w:rPr>
                    <w:t xml:space="preserve">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 xml:space="preserve">Mise en place Google </w:t>
                  </w:r>
                  <w:proofErr w:type="spellStart"/>
                  <w:r w:rsidRPr="00E4521A">
                    <w:rPr>
                      <w:iCs/>
                      <w:color w:val="261C15"/>
                      <w:sz w:val="20"/>
                      <w:szCs w:val="20"/>
                    </w:rPr>
                    <w:t>Adwords</w:t>
                  </w:r>
                  <w:proofErr w:type="spellEnd"/>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1A76F4">
        <w:trPr>
          <w:trHeight w:val="5931"/>
        </w:trPr>
        <w:tc>
          <w:tcPr>
            <w:tcW w:w="10320" w:type="dxa"/>
          </w:tcPr>
          <w:p w14:paraId="2556159E" w14:textId="4A4E6A08" w:rsidR="00321E00" w:rsidRPr="00E4521A" w:rsidRDefault="00321E00" w:rsidP="00EE0A0E">
            <w:pPr>
              <w:pStyle w:val="Titre1"/>
              <w:rPr>
                <w:color w:val="261C15"/>
                <w:sz w:val="24"/>
                <w:szCs w:val="24"/>
              </w:rPr>
            </w:pPr>
          </w:p>
        </w:tc>
      </w:tr>
    </w:tbl>
    <w:p w14:paraId="0D966A82" w14:textId="3D468155" w:rsidR="0087605E" w:rsidRPr="00E4521A" w:rsidRDefault="00F124CE" w:rsidP="00A25B26">
      <w:pPr>
        <w:spacing w:after="200"/>
        <w:rPr>
          <w:color w:val="261C15"/>
        </w:rPr>
      </w:pPr>
      <w:r w:rsidRPr="00E4521A">
        <w:rPr>
          <w:noProof/>
          <w:color w:val="261C15"/>
          <w:lang w:val="en-US" w:eastAsia="zh-CN"/>
        </w:rPr>
        <w:drawing>
          <wp:anchor distT="0" distB="0" distL="114300" distR="114300" simplePos="0" relativeHeight="251672064" behindDoc="1" locked="0" layoutInCell="1" allowOverlap="1" wp14:anchorId="7A27A68C" wp14:editId="44F4BC24">
            <wp:simplePos x="0" y="0"/>
            <wp:positionH relativeFrom="margin">
              <wp:posOffset>-1390015</wp:posOffset>
            </wp:positionH>
            <wp:positionV relativeFrom="page">
              <wp:align>top</wp:align>
            </wp:positionV>
            <wp:extent cx="10030631" cy="6687087"/>
            <wp:effectExtent l="0" t="0" r="8890" b="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73088" behindDoc="1" locked="0" layoutInCell="1" allowOverlap="1" wp14:anchorId="4586F59A" wp14:editId="7BE28E49">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E1B0" id="Rectangle 2" o:spid="_x0000_s1026" alt="rectangle coloré" style="position:absolute;margin-left:559.9pt;margin-top:525.65pt;width:611.1pt;height:316.5pt;z-index:-251643392;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" fillcolor="#645244" stroked="f" strokeweight="1.25pt">
                <v:stroke endcap="round"/>
                <w10:wrap anchorx="page" anchory="page"/>
              </v:rect>
            </w:pict>
          </mc:Fallback>
        </mc:AlternateContent>
      </w:r>
    </w:p>
    <w:sectPr w:rsidR="0087605E" w:rsidRPr="00E4521A" w:rsidSect="00F94640">
      <w:headerReference w:type="default" r:id="rId23"/>
      <w:footerReference w:type="default" r:id="rId24"/>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665F4" w14:textId="77777777" w:rsidR="007F16C5" w:rsidRDefault="007F16C5">
      <w:r>
        <w:separator/>
      </w:r>
    </w:p>
    <w:p w14:paraId="76923BB2" w14:textId="77777777" w:rsidR="007F16C5" w:rsidRDefault="007F16C5"/>
  </w:endnote>
  <w:endnote w:type="continuationSeparator" w:id="0">
    <w:p w14:paraId="6EE3AC60" w14:textId="77777777" w:rsidR="007F16C5" w:rsidRDefault="007F16C5">
      <w:r>
        <w:continuationSeparator/>
      </w:r>
    </w:p>
    <w:p w14:paraId="2F58DDF4" w14:textId="77777777" w:rsidR="007F16C5" w:rsidRDefault="007F1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E123" w14:textId="77777777" w:rsidR="007F16C5" w:rsidRDefault="007F16C5">
      <w:r>
        <w:separator/>
      </w:r>
    </w:p>
    <w:p w14:paraId="4D0DD1F5" w14:textId="77777777" w:rsidR="007F16C5" w:rsidRDefault="007F16C5"/>
  </w:footnote>
  <w:footnote w:type="continuationSeparator" w:id="0">
    <w:p w14:paraId="7A19349C" w14:textId="77777777" w:rsidR="007F16C5" w:rsidRDefault="007F16C5">
      <w:r>
        <w:continuationSeparator/>
      </w:r>
    </w:p>
    <w:p w14:paraId="34044DA4" w14:textId="77777777" w:rsidR="007F16C5" w:rsidRDefault="007F1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56"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7B4AF72B" w:rsidR="00D943B6" w:rsidRPr="00F124CE" w:rsidRDefault="006E4EB3" w:rsidP="00F124CE">
    <w:pPr>
      <w:pStyle w:val="En-tte"/>
      <w:jc w:val="center"/>
      <w:rPr>
        <w:b w:val="0"/>
        <w:bCs/>
        <w:color w:val="261C15"/>
        <w:sz w:val="20"/>
        <w:szCs w:val="20"/>
      </w:rPr>
    </w:pPr>
    <w:r w:rsidRPr="00F124CE">
      <w:rPr>
        <w:b w:val="0"/>
        <w:bCs/>
        <w:color w:val="261C15"/>
        <w:sz w:val="20"/>
        <w:szCs w:val="20"/>
      </w:rPr>
      <w:t xml:space="preserve">Cahier des charges « Les </w:t>
    </w:r>
    <w:r w:rsidR="00F124CE" w:rsidRPr="00F124CE">
      <w:rPr>
        <w:b w:val="0"/>
        <w:bCs/>
        <w:color w:val="261C15"/>
        <w:sz w:val="20"/>
        <w:szCs w:val="20"/>
      </w:rPr>
      <w:t>Cailloux</w:t>
    </w:r>
    <w:r w:rsidRPr="00F124CE">
      <w:rPr>
        <w:b w:val="0"/>
        <w:bCs/>
        <w:color w:val="261C15"/>
        <w:sz w:val="20"/>
        <w:szCs w:val="20"/>
      </w:rPr>
      <w:t xml:space="preserve"> de </w:t>
    </w:r>
    <w:proofErr w:type="spellStart"/>
    <w:r w:rsidRPr="00F124CE">
      <w:rPr>
        <w:b w:val="0"/>
        <w:bCs/>
        <w:color w:val="261C15"/>
        <w:sz w:val="20"/>
        <w:szCs w:val="20"/>
      </w:rPr>
      <w:t>Zicaa</w:t>
    </w:r>
    <w:proofErr w:type="spellEnd"/>
    <w:r w:rsidRPr="00F124CE">
      <w:rPr>
        <w:b w:val="0"/>
        <w:bCs/>
        <w:color w:val="261C15"/>
        <w:sz w:val="20"/>
        <w:szCs w:val="20"/>
      </w:rPr>
      <w:t>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7D4234"/>
    <w:multiLevelType w:val="hybridMultilevel"/>
    <w:tmpl w:val="26D4084E"/>
    <w:lvl w:ilvl="0" w:tplc="040C0009">
      <w:start w:val="1"/>
      <w:numFmt w:val="bullet"/>
      <w:lvlText w:val=""/>
      <w:lvlJc w:val="left"/>
      <w:pPr>
        <w:ind w:left="1280" w:hanging="360"/>
      </w:pPr>
      <w:rPr>
        <w:rFonts w:ascii="Wingdings" w:hAnsi="Wingdings"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5"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2"/>
  </w:num>
  <w:num w:numId="3">
    <w:abstractNumId w:val="7"/>
  </w:num>
  <w:num w:numId="4">
    <w:abstractNumId w:val="1"/>
  </w:num>
  <w:num w:numId="5">
    <w:abstractNumId w:val="29"/>
  </w:num>
  <w:num w:numId="6">
    <w:abstractNumId w:val="11"/>
  </w:num>
  <w:num w:numId="7">
    <w:abstractNumId w:val="0"/>
  </w:num>
  <w:num w:numId="8">
    <w:abstractNumId w:val="19"/>
  </w:num>
  <w:num w:numId="9">
    <w:abstractNumId w:val="25"/>
  </w:num>
  <w:num w:numId="10">
    <w:abstractNumId w:val="40"/>
  </w:num>
  <w:num w:numId="11">
    <w:abstractNumId w:val="14"/>
  </w:num>
  <w:num w:numId="12">
    <w:abstractNumId w:val="10"/>
  </w:num>
  <w:num w:numId="13">
    <w:abstractNumId w:val="41"/>
  </w:num>
  <w:num w:numId="14">
    <w:abstractNumId w:val="18"/>
  </w:num>
  <w:num w:numId="15">
    <w:abstractNumId w:val="20"/>
  </w:num>
  <w:num w:numId="16">
    <w:abstractNumId w:val="23"/>
  </w:num>
  <w:num w:numId="17">
    <w:abstractNumId w:val="30"/>
  </w:num>
  <w:num w:numId="18">
    <w:abstractNumId w:val="26"/>
  </w:num>
  <w:num w:numId="19">
    <w:abstractNumId w:val="39"/>
  </w:num>
  <w:num w:numId="20">
    <w:abstractNumId w:val="3"/>
  </w:num>
  <w:num w:numId="21">
    <w:abstractNumId w:val="32"/>
  </w:num>
  <w:num w:numId="22">
    <w:abstractNumId w:val="6"/>
  </w:num>
  <w:num w:numId="23">
    <w:abstractNumId w:val="36"/>
  </w:num>
  <w:num w:numId="24">
    <w:abstractNumId w:val="5"/>
  </w:num>
  <w:num w:numId="25">
    <w:abstractNumId w:val="28"/>
  </w:num>
  <w:num w:numId="26">
    <w:abstractNumId w:val="16"/>
  </w:num>
  <w:num w:numId="27">
    <w:abstractNumId w:val="15"/>
  </w:num>
  <w:num w:numId="28">
    <w:abstractNumId w:val="43"/>
  </w:num>
  <w:num w:numId="29">
    <w:abstractNumId w:val="37"/>
  </w:num>
  <w:num w:numId="30">
    <w:abstractNumId w:val="8"/>
  </w:num>
  <w:num w:numId="31">
    <w:abstractNumId w:val="47"/>
  </w:num>
  <w:num w:numId="32">
    <w:abstractNumId w:val="34"/>
  </w:num>
  <w:num w:numId="33">
    <w:abstractNumId w:val="4"/>
  </w:num>
  <w:num w:numId="34">
    <w:abstractNumId w:val="17"/>
  </w:num>
  <w:num w:numId="35">
    <w:abstractNumId w:val="46"/>
  </w:num>
  <w:num w:numId="36">
    <w:abstractNumId w:val="9"/>
  </w:num>
  <w:num w:numId="37">
    <w:abstractNumId w:val="13"/>
  </w:num>
  <w:num w:numId="38">
    <w:abstractNumId w:val="21"/>
  </w:num>
  <w:num w:numId="39">
    <w:abstractNumId w:val="33"/>
  </w:num>
  <w:num w:numId="40">
    <w:abstractNumId w:val="22"/>
  </w:num>
  <w:num w:numId="41">
    <w:abstractNumId w:val="38"/>
  </w:num>
  <w:num w:numId="42">
    <w:abstractNumId w:val="27"/>
  </w:num>
  <w:num w:numId="43">
    <w:abstractNumId w:val="35"/>
  </w:num>
  <w:num w:numId="44">
    <w:abstractNumId w:val="45"/>
  </w:num>
  <w:num w:numId="45">
    <w:abstractNumId w:val="31"/>
  </w:num>
  <w:num w:numId="46">
    <w:abstractNumId w:val="2"/>
  </w:num>
  <w:num w:numId="47">
    <w:abstractNumId w:val="44"/>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08D"/>
    <w:rsid w:val="0002482E"/>
    <w:rsid w:val="0003070D"/>
    <w:rsid w:val="00044245"/>
    <w:rsid w:val="00044622"/>
    <w:rsid w:val="00050324"/>
    <w:rsid w:val="0005243C"/>
    <w:rsid w:val="00063BDE"/>
    <w:rsid w:val="00082371"/>
    <w:rsid w:val="000A0150"/>
    <w:rsid w:val="000A4FB0"/>
    <w:rsid w:val="000B1235"/>
    <w:rsid w:val="000B1554"/>
    <w:rsid w:val="000B77ED"/>
    <w:rsid w:val="000D08DA"/>
    <w:rsid w:val="000D316B"/>
    <w:rsid w:val="000E14D6"/>
    <w:rsid w:val="000E30A9"/>
    <w:rsid w:val="000E474F"/>
    <w:rsid w:val="000E63C9"/>
    <w:rsid w:val="00100D68"/>
    <w:rsid w:val="00101495"/>
    <w:rsid w:val="00117AAF"/>
    <w:rsid w:val="00122E08"/>
    <w:rsid w:val="001271A5"/>
    <w:rsid w:val="001304A7"/>
    <w:rsid w:val="00130E9D"/>
    <w:rsid w:val="00141DDB"/>
    <w:rsid w:val="00143BE4"/>
    <w:rsid w:val="00150A6D"/>
    <w:rsid w:val="00151978"/>
    <w:rsid w:val="00155D27"/>
    <w:rsid w:val="001618C8"/>
    <w:rsid w:val="00164F48"/>
    <w:rsid w:val="00167B48"/>
    <w:rsid w:val="00171ED9"/>
    <w:rsid w:val="001841CD"/>
    <w:rsid w:val="00185B35"/>
    <w:rsid w:val="001A0A90"/>
    <w:rsid w:val="001A76F4"/>
    <w:rsid w:val="001B37F1"/>
    <w:rsid w:val="001B48BD"/>
    <w:rsid w:val="001C0A93"/>
    <w:rsid w:val="001C7183"/>
    <w:rsid w:val="001F2BC8"/>
    <w:rsid w:val="001F5F6B"/>
    <w:rsid w:val="0021447C"/>
    <w:rsid w:val="002168EF"/>
    <w:rsid w:val="00220516"/>
    <w:rsid w:val="00224C4A"/>
    <w:rsid w:val="002350BE"/>
    <w:rsid w:val="002408E3"/>
    <w:rsid w:val="00243EBC"/>
    <w:rsid w:val="002466B2"/>
    <w:rsid w:val="00246A35"/>
    <w:rsid w:val="00251F5A"/>
    <w:rsid w:val="0027079B"/>
    <w:rsid w:val="00270C80"/>
    <w:rsid w:val="00284348"/>
    <w:rsid w:val="002903B7"/>
    <w:rsid w:val="002C1A1F"/>
    <w:rsid w:val="002C278D"/>
    <w:rsid w:val="002D224A"/>
    <w:rsid w:val="002D5CF5"/>
    <w:rsid w:val="002F51F5"/>
    <w:rsid w:val="002F545F"/>
    <w:rsid w:val="003029A6"/>
    <w:rsid w:val="00304D17"/>
    <w:rsid w:val="00305576"/>
    <w:rsid w:val="00312137"/>
    <w:rsid w:val="00321E00"/>
    <w:rsid w:val="003262FF"/>
    <w:rsid w:val="00330359"/>
    <w:rsid w:val="0033762F"/>
    <w:rsid w:val="00343133"/>
    <w:rsid w:val="003460D0"/>
    <w:rsid w:val="003565D8"/>
    <w:rsid w:val="0035716D"/>
    <w:rsid w:val="00360494"/>
    <w:rsid w:val="003615E3"/>
    <w:rsid w:val="00366C7E"/>
    <w:rsid w:val="003676E4"/>
    <w:rsid w:val="00373622"/>
    <w:rsid w:val="00384EA3"/>
    <w:rsid w:val="003906A9"/>
    <w:rsid w:val="00390D91"/>
    <w:rsid w:val="0039107E"/>
    <w:rsid w:val="00392379"/>
    <w:rsid w:val="003A047F"/>
    <w:rsid w:val="003A39A1"/>
    <w:rsid w:val="003B16B6"/>
    <w:rsid w:val="003B2C57"/>
    <w:rsid w:val="003C2191"/>
    <w:rsid w:val="003C21B8"/>
    <w:rsid w:val="003C4979"/>
    <w:rsid w:val="003C77C6"/>
    <w:rsid w:val="003D3863"/>
    <w:rsid w:val="003D7ED8"/>
    <w:rsid w:val="003E64E0"/>
    <w:rsid w:val="003F4C0A"/>
    <w:rsid w:val="003F55FB"/>
    <w:rsid w:val="00400F1D"/>
    <w:rsid w:val="00405CBE"/>
    <w:rsid w:val="00405FD0"/>
    <w:rsid w:val="004110DE"/>
    <w:rsid w:val="00427E13"/>
    <w:rsid w:val="004309A8"/>
    <w:rsid w:val="00432419"/>
    <w:rsid w:val="0044085A"/>
    <w:rsid w:val="00446F99"/>
    <w:rsid w:val="004B21A5"/>
    <w:rsid w:val="004B5E93"/>
    <w:rsid w:val="004D56E9"/>
    <w:rsid w:val="004D5E6D"/>
    <w:rsid w:val="004F3A69"/>
    <w:rsid w:val="005037F0"/>
    <w:rsid w:val="00505D5C"/>
    <w:rsid w:val="0051148C"/>
    <w:rsid w:val="00516A86"/>
    <w:rsid w:val="00517A5F"/>
    <w:rsid w:val="00527041"/>
    <w:rsid w:val="005275F6"/>
    <w:rsid w:val="00532541"/>
    <w:rsid w:val="00537A95"/>
    <w:rsid w:val="005419FA"/>
    <w:rsid w:val="00542265"/>
    <w:rsid w:val="00564FF5"/>
    <w:rsid w:val="005667FB"/>
    <w:rsid w:val="005718DE"/>
    <w:rsid w:val="00572102"/>
    <w:rsid w:val="005977EC"/>
    <w:rsid w:val="005A4232"/>
    <w:rsid w:val="005A5567"/>
    <w:rsid w:val="005A7670"/>
    <w:rsid w:val="005B6DB4"/>
    <w:rsid w:val="005D12D3"/>
    <w:rsid w:val="005F062F"/>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B1AC0"/>
    <w:rsid w:val="006B39C5"/>
    <w:rsid w:val="006B484E"/>
    <w:rsid w:val="006C15B4"/>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18D4"/>
    <w:rsid w:val="00732B50"/>
    <w:rsid w:val="00736AAF"/>
    <w:rsid w:val="00753910"/>
    <w:rsid w:val="00761819"/>
    <w:rsid w:val="00761DB5"/>
    <w:rsid w:val="00765B2A"/>
    <w:rsid w:val="00765ED7"/>
    <w:rsid w:val="00767D15"/>
    <w:rsid w:val="00773991"/>
    <w:rsid w:val="00783A34"/>
    <w:rsid w:val="00784E53"/>
    <w:rsid w:val="00785F9F"/>
    <w:rsid w:val="00792B39"/>
    <w:rsid w:val="007B082F"/>
    <w:rsid w:val="007B2754"/>
    <w:rsid w:val="007B4B04"/>
    <w:rsid w:val="007C0D60"/>
    <w:rsid w:val="007C6B52"/>
    <w:rsid w:val="007C6CE1"/>
    <w:rsid w:val="007D0B0B"/>
    <w:rsid w:val="007D0BAE"/>
    <w:rsid w:val="007D0F77"/>
    <w:rsid w:val="007D16C5"/>
    <w:rsid w:val="007D198A"/>
    <w:rsid w:val="007D23E8"/>
    <w:rsid w:val="007D4AF3"/>
    <w:rsid w:val="007D6FD7"/>
    <w:rsid w:val="007E25E9"/>
    <w:rsid w:val="007E3A02"/>
    <w:rsid w:val="007F16C5"/>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64220"/>
    <w:rsid w:val="00865EA1"/>
    <w:rsid w:val="00870991"/>
    <w:rsid w:val="0087605E"/>
    <w:rsid w:val="00881B1B"/>
    <w:rsid w:val="0088306F"/>
    <w:rsid w:val="0088688E"/>
    <w:rsid w:val="008A0B7F"/>
    <w:rsid w:val="008B05E7"/>
    <w:rsid w:val="008B1FEE"/>
    <w:rsid w:val="008B532F"/>
    <w:rsid w:val="008C6B7C"/>
    <w:rsid w:val="008E0A80"/>
    <w:rsid w:val="008E2787"/>
    <w:rsid w:val="008E5ADF"/>
    <w:rsid w:val="008F3D21"/>
    <w:rsid w:val="00903C32"/>
    <w:rsid w:val="009049A0"/>
    <w:rsid w:val="0090726B"/>
    <w:rsid w:val="0091275B"/>
    <w:rsid w:val="00916B16"/>
    <w:rsid w:val="00917342"/>
    <w:rsid w:val="009173B9"/>
    <w:rsid w:val="0091752B"/>
    <w:rsid w:val="0092266E"/>
    <w:rsid w:val="0092601D"/>
    <w:rsid w:val="0093335D"/>
    <w:rsid w:val="00933F31"/>
    <w:rsid w:val="0093613E"/>
    <w:rsid w:val="00936F3F"/>
    <w:rsid w:val="0093770F"/>
    <w:rsid w:val="00943026"/>
    <w:rsid w:val="0094609D"/>
    <w:rsid w:val="00946331"/>
    <w:rsid w:val="00946867"/>
    <w:rsid w:val="00953FBB"/>
    <w:rsid w:val="00961DF7"/>
    <w:rsid w:val="009635AB"/>
    <w:rsid w:val="009660B0"/>
    <w:rsid w:val="00966B81"/>
    <w:rsid w:val="009670AD"/>
    <w:rsid w:val="00973D87"/>
    <w:rsid w:val="0098017B"/>
    <w:rsid w:val="009842C3"/>
    <w:rsid w:val="00995557"/>
    <w:rsid w:val="009B57CD"/>
    <w:rsid w:val="009C0638"/>
    <w:rsid w:val="009C6536"/>
    <w:rsid w:val="009C7720"/>
    <w:rsid w:val="009E421A"/>
    <w:rsid w:val="00A0702C"/>
    <w:rsid w:val="00A21798"/>
    <w:rsid w:val="00A23AFA"/>
    <w:rsid w:val="00A25B26"/>
    <w:rsid w:val="00A26864"/>
    <w:rsid w:val="00A31B3E"/>
    <w:rsid w:val="00A33C52"/>
    <w:rsid w:val="00A532F3"/>
    <w:rsid w:val="00A61747"/>
    <w:rsid w:val="00A677C4"/>
    <w:rsid w:val="00A8138E"/>
    <w:rsid w:val="00A83976"/>
    <w:rsid w:val="00A8489E"/>
    <w:rsid w:val="00AA507B"/>
    <w:rsid w:val="00AA59A8"/>
    <w:rsid w:val="00AB02A7"/>
    <w:rsid w:val="00AC29F3"/>
    <w:rsid w:val="00AC4C31"/>
    <w:rsid w:val="00AC4E07"/>
    <w:rsid w:val="00AC6553"/>
    <w:rsid w:val="00AD3822"/>
    <w:rsid w:val="00AD3F58"/>
    <w:rsid w:val="00AE490D"/>
    <w:rsid w:val="00AE6349"/>
    <w:rsid w:val="00AF48CA"/>
    <w:rsid w:val="00AF4E5D"/>
    <w:rsid w:val="00B100BC"/>
    <w:rsid w:val="00B121F6"/>
    <w:rsid w:val="00B13EF3"/>
    <w:rsid w:val="00B16BBA"/>
    <w:rsid w:val="00B231E5"/>
    <w:rsid w:val="00B2768E"/>
    <w:rsid w:val="00B27E03"/>
    <w:rsid w:val="00B3125D"/>
    <w:rsid w:val="00B333EA"/>
    <w:rsid w:val="00B43639"/>
    <w:rsid w:val="00B506EE"/>
    <w:rsid w:val="00B508D4"/>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25F4D"/>
    <w:rsid w:val="00C307E2"/>
    <w:rsid w:val="00C4002A"/>
    <w:rsid w:val="00C4086D"/>
    <w:rsid w:val="00C40CCC"/>
    <w:rsid w:val="00C45B2C"/>
    <w:rsid w:val="00C5212F"/>
    <w:rsid w:val="00C571F9"/>
    <w:rsid w:val="00C76D06"/>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2C9E"/>
    <w:rsid w:val="00CF4B22"/>
    <w:rsid w:val="00CF4C29"/>
    <w:rsid w:val="00CF5371"/>
    <w:rsid w:val="00D0323A"/>
    <w:rsid w:val="00D0492B"/>
    <w:rsid w:val="00D050E4"/>
    <w:rsid w:val="00D0559F"/>
    <w:rsid w:val="00D077E9"/>
    <w:rsid w:val="00D21CC8"/>
    <w:rsid w:val="00D23C42"/>
    <w:rsid w:val="00D23F4E"/>
    <w:rsid w:val="00D27D1B"/>
    <w:rsid w:val="00D31795"/>
    <w:rsid w:val="00D323C2"/>
    <w:rsid w:val="00D32BAB"/>
    <w:rsid w:val="00D42C92"/>
    <w:rsid w:val="00D42CB7"/>
    <w:rsid w:val="00D47F6E"/>
    <w:rsid w:val="00D5413D"/>
    <w:rsid w:val="00D55FC3"/>
    <w:rsid w:val="00D570A9"/>
    <w:rsid w:val="00D616B0"/>
    <w:rsid w:val="00D6183C"/>
    <w:rsid w:val="00D61D5A"/>
    <w:rsid w:val="00D629A6"/>
    <w:rsid w:val="00D63C90"/>
    <w:rsid w:val="00D648D8"/>
    <w:rsid w:val="00D70D02"/>
    <w:rsid w:val="00D770C7"/>
    <w:rsid w:val="00D86945"/>
    <w:rsid w:val="00D90290"/>
    <w:rsid w:val="00D943B6"/>
    <w:rsid w:val="00D96012"/>
    <w:rsid w:val="00D96308"/>
    <w:rsid w:val="00D97F09"/>
    <w:rsid w:val="00DA0677"/>
    <w:rsid w:val="00DA6CB4"/>
    <w:rsid w:val="00DB6C66"/>
    <w:rsid w:val="00DD13CD"/>
    <w:rsid w:val="00DD152F"/>
    <w:rsid w:val="00DD3F1B"/>
    <w:rsid w:val="00DE213F"/>
    <w:rsid w:val="00DE7F4D"/>
    <w:rsid w:val="00DF027C"/>
    <w:rsid w:val="00DF1F87"/>
    <w:rsid w:val="00DF2237"/>
    <w:rsid w:val="00DF3B79"/>
    <w:rsid w:val="00E003A3"/>
    <w:rsid w:val="00E00A32"/>
    <w:rsid w:val="00E066F9"/>
    <w:rsid w:val="00E12DBF"/>
    <w:rsid w:val="00E136A1"/>
    <w:rsid w:val="00E16849"/>
    <w:rsid w:val="00E22ACD"/>
    <w:rsid w:val="00E35940"/>
    <w:rsid w:val="00E3769C"/>
    <w:rsid w:val="00E4521A"/>
    <w:rsid w:val="00E5014B"/>
    <w:rsid w:val="00E503FC"/>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02CE"/>
    <w:rsid w:val="00EF42D6"/>
    <w:rsid w:val="00EF555B"/>
    <w:rsid w:val="00F003B8"/>
    <w:rsid w:val="00F0163F"/>
    <w:rsid w:val="00F027BB"/>
    <w:rsid w:val="00F03147"/>
    <w:rsid w:val="00F11314"/>
    <w:rsid w:val="00F11DCF"/>
    <w:rsid w:val="00F124CE"/>
    <w:rsid w:val="00F14157"/>
    <w:rsid w:val="00F162EA"/>
    <w:rsid w:val="00F2505D"/>
    <w:rsid w:val="00F3638B"/>
    <w:rsid w:val="00F421AC"/>
    <w:rsid w:val="00F52842"/>
    <w:rsid w:val="00F52D27"/>
    <w:rsid w:val="00F602C3"/>
    <w:rsid w:val="00F67C38"/>
    <w:rsid w:val="00F746DB"/>
    <w:rsid w:val="00F74D3B"/>
    <w:rsid w:val="00F83527"/>
    <w:rsid w:val="00F94640"/>
    <w:rsid w:val="00FA4EDD"/>
    <w:rsid w:val="00FA546C"/>
    <w:rsid w:val="00FA6CC2"/>
    <w:rsid w:val="00FB26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1"/>
    <w:unhideWhenUsed/>
    <w:qFormat/>
    <w:rsid w:val="00DD3F1B"/>
    <w:pPr>
      <w:keepNext/>
      <w:keepLines/>
      <w:spacing w:before="40"/>
      <w:outlineLvl w:val="3"/>
    </w:pPr>
    <w:rPr>
      <w:rFonts w:asciiTheme="majorHAnsi" w:eastAsiaTheme="majorEastAsia" w:hAnsiTheme="majorHAnsi" w:cstheme="majorBidi"/>
      <w:i/>
      <w:iCs/>
      <w:color w:val="7B230C"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2C278D"/>
    <w:pPr>
      <w:tabs>
        <w:tab w:val="left" w:pos="880"/>
        <w:tab w:val="right" w:leader="dot" w:pos="10024"/>
      </w:tabs>
      <w:spacing w:after="100"/>
      <w:ind w:left="560"/>
    </w:pPr>
    <w:rPr>
      <w:rFonts w:asciiTheme="majorHAnsi" w:hAnsiTheme="majorHAnsi"/>
      <w:noProof/>
      <w:color w:val="261C15"/>
      <w:sz w:val="20"/>
      <w:szCs w:val="20"/>
    </w:r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 w:type="paragraph" w:styleId="Lgende">
    <w:name w:val="caption"/>
    <w:basedOn w:val="Normal"/>
    <w:next w:val="Normal"/>
    <w:uiPriority w:val="99"/>
    <w:unhideWhenUsed/>
    <w:rsid w:val="003C21B8"/>
    <w:pPr>
      <w:spacing w:after="200" w:line="240" w:lineRule="auto"/>
    </w:pPr>
    <w:rPr>
      <w:i/>
      <w:iCs/>
      <w:sz w:val="18"/>
      <w:szCs w:val="18"/>
    </w:rPr>
  </w:style>
  <w:style w:type="character" w:customStyle="1" w:styleId="Titre4Car">
    <w:name w:val="Titre 4 Car"/>
    <w:basedOn w:val="Policepardfaut"/>
    <w:link w:val="Titre4"/>
    <w:uiPriority w:val="1"/>
    <w:rsid w:val="00DD3F1B"/>
    <w:rPr>
      <w:rFonts w:asciiTheme="majorHAnsi" w:eastAsiaTheme="majorEastAsia" w:hAnsiTheme="majorHAnsi" w:cstheme="majorBidi"/>
      <w:b/>
      <w:i/>
      <w:iCs/>
      <w:color w:val="7B230C"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2E1BCE"/>
    <w:rsid w:val="0031073D"/>
    <w:rsid w:val="003372BB"/>
    <w:rsid w:val="004879BA"/>
    <w:rsid w:val="00514B2F"/>
    <w:rsid w:val="005344A3"/>
    <w:rsid w:val="005574E6"/>
    <w:rsid w:val="00562239"/>
    <w:rsid w:val="00684D3D"/>
    <w:rsid w:val="006A3D37"/>
    <w:rsid w:val="007F1DDE"/>
    <w:rsid w:val="00846122"/>
    <w:rsid w:val="008D3BED"/>
    <w:rsid w:val="009C35C7"/>
    <w:rsid w:val="00B6419B"/>
    <w:rsid w:val="00BB694F"/>
    <w:rsid w:val="00C4290E"/>
    <w:rsid w:val="00DF49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352</TotalTime>
  <Pages>1</Pages>
  <Words>1660</Words>
  <Characters>9134</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108</cp:revision>
  <cp:lastPrinted>2022-03-21T18:23:00Z</cp:lastPrinted>
  <dcterms:created xsi:type="dcterms:W3CDTF">2021-10-07T14:45:00Z</dcterms:created>
  <dcterms:modified xsi:type="dcterms:W3CDTF">2022-03-21T18:24:00Z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