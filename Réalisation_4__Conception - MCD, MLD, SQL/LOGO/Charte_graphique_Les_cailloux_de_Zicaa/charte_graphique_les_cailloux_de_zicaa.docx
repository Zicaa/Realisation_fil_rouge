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noProof/>
        </w:rPr>
        <w:id w:val="282384951"/>
        <w:docPartObj>
          <w:docPartGallery w:val="Cover Pages"/>
          <w:docPartUnique/>
        </w:docPartObj>
      </w:sdtPr>
      <w:sdtContent>
        <w:p w14:paraId="43D2C846" w14:textId="20A8D7C4" w:rsidR="00BE04DC" w:rsidRDefault="00BE04DC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18B001BF" wp14:editId="06035E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295"/>
                                  <w:gridCol w:w="1887"/>
                                </w:tblGrid>
                                <w:tr w:rsidR="00BE04DC" w14:paraId="33F24A1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03C0221" w14:textId="77777777" w:rsidR="00BE04DC" w:rsidRDefault="00BE04D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1CBB946" wp14:editId="5CE12092">
                                            <wp:extent cx="4357119" cy="2901901"/>
                                            <wp:effectExtent l="381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 rot="5400000">
                                                      <a:off x="0" y="0"/>
                                                      <a:ext cx="4380470" cy="291745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92A5F17" w14:textId="1221CCC7" w:rsidR="00BE04DC" w:rsidRDefault="00BE04DC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CHARTE GRAPHIQUE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98ECA8D" w14:textId="502F859D" w:rsidR="00BE04DC" w:rsidRDefault="00DE42E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Site E-commerce « </w:t>
                                          </w:r>
                                          <w:r w:rsidR="00BE04DC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Les Cailloux de </w:t>
                                          </w:r>
                                          <w:proofErr w:type="spellStart"/>
                                          <w:r w:rsidR="00BE04DC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Zicaa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 »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5FD4ADA" w14:textId="77777777" w:rsidR="00BE04DC" w:rsidRPr="0054351B" w:rsidRDefault="00BE04D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F05D23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4351B">
                                        <w:rPr>
                                          <w:caps/>
                                          <w:color w:val="F05D23"/>
                                          <w:sz w:val="26"/>
                                          <w:szCs w:val="26"/>
                                        </w:rPr>
                                        <w:t>Résumé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412D7FE9" w14:textId="6B9A8F5E" w:rsidR="00BE04DC" w:rsidRDefault="00BE04D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Réalisation de l’identité visuelle nécessaire pour l’élaboration graphique du site e-commerce : couleurs, typographies, logos et déclinaisons, images utilisées.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05D23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990EB02" w14:textId="23A9D61E" w:rsidR="00BE04DC" w:rsidRPr="0054351B" w:rsidRDefault="009606CE">
                                          <w:pPr>
                                            <w:pStyle w:val="Sansinterligne"/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>N</w:t>
                                          </w:r>
                                          <w:r w:rsidR="00BE04DC"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 xml:space="preserve">ausicaa </w:t>
                                          </w:r>
                                          <w:r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>C</w:t>
                                          </w:r>
                                          <w:r w:rsidR="00BE04DC"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>resta</w:t>
                                          </w:r>
                                        </w:p>
                                      </w:sdtContent>
                                    </w:sdt>
                                    <w:p w14:paraId="17946BA5" w14:textId="74786958" w:rsidR="00BE04DC" w:rsidRDefault="00BE04DC">
                                      <w:pPr>
                                        <w:pStyle w:val="Sansinterligne"/>
                                      </w:pPr>
                                      <w:sdt>
                                        <w:sdtPr>
                                          <w:alias w:val="Cours"/>
                                          <w:tag w:val="Co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5D72E9" w:rsidRPr="005D72E9">
                                            <w:t>Titre professionnel développeur Web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1115A8D" w14:textId="77777777" w:rsidR="00BE04DC" w:rsidRDefault="00BE04D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8B001B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71251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295"/>
                            <w:gridCol w:w="1887"/>
                          </w:tblGrid>
                          <w:tr w:rsidR="00BE04DC" w14:paraId="33F24A1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03C0221" w14:textId="77777777" w:rsidR="00BE04DC" w:rsidRDefault="00BE04D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CBB946" wp14:editId="5CE12092">
                                      <wp:extent cx="4357119" cy="2901901"/>
                                      <wp:effectExtent l="381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5400000">
                                                <a:off x="0" y="0"/>
                                                <a:ext cx="4380470" cy="291745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92A5F17" w14:textId="1221CCC7" w:rsidR="00BE04DC" w:rsidRDefault="00BE04DC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CHARTE GRAPHIQUE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98ECA8D" w14:textId="502F859D" w:rsidR="00BE04DC" w:rsidRDefault="00DE42E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Site E-commerce « </w:t>
                                    </w:r>
                                    <w:r w:rsidR="00BE04DC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Les Cailloux de </w:t>
                                    </w:r>
                                    <w:proofErr w:type="spellStart"/>
                                    <w:r w:rsidR="00BE04DC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Zicaa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 »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5FD4ADA" w14:textId="77777777" w:rsidR="00BE04DC" w:rsidRPr="0054351B" w:rsidRDefault="00BE04DC">
                                <w:pPr>
                                  <w:pStyle w:val="Sansinterligne"/>
                                  <w:rPr>
                                    <w:caps/>
                                    <w:color w:val="F05D23"/>
                                    <w:sz w:val="26"/>
                                    <w:szCs w:val="26"/>
                                  </w:rPr>
                                </w:pPr>
                                <w:r w:rsidRPr="0054351B">
                                  <w:rPr>
                                    <w:caps/>
                                    <w:color w:val="F05D23"/>
                                    <w:sz w:val="26"/>
                                    <w:szCs w:val="26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412D7FE9" w14:textId="6B9A8F5E" w:rsidR="00BE04DC" w:rsidRDefault="00BE04D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Réalisation de l’identité visuelle nécessaire pour l’élaboration graphique du site e-commerce : couleurs, typographies, logos et déclinaisons, images utilisées.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05D23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990EB02" w14:textId="23A9D61E" w:rsidR="00BE04DC" w:rsidRPr="0054351B" w:rsidRDefault="009606CE">
                                    <w:pPr>
                                      <w:pStyle w:val="Sansinterligne"/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</w:pPr>
                                    <w:r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>N</w:t>
                                    </w:r>
                                    <w:r w:rsidR="00BE04DC"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 xml:space="preserve">ausicaa </w:t>
                                    </w:r>
                                    <w:r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>C</w:t>
                                    </w:r>
                                    <w:r w:rsidR="00BE04DC"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>resta</w:t>
                                    </w:r>
                                  </w:p>
                                </w:sdtContent>
                              </w:sdt>
                              <w:p w14:paraId="17946BA5" w14:textId="74786958" w:rsidR="00BE04DC" w:rsidRDefault="00BE04DC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Cours"/>
                                    <w:tag w:val="Co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5D72E9" w:rsidRPr="005D72E9">
                                      <w:t>Titre professionnel développeur Web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1115A8D" w14:textId="77777777" w:rsidR="00BE04DC" w:rsidRDefault="00BE04D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081B73F4" w14:textId="77777777" w:rsidR="00721FA5" w:rsidRDefault="00721FA5" w:rsidP="000D7AD0">
      <w:pPr>
        <w:rPr>
          <w:rFonts w:asciiTheme="majorHAnsi" w:eastAsiaTheme="majorEastAsia" w:hAnsiTheme="majorHAnsi" w:cstheme="majorBidi"/>
          <w:color w:val="193C74"/>
          <w:spacing w:val="-10"/>
          <w:kern w:val="28"/>
          <w:sz w:val="72"/>
          <w:szCs w:val="72"/>
          <w:lang w:bidi="fr-FR"/>
        </w:rPr>
      </w:pPr>
    </w:p>
    <w:p w14:paraId="55CDB394" w14:textId="5046B677" w:rsidR="00243336" w:rsidRPr="0054351B" w:rsidRDefault="00243336" w:rsidP="00243336">
      <w:pPr>
        <w:pStyle w:val="Titre"/>
        <w:jc w:val="center"/>
        <w:rPr>
          <w:b/>
          <w:bCs/>
          <w:color w:val="F05D23"/>
          <w:sz w:val="72"/>
          <w:szCs w:val="72"/>
        </w:rPr>
      </w:pPr>
      <w:r w:rsidRPr="0054351B">
        <w:rPr>
          <w:b/>
          <w:bCs/>
          <w:color w:val="F05D23"/>
          <w:sz w:val="72"/>
          <w:szCs w:val="72"/>
          <w:lang w:bidi="fr-FR"/>
        </w:rPr>
        <w:t>Constitution de la charte</w:t>
      </w:r>
    </w:p>
    <w:p w14:paraId="4F6F1D5D" w14:textId="518CDDE8" w:rsidR="00243336" w:rsidRPr="0054351B" w:rsidRDefault="00243336" w:rsidP="00243336">
      <w:pPr>
        <w:pStyle w:val="Sous-titre"/>
        <w:jc w:val="center"/>
        <w:rPr>
          <w:b/>
          <w:bCs/>
          <w:color w:val="F05D23"/>
          <w:sz w:val="36"/>
          <w:szCs w:val="36"/>
        </w:rPr>
      </w:pPr>
      <w:r w:rsidRPr="0054351B">
        <w:rPr>
          <w:b/>
          <w:bCs/>
          <w:color w:val="F05D23"/>
          <w:sz w:val="36"/>
          <w:szCs w:val="36"/>
          <w:lang w:bidi="fr-FR"/>
        </w:rPr>
        <w:t xml:space="preserve">Site </w:t>
      </w:r>
      <w:r w:rsidR="003451F8" w:rsidRPr="0054351B">
        <w:rPr>
          <w:b/>
          <w:bCs/>
          <w:color w:val="F05D23"/>
          <w:sz w:val="36"/>
          <w:szCs w:val="36"/>
          <w:lang w:bidi="fr-FR"/>
        </w:rPr>
        <w:t xml:space="preserve">E-commerce « Les Cailloux de </w:t>
      </w:r>
      <w:proofErr w:type="spellStart"/>
      <w:r w:rsidR="003451F8" w:rsidRPr="0054351B">
        <w:rPr>
          <w:b/>
          <w:bCs/>
          <w:color w:val="F05D23"/>
          <w:sz w:val="36"/>
          <w:szCs w:val="36"/>
          <w:lang w:bidi="fr-FR"/>
        </w:rPr>
        <w:t>Zicaa</w:t>
      </w:r>
      <w:proofErr w:type="spellEnd"/>
      <w:r w:rsidR="003451F8" w:rsidRPr="0054351B">
        <w:rPr>
          <w:b/>
          <w:bCs/>
          <w:color w:val="F05D23"/>
          <w:sz w:val="36"/>
          <w:szCs w:val="36"/>
          <w:lang w:bidi="fr-FR"/>
        </w:rPr>
        <w:t> »</w:t>
      </w:r>
      <w:r w:rsidR="00F40ADA" w:rsidRPr="0054351B">
        <w:rPr>
          <w:b/>
          <w:bCs/>
          <w:color w:val="F05D23"/>
          <w:sz w:val="36"/>
          <w:szCs w:val="36"/>
          <w:lang w:bidi="fr-FR"/>
        </w:rPr>
        <w:t xml:space="preserve"> </w:t>
      </w:r>
    </w:p>
    <w:p w14:paraId="64C78888" w14:textId="77777777" w:rsidR="00243336" w:rsidRDefault="00243336">
      <w:pPr>
        <w:pStyle w:val="En-ttedetabledesmatires"/>
      </w:pPr>
    </w:p>
    <w:sdt>
      <w:sdtPr>
        <w:rPr>
          <w:rFonts w:asciiTheme="minorHAnsi" w:eastAsiaTheme="minorHAnsi" w:hAnsiTheme="minorHAnsi" w:cstheme="minorBidi"/>
          <w:color w:val="auto"/>
          <w:sz w:val="21"/>
          <w:szCs w:val="22"/>
        </w:rPr>
        <w:id w:val="-141192842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Cs w:val="21"/>
        </w:rPr>
      </w:sdtEndPr>
      <w:sdtContent>
        <w:p w14:paraId="795D1898" w14:textId="0F9BBDA8" w:rsidR="005B221F" w:rsidRPr="007F2E12" w:rsidRDefault="005B221F">
          <w:pPr>
            <w:pStyle w:val="En-ttedetabledesmatires"/>
            <w:rPr>
              <w:color w:val="000000" w:themeColor="text1"/>
            </w:rPr>
          </w:pPr>
          <w:r w:rsidRPr="007F2E12">
            <w:rPr>
              <w:color w:val="000000" w:themeColor="text1"/>
            </w:rPr>
            <w:t>Table des matières</w:t>
          </w:r>
        </w:p>
        <w:p w14:paraId="04B68C62" w14:textId="2FDDE560" w:rsidR="002975F0" w:rsidRDefault="005B221F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r w:rsidRPr="00544A7A">
            <w:rPr>
              <w:sz w:val="24"/>
              <w:szCs w:val="24"/>
            </w:rPr>
            <w:fldChar w:fldCharType="begin"/>
          </w:r>
          <w:r w:rsidRPr="00544A7A">
            <w:rPr>
              <w:sz w:val="24"/>
              <w:szCs w:val="24"/>
            </w:rPr>
            <w:instrText xml:space="preserve"> TOC \o "1-3" \h \z \u </w:instrText>
          </w:r>
          <w:r w:rsidRPr="00544A7A">
            <w:rPr>
              <w:sz w:val="24"/>
              <w:szCs w:val="24"/>
            </w:rPr>
            <w:fldChar w:fldCharType="separate"/>
          </w:r>
          <w:hyperlink w:anchor="_Toc102934057" w:history="1">
            <w:r w:rsidR="002975F0" w:rsidRPr="0054429E">
              <w:rPr>
                <w:rStyle w:val="Lienhypertexte"/>
                <w:b/>
                <w:bCs/>
                <w:noProof/>
              </w:rPr>
              <w:t>01 Concept du site</w:t>
            </w:r>
            <w:r w:rsidR="002975F0">
              <w:rPr>
                <w:noProof/>
                <w:webHidden/>
              </w:rPr>
              <w:tab/>
            </w:r>
            <w:r w:rsidR="002975F0">
              <w:rPr>
                <w:noProof/>
                <w:webHidden/>
              </w:rPr>
              <w:fldChar w:fldCharType="begin"/>
            </w:r>
            <w:r w:rsidR="002975F0">
              <w:rPr>
                <w:noProof/>
                <w:webHidden/>
              </w:rPr>
              <w:instrText xml:space="preserve"> PAGEREF _Toc102934057 \h </w:instrText>
            </w:r>
            <w:r w:rsidR="002975F0">
              <w:rPr>
                <w:noProof/>
                <w:webHidden/>
              </w:rPr>
            </w:r>
            <w:r w:rsidR="002975F0">
              <w:rPr>
                <w:noProof/>
                <w:webHidden/>
              </w:rPr>
              <w:fldChar w:fldCharType="separate"/>
            </w:r>
            <w:r w:rsidR="00173596">
              <w:rPr>
                <w:noProof/>
                <w:webHidden/>
              </w:rPr>
              <w:t>2</w:t>
            </w:r>
            <w:r w:rsidR="002975F0">
              <w:rPr>
                <w:noProof/>
                <w:webHidden/>
              </w:rPr>
              <w:fldChar w:fldCharType="end"/>
            </w:r>
          </w:hyperlink>
        </w:p>
        <w:p w14:paraId="6A34412C" w14:textId="391C27EC" w:rsidR="002975F0" w:rsidRDefault="002975F0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34058" w:history="1">
            <w:r w:rsidRPr="0054429E">
              <w:rPr>
                <w:rStyle w:val="Lienhypertexte"/>
                <w:b/>
                <w:bCs/>
                <w:noProof/>
              </w:rPr>
              <w:t>02 Couleurs utilisées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_Toc102934058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5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53050" w14:textId="5C54B778" w:rsidR="002975F0" w:rsidRDefault="002975F0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34059" w:history="1">
            <w:r w:rsidRPr="0054429E">
              <w:rPr>
                <w:rStyle w:val="Lienhypertexte"/>
                <w:b/>
                <w:bCs/>
                <w:noProof/>
              </w:rPr>
              <w:t>03 Les typographies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_Toc102934059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5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B6C84" w14:textId="1F3C5994" w:rsidR="002975F0" w:rsidRDefault="002975F0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34060" w:history="1">
            <w:r w:rsidRPr="0054429E">
              <w:rPr>
                <w:rStyle w:val="Lienhypertexte"/>
                <w:b/>
                <w:bCs/>
                <w:noProof/>
              </w:rPr>
              <w:t>04 Logo et déclinaisons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_Toc102934060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59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EDCBF" w14:textId="23944847" w:rsidR="002975F0" w:rsidRDefault="002975F0">
          <w:pPr>
            <w:pStyle w:val="TM3"/>
            <w:tabs>
              <w:tab w:val="left" w:pos="880"/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34061" w:history="1">
            <w:r w:rsidRPr="0054429E">
              <w:rPr>
                <w:rStyle w:val="Lienhypertexte"/>
                <w:b/>
                <w:bCs/>
                <w:noProof/>
                <w:lang w:bidi="fr-FR"/>
              </w:rPr>
              <w:t>a)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54429E">
              <w:rPr>
                <w:rStyle w:val="Lienhypertexte"/>
                <w:b/>
                <w:bCs/>
                <w:noProof/>
                <w:lang w:bidi="fr-FR"/>
              </w:rPr>
              <w:t>Logo en couleurs : noir + « whitesmoke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_Toc102934061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59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7483A" w14:textId="0D12A915" w:rsidR="002975F0" w:rsidRDefault="002975F0">
          <w:pPr>
            <w:pStyle w:val="TM3"/>
            <w:tabs>
              <w:tab w:val="left" w:pos="880"/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34062" w:history="1">
            <w:r w:rsidRPr="0054429E">
              <w:rPr>
                <w:rStyle w:val="Lienhypertexte"/>
                <w:b/>
                <w:bCs/>
                <w:noProof/>
              </w:rPr>
              <w:t>b)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54429E">
              <w:rPr>
                <w:rStyle w:val="Lienhypertexte"/>
                <w:b/>
                <w:bCs/>
                <w:noProof/>
              </w:rPr>
              <w:t>Logo en niveaux de gris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_Toc102934062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5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AC5CA" w14:textId="6C999649" w:rsidR="002975F0" w:rsidRDefault="002975F0">
          <w:pPr>
            <w:pStyle w:val="TM3"/>
            <w:tabs>
              <w:tab w:val="left" w:pos="880"/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34063" w:history="1">
            <w:r w:rsidRPr="0054429E">
              <w:rPr>
                <w:rStyle w:val="Lienhypertexte"/>
                <w:b/>
                <w:bCs/>
                <w:noProof/>
              </w:rPr>
              <w:t>c)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54429E">
              <w:rPr>
                <w:rStyle w:val="Lienhypertexte"/>
                <w:b/>
                <w:bCs/>
                <w:noProof/>
              </w:rPr>
              <w:t>Logo filaire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_Toc102934063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5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2C5BA" w14:textId="12FD7EE3" w:rsidR="002975F0" w:rsidRDefault="002975F0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34064" w:history="1">
            <w:r w:rsidRPr="0054429E">
              <w:rPr>
                <w:rStyle w:val="Lienhypertexte"/>
                <w:noProof/>
              </w:rPr>
              <w:t>05 Les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_Toc102934064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5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57DB4" w14:textId="2A084744" w:rsidR="005B221F" w:rsidRDefault="005B221F">
          <w:r w:rsidRPr="00544A7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00AD043" w14:textId="77777777" w:rsidR="000B4502" w:rsidRDefault="000B4502"/>
    <w:p w14:paraId="7DE7FA26" w14:textId="77777777" w:rsidR="0053573F" w:rsidRDefault="0053573F" w:rsidP="0053573F">
      <w:pPr>
        <w:pStyle w:val="Titre1"/>
      </w:pPr>
    </w:p>
    <w:p w14:paraId="5CF60717" w14:textId="12656F55" w:rsidR="0053573F" w:rsidRDefault="0053573F">
      <w:pPr>
        <w:spacing w:line="259" w:lineRule="auto"/>
        <w:rPr>
          <w:rFonts w:asciiTheme="majorHAnsi" w:eastAsiaTheme="majorEastAsia" w:hAnsiTheme="majorHAnsi" w:cstheme="majorBidi"/>
          <w:color w:val="000000" w:themeColor="text1"/>
          <w:sz w:val="44"/>
          <w:szCs w:val="32"/>
        </w:rPr>
      </w:pPr>
      <w:r>
        <w:br w:type="page"/>
      </w:r>
    </w:p>
    <w:p w14:paraId="4DA672CF" w14:textId="16F6E058" w:rsidR="00F021CF" w:rsidRPr="00830933" w:rsidRDefault="00830933" w:rsidP="00F021CF">
      <w:pPr>
        <w:pStyle w:val="Titre1"/>
        <w:rPr>
          <w:b/>
          <w:bCs/>
          <w:color w:val="F05D23"/>
        </w:rPr>
      </w:pPr>
      <w:bookmarkStart w:id="0" w:name="_Toc102934057"/>
      <w:r>
        <w:rPr>
          <w:b/>
          <w:bCs/>
          <w:color w:val="F05D23"/>
        </w:rPr>
        <w:lastRenderedPageBreak/>
        <w:t xml:space="preserve">01 </w:t>
      </w:r>
      <w:r w:rsidR="001665B3">
        <w:rPr>
          <w:b/>
          <w:bCs/>
          <w:color w:val="F05D23"/>
        </w:rPr>
        <w:t>C</w:t>
      </w:r>
      <w:r w:rsidR="006056F2" w:rsidRPr="00830933">
        <w:rPr>
          <w:b/>
          <w:bCs/>
          <w:color w:val="F05D23"/>
        </w:rPr>
        <w:t>oncept du site</w:t>
      </w:r>
      <w:bookmarkEnd w:id="0"/>
    </w:p>
    <w:p w14:paraId="2413854B" w14:textId="0B92E8DA" w:rsidR="0089231F" w:rsidRDefault="0089231F" w:rsidP="00F021CF">
      <w:pPr>
        <w:jc w:val="both"/>
        <w:rPr>
          <w:lang w:bidi="fr-FR"/>
        </w:rPr>
      </w:pPr>
    </w:p>
    <w:p w14:paraId="434F3133" w14:textId="70501FB1" w:rsidR="004B29DD" w:rsidRPr="004B29DD" w:rsidRDefault="00BF65CD" w:rsidP="00F021CF">
      <w:p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 xml:space="preserve">« Les Cailloux de </w:t>
      </w:r>
      <w:proofErr w:type="spellStart"/>
      <w:r>
        <w:rPr>
          <w:sz w:val="24"/>
          <w:szCs w:val="24"/>
          <w:lang w:bidi="fr-FR"/>
        </w:rPr>
        <w:t>Zicaa</w:t>
      </w:r>
      <w:proofErr w:type="spellEnd"/>
      <w:r>
        <w:rPr>
          <w:sz w:val="24"/>
          <w:szCs w:val="24"/>
          <w:lang w:bidi="fr-FR"/>
        </w:rPr>
        <w:t> » est une petite société qui souhaite vendre des pierres et bijoux de lithothérapie via un site e-commerce. Elle a un lien étroit avec la nature car désireuse de fournir les pierres de meilleure qualité à ses clients. Engagée dans le développement durable, c’est une société qui s’investie dans le commerce local mais travaille également avec des artisans du monde entier.</w:t>
      </w:r>
    </w:p>
    <w:p w14:paraId="7CB499FC" w14:textId="378456A7" w:rsidR="004B29DD" w:rsidRPr="004B29DD" w:rsidRDefault="000C6558" w:rsidP="00F021CF">
      <w:pPr>
        <w:jc w:val="both"/>
        <w:rPr>
          <w:lang w:bidi="fr-FR"/>
        </w:rPr>
      </w:pPr>
      <w:r>
        <w:rPr>
          <w:noProof/>
          <w:lang w:bidi="fr-FR"/>
        </w:rPr>
        <w:drawing>
          <wp:inline distT="0" distB="0" distL="0" distR="0" wp14:anchorId="49F1B786" wp14:editId="4A4EE6EB">
            <wp:extent cx="6120130" cy="264819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8" b="15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5115">
        <w:rPr>
          <w:lang w:bidi="fr-FR"/>
        </w:rPr>
        <w:t xml:space="preserve"> </w:t>
      </w:r>
    </w:p>
    <w:p w14:paraId="2030A964" w14:textId="081AD7BE" w:rsidR="00D86F36" w:rsidRPr="00D0128C" w:rsidRDefault="000D0492" w:rsidP="00F021CF">
      <w:p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 xml:space="preserve">Le site proposé </w:t>
      </w:r>
      <w:r w:rsidR="00517898" w:rsidRPr="00D0128C">
        <w:rPr>
          <w:sz w:val="24"/>
          <w:szCs w:val="24"/>
          <w:lang w:bidi="fr-FR"/>
        </w:rPr>
        <w:t xml:space="preserve">doit être moderne, dynamique et responsive (visible sur format </w:t>
      </w:r>
      <w:r w:rsidR="00DB4C4A" w:rsidRPr="00D0128C">
        <w:rPr>
          <w:sz w:val="24"/>
          <w:szCs w:val="24"/>
          <w:lang w:bidi="fr-FR"/>
        </w:rPr>
        <w:t xml:space="preserve">ordinateur portable, </w:t>
      </w:r>
      <w:r w:rsidR="00517898" w:rsidRPr="00D0128C">
        <w:rPr>
          <w:sz w:val="24"/>
          <w:szCs w:val="24"/>
          <w:lang w:bidi="fr-FR"/>
        </w:rPr>
        <w:t>tablette et smartphone</w:t>
      </w:r>
      <w:r>
        <w:rPr>
          <w:sz w:val="24"/>
          <w:szCs w:val="24"/>
          <w:lang w:bidi="fr-FR"/>
        </w:rPr>
        <w:t xml:space="preserve"> au minimum</w:t>
      </w:r>
      <w:r w:rsidR="00517898" w:rsidRPr="00D0128C">
        <w:rPr>
          <w:sz w:val="24"/>
          <w:szCs w:val="24"/>
          <w:lang w:bidi="fr-FR"/>
        </w:rPr>
        <w:t>).</w:t>
      </w:r>
      <w:r w:rsidR="000C6558" w:rsidRPr="00D0128C">
        <w:rPr>
          <w:noProof/>
          <w:sz w:val="24"/>
          <w:szCs w:val="24"/>
          <w:lang w:bidi="fr-FR"/>
        </w:rPr>
        <w:t xml:space="preserve"> </w:t>
      </w:r>
    </w:p>
    <w:p w14:paraId="7498DA5B" w14:textId="3E0C8CF8" w:rsidR="00A20EAC" w:rsidRDefault="00DB4C4A" w:rsidP="00D0128C">
      <w:pPr>
        <w:jc w:val="center"/>
        <w:rPr>
          <w:lang w:bidi="fr-FR"/>
        </w:rPr>
      </w:pPr>
      <w:r>
        <w:rPr>
          <w:noProof/>
          <w:lang w:bidi="fr-FR"/>
        </w:rPr>
        <w:drawing>
          <wp:inline distT="0" distB="0" distL="0" distR="0" wp14:anchorId="47E6A41C" wp14:editId="4FFD98D7">
            <wp:extent cx="5308414" cy="159505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71" cy="16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D83C" w14:textId="4B39D99C" w:rsidR="00B50AF9" w:rsidRPr="00D0128C" w:rsidRDefault="00B50AF9" w:rsidP="00F021CF">
      <w:pPr>
        <w:jc w:val="both"/>
        <w:rPr>
          <w:sz w:val="24"/>
          <w:szCs w:val="24"/>
          <w:lang w:bidi="fr-FR"/>
        </w:rPr>
      </w:pPr>
      <w:r w:rsidRPr="00D0128C">
        <w:rPr>
          <w:sz w:val="24"/>
          <w:szCs w:val="24"/>
          <w:lang w:bidi="fr-FR"/>
        </w:rPr>
        <w:t>Le site devra comprendre les éléments suivants :</w:t>
      </w:r>
    </w:p>
    <w:p w14:paraId="77BEB44A" w14:textId="62EFB545" w:rsidR="00B50AF9" w:rsidRPr="00D0128C" w:rsidRDefault="00B50AF9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 w:rsidRPr="00D0128C">
        <w:rPr>
          <w:sz w:val="24"/>
          <w:szCs w:val="24"/>
          <w:lang w:bidi="fr-FR"/>
        </w:rPr>
        <w:t>l’accueil</w:t>
      </w:r>
      <w:proofErr w:type="gramEnd"/>
      <w:r w:rsidRPr="00D0128C">
        <w:rPr>
          <w:sz w:val="24"/>
          <w:szCs w:val="24"/>
          <w:lang w:bidi="fr-FR"/>
        </w:rPr>
        <w:t xml:space="preserve"> avec une description de la société et </w:t>
      </w:r>
      <w:r w:rsidR="00AC6BDA">
        <w:rPr>
          <w:sz w:val="24"/>
          <w:szCs w:val="24"/>
          <w:lang w:bidi="fr-FR"/>
        </w:rPr>
        <w:t>un reportage informatif sur les pierres</w:t>
      </w:r>
    </w:p>
    <w:p w14:paraId="32BFBE89" w14:textId="0D566F2E" w:rsidR="00B50AF9" w:rsidRPr="00D0128C" w:rsidRDefault="00BD0EDD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</w:t>
      </w:r>
      <w:proofErr w:type="gramEnd"/>
      <w:r>
        <w:rPr>
          <w:sz w:val="24"/>
          <w:szCs w:val="24"/>
          <w:lang w:bidi="fr-FR"/>
        </w:rPr>
        <w:t xml:space="preserve"> onglet boutique qui proposera les produits avec un carrousel de photos de ces produits</w:t>
      </w:r>
    </w:p>
    <w:p w14:paraId="2E36C27E" w14:textId="39DBC0F3" w:rsidR="00B50AF9" w:rsidRPr="00D0128C" w:rsidRDefault="00B50AF9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 w:rsidRPr="00D0128C">
        <w:rPr>
          <w:sz w:val="24"/>
          <w:szCs w:val="24"/>
          <w:lang w:bidi="fr-FR"/>
        </w:rPr>
        <w:t>le</w:t>
      </w:r>
      <w:proofErr w:type="gramEnd"/>
      <w:r w:rsidR="006B03DE">
        <w:rPr>
          <w:sz w:val="24"/>
          <w:szCs w:val="24"/>
          <w:lang w:bidi="fr-FR"/>
        </w:rPr>
        <w:t xml:space="preserve"> guide des pierres qui permettra aux clients de s’informer sur les pierres</w:t>
      </w:r>
    </w:p>
    <w:p w14:paraId="513AA238" w14:textId="315EBEC9" w:rsidR="00B50AF9" w:rsidRPr="00D0128C" w:rsidRDefault="006B03DE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</w:t>
      </w:r>
      <w:proofErr w:type="gramEnd"/>
      <w:r>
        <w:rPr>
          <w:sz w:val="24"/>
          <w:szCs w:val="24"/>
          <w:lang w:bidi="fr-FR"/>
        </w:rPr>
        <w:t xml:space="preserve"> espace « mon compte »</w:t>
      </w:r>
    </w:p>
    <w:p w14:paraId="67C06700" w14:textId="1A220466" w:rsidR="00B50AF9" w:rsidRDefault="0053759B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une</w:t>
      </w:r>
      <w:proofErr w:type="gramEnd"/>
      <w:r>
        <w:rPr>
          <w:sz w:val="24"/>
          <w:szCs w:val="24"/>
          <w:lang w:bidi="fr-FR"/>
        </w:rPr>
        <w:t xml:space="preserve"> API qui permet de se renseigner sur les réserves naturelles de la région</w:t>
      </w:r>
    </w:p>
    <w:p w14:paraId="260F740E" w14:textId="3A47090B" w:rsidR="00DA435A" w:rsidRDefault="00DA435A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</w:t>
      </w:r>
      <w:proofErr w:type="gramEnd"/>
      <w:r>
        <w:rPr>
          <w:sz w:val="24"/>
          <w:szCs w:val="24"/>
          <w:lang w:bidi="fr-FR"/>
        </w:rPr>
        <w:t xml:space="preserve"> formulaire de contact</w:t>
      </w:r>
    </w:p>
    <w:p w14:paraId="5232BFBD" w14:textId="786AA371" w:rsidR="00DA435A" w:rsidRDefault="00DA435A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lastRenderedPageBreak/>
        <w:t>les</w:t>
      </w:r>
      <w:proofErr w:type="gramEnd"/>
      <w:r>
        <w:rPr>
          <w:sz w:val="24"/>
          <w:szCs w:val="24"/>
          <w:lang w:bidi="fr-FR"/>
        </w:rPr>
        <w:t xml:space="preserve"> mentions légales</w:t>
      </w:r>
    </w:p>
    <w:p w14:paraId="2E0D23C8" w14:textId="43FC202A" w:rsidR="00DA435A" w:rsidRPr="00D0128C" w:rsidRDefault="00DA435A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les</w:t>
      </w:r>
      <w:proofErr w:type="gramEnd"/>
      <w:r>
        <w:rPr>
          <w:sz w:val="24"/>
          <w:szCs w:val="24"/>
          <w:lang w:bidi="fr-FR"/>
        </w:rPr>
        <w:t xml:space="preserve"> partenaires</w:t>
      </w:r>
    </w:p>
    <w:p w14:paraId="6582FF1B" w14:textId="4AF6AEE2" w:rsidR="00EE75B1" w:rsidRPr="00BF65CD" w:rsidRDefault="00EE75B1" w:rsidP="0053573F">
      <w:pPr>
        <w:pStyle w:val="Titre1"/>
        <w:rPr>
          <w:b/>
          <w:bCs/>
          <w:color w:val="F05D23"/>
        </w:rPr>
      </w:pPr>
      <w:bookmarkStart w:id="1" w:name="_Toc102934058"/>
      <w:r w:rsidRPr="00BF65CD">
        <w:rPr>
          <w:b/>
          <w:bCs/>
          <w:color w:val="F05D23"/>
        </w:rPr>
        <w:t>0</w:t>
      </w:r>
      <w:r w:rsidR="009A3826" w:rsidRPr="00BF65CD">
        <w:rPr>
          <w:b/>
          <w:bCs/>
          <w:color w:val="F05D23"/>
        </w:rPr>
        <w:t>2</w:t>
      </w:r>
      <w:r w:rsidRPr="00BF65CD">
        <w:rPr>
          <w:b/>
          <w:bCs/>
          <w:color w:val="F05D23"/>
        </w:rPr>
        <w:t xml:space="preserve"> </w:t>
      </w:r>
      <w:r w:rsidR="001665B3">
        <w:rPr>
          <w:b/>
          <w:bCs/>
          <w:color w:val="F05D23"/>
        </w:rPr>
        <w:t>C</w:t>
      </w:r>
      <w:r w:rsidRPr="00BF65CD">
        <w:rPr>
          <w:b/>
          <w:bCs/>
          <w:color w:val="F05D23"/>
        </w:rPr>
        <w:t>ouleurs utilisées</w:t>
      </w:r>
      <w:bookmarkEnd w:id="1"/>
    </w:p>
    <w:p w14:paraId="3C1D758B" w14:textId="0CEC9BE7" w:rsidR="006E705E" w:rsidRPr="00D0128C" w:rsidRDefault="006E705E" w:rsidP="0053573F">
      <w:pPr>
        <w:jc w:val="both"/>
        <w:rPr>
          <w:sz w:val="24"/>
          <w:szCs w:val="24"/>
          <w:lang w:bidi="fr-FR"/>
        </w:rPr>
      </w:pPr>
    </w:p>
    <w:p w14:paraId="384C0641" w14:textId="099040D3" w:rsidR="003940BB" w:rsidRPr="00D0128C" w:rsidRDefault="00AE2627" w:rsidP="0053573F">
      <w:pPr>
        <w:jc w:val="both"/>
        <w:rPr>
          <w:sz w:val="24"/>
          <w:szCs w:val="24"/>
          <w:lang w:bidi="fr-FR"/>
        </w:rPr>
      </w:pPr>
      <w:r w:rsidRPr="005A7670"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3B857A6" wp14:editId="4EDD5748">
                <wp:simplePos x="0" y="0"/>
                <wp:positionH relativeFrom="margin">
                  <wp:align>center</wp:align>
                </wp:positionH>
                <wp:positionV relativeFrom="paragraph">
                  <wp:posOffset>469957</wp:posOffset>
                </wp:positionV>
                <wp:extent cx="4241800" cy="6517640"/>
                <wp:effectExtent l="0" t="0" r="25400" b="16510"/>
                <wp:wrapTopAndBottom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0" cy="6517640"/>
                          <a:chOff x="0" y="0"/>
                          <a:chExt cx="2296160" cy="3820028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0" y="0"/>
                            <a:ext cx="2296160" cy="1148080"/>
                          </a:xfrm>
                          <a:prstGeom prst="rect">
                            <a:avLst/>
                          </a:prstGeom>
                          <a:solidFill>
                            <a:srgbClr val="645244"/>
                          </a:solidFill>
                          <a:ln>
                            <a:solidFill>
                              <a:srgbClr val="6452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DBF262" w14:textId="77777777" w:rsidR="00AE2627" w:rsidRPr="00AE2627" w:rsidRDefault="00AE2627" w:rsidP="00AE2627">
                              <w:pPr>
                                <w:jc w:val="center"/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</w:pPr>
                              <w:r w:rsidRPr="00AE2627"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#645244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1330037"/>
                            <a:ext cx="2296160" cy="1148080"/>
                          </a:xfrm>
                          <a:prstGeom prst="rect">
                            <a:avLst/>
                          </a:prstGeom>
                          <a:solidFill>
                            <a:srgbClr val="F05D23"/>
                          </a:solidFill>
                          <a:ln>
                            <a:solidFill>
                              <a:srgbClr val="F05D2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EE8A24" w14:textId="77777777" w:rsidR="00AE2627" w:rsidRPr="00AE2627" w:rsidRDefault="00AE2627" w:rsidP="00AE2627">
                              <w:pPr>
                                <w:jc w:val="center"/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</w:pPr>
                              <w:r w:rsidRPr="00AE2627"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#F05D23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0" y="2671948"/>
                            <a:ext cx="2296160" cy="114808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 w="3175">
                            <a:solidFill>
                              <a:srgbClr val="6452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6808A" w14:textId="77777777" w:rsidR="00AE2627" w:rsidRPr="00AE2627" w:rsidRDefault="00AE2627" w:rsidP="00AE2627">
                              <w:pPr>
                                <w:jc w:val="center"/>
                                <w:rPr>
                                  <w:color w:val="645244"/>
                                  <w:sz w:val="52"/>
                                  <w:szCs w:val="52"/>
                                </w:rPr>
                              </w:pPr>
                              <w:r w:rsidRPr="00AE2627">
                                <w:rPr>
                                  <w:color w:val="645244"/>
                                  <w:sz w:val="52"/>
                                  <w:szCs w:val="52"/>
                                </w:rPr>
                                <w:t>#F5F5F5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857A6" id="Groupe 17" o:spid="_x0000_s1027" style="position:absolute;left:0;text-align:left;margin-left:0;margin-top:37pt;width:334pt;height:513.2pt;z-index:251714560;mso-position-horizontal:center;mso-position-horizontal-relative:margin;mso-width-relative:margin;mso-height-relative:margin" coordsize="22961,3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">
                <v:rect id="Rectangle 18" o:spid="_x0000_s1028" style="position:absolute;width:22961;height:1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" fillcolor="#645244" strokecolor="#645244" strokeweight="1pt">
                  <v:textbox>
                    <w:txbxContent>
                      <w:p w14:paraId="67DBF262" w14:textId="77777777" w:rsidR="00AE2627" w:rsidRPr="00AE2627" w:rsidRDefault="00AE2627" w:rsidP="00AE2627">
                        <w:pPr>
                          <w:jc w:val="center"/>
                          <w:rPr>
                            <w:color w:val="FFFFFF" w:themeColor="background1"/>
                            <w:sz w:val="52"/>
                            <w:szCs w:val="52"/>
                          </w:rPr>
                        </w:pPr>
                        <w:r w:rsidRPr="00AE2627">
                          <w:rPr>
                            <w:color w:val="FFFFFF" w:themeColor="background1"/>
                            <w:sz w:val="52"/>
                            <w:szCs w:val="52"/>
                          </w:rPr>
                          <w:t>#645244</w:t>
                        </w:r>
                      </w:p>
                    </w:txbxContent>
                  </v:textbox>
                </v:rect>
                <v:rect id="Rectangle 19" o:spid="_x0000_s1029" style="position:absolute;top:13300;width:22961;height:1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" fillcolor="#f05d23" strokecolor="#f05d23" strokeweight="1pt">
                  <v:textbox>
                    <w:txbxContent>
                      <w:p w14:paraId="7BEE8A24" w14:textId="77777777" w:rsidR="00AE2627" w:rsidRPr="00AE2627" w:rsidRDefault="00AE2627" w:rsidP="00AE2627">
                        <w:pPr>
                          <w:jc w:val="center"/>
                          <w:rPr>
                            <w:color w:val="FFFFFF" w:themeColor="background1"/>
                            <w:sz w:val="52"/>
                            <w:szCs w:val="52"/>
                          </w:rPr>
                        </w:pPr>
                        <w:r w:rsidRPr="00AE2627">
                          <w:rPr>
                            <w:color w:val="FFFFFF" w:themeColor="background1"/>
                            <w:sz w:val="52"/>
                            <w:szCs w:val="52"/>
                          </w:rPr>
                          <w:t>#F05D23</w:t>
                        </w:r>
                      </w:p>
                    </w:txbxContent>
                  </v:textbox>
                </v:rect>
                <v:rect id="Rectangle 20" o:spid="_x0000_s1030" style="position:absolute;top:26719;width:22961;height:1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" fillcolor="#f5f5f5" strokecolor="#645244" strokeweight=".25pt">
                  <v:textbox>
                    <w:txbxContent>
                      <w:p w14:paraId="0936808A" w14:textId="77777777" w:rsidR="00AE2627" w:rsidRPr="00AE2627" w:rsidRDefault="00AE2627" w:rsidP="00AE2627">
                        <w:pPr>
                          <w:jc w:val="center"/>
                          <w:rPr>
                            <w:color w:val="645244"/>
                            <w:sz w:val="52"/>
                            <w:szCs w:val="52"/>
                          </w:rPr>
                        </w:pPr>
                        <w:r w:rsidRPr="00AE2627">
                          <w:rPr>
                            <w:color w:val="645244"/>
                            <w:sz w:val="52"/>
                            <w:szCs w:val="52"/>
                          </w:rPr>
                          <w:t>#F5F5F5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6E705E" w:rsidRPr="00D0128C">
        <w:rPr>
          <w:sz w:val="24"/>
          <w:szCs w:val="24"/>
          <w:lang w:bidi="fr-FR"/>
        </w:rPr>
        <w:t xml:space="preserve">Le site sera développé </w:t>
      </w:r>
      <w:r w:rsidR="00AB02E8" w:rsidRPr="00D0128C">
        <w:rPr>
          <w:sz w:val="24"/>
          <w:szCs w:val="24"/>
          <w:lang w:bidi="fr-FR"/>
        </w:rPr>
        <w:t xml:space="preserve">sur la base de </w:t>
      </w:r>
      <w:r w:rsidR="00765DE9">
        <w:rPr>
          <w:sz w:val="24"/>
          <w:szCs w:val="24"/>
          <w:lang w:bidi="fr-FR"/>
        </w:rPr>
        <w:t xml:space="preserve">3 </w:t>
      </w:r>
      <w:r w:rsidR="006E705E" w:rsidRPr="00D0128C">
        <w:rPr>
          <w:sz w:val="24"/>
          <w:szCs w:val="24"/>
          <w:lang w:bidi="fr-FR"/>
        </w:rPr>
        <w:t>couleurs principales </w:t>
      </w:r>
      <w:r w:rsidR="00AB02E8" w:rsidRPr="00D0128C">
        <w:rPr>
          <w:sz w:val="24"/>
          <w:szCs w:val="24"/>
          <w:lang w:bidi="fr-FR"/>
        </w:rPr>
        <w:t>+ le noir et blanc</w:t>
      </w:r>
      <w:r w:rsidR="0089259E" w:rsidRPr="00D0128C">
        <w:rPr>
          <w:sz w:val="24"/>
          <w:szCs w:val="24"/>
          <w:lang w:bidi="fr-FR"/>
        </w:rPr>
        <w:t xml:space="preserve"> </w:t>
      </w:r>
      <w:r w:rsidR="006E705E" w:rsidRPr="00D0128C">
        <w:rPr>
          <w:sz w:val="24"/>
          <w:szCs w:val="24"/>
          <w:lang w:bidi="fr-FR"/>
        </w:rPr>
        <w:t>:</w:t>
      </w:r>
    </w:p>
    <w:p w14:paraId="5188EC1B" w14:textId="7BC7AD41" w:rsidR="006E705E" w:rsidRPr="003940BB" w:rsidRDefault="006E705E" w:rsidP="0053573F">
      <w:pPr>
        <w:jc w:val="both"/>
      </w:pPr>
    </w:p>
    <w:p w14:paraId="28BCE801" w14:textId="55DF79C4" w:rsidR="008B4EA6" w:rsidRPr="009E0232" w:rsidRDefault="00EE75B1" w:rsidP="009E0232">
      <w:pPr>
        <w:pStyle w:val="Titre1"/>
        <w:rPr>
          <w:b/>
          <w:bCs/>
          <w:color w:val="F05D23"/>
        </w:rPr>
      </w:pPr>
      <w:r>
        <w:br w:type="page"/>
      </w:r>
      <w:bookmarkStart w:id="2" w:name="_Toc102934059"/>
      <w:r w:rsidR="003940BB" w:rsidRPr="009E0232">
        <w:rPr>
          <w:b/>
          <w:bCs/>
          <w:color w:val="F05D23"/>
        </w:rPr>
        <w:lastRenderedPageBreak/>
        <w:t>0</w:t>
      </w:r>
      <w:r w:rsidR="009A3826" w:rsidRPr="009E0232">
        <w:rPr>
          <w:b/>
          <w:bCs/>
          <w:color w:val="F05D23"/>
        </w:rPr>
        <w:t>3</w:t>
      </w:r>
      <w:r w:rsidR="003940BB" w:rsidRPr="009E0232">
        <w:rPr>
          <w:b/>
          <w:bCs/>
          <w:color w:val="F05D23"/>
        </w:rPr>
        <w:t xml:space="preserve"> </w:t>
      </w:r>
      <w:r w:rsidR="0047261E" w:rsidRPr="009E0232">
        <w:rPr>
          <w:b/>
          <w:bCs/>
          <w:color w:val="F05D23"/>
        </w:rPr>
        <w:t>Les t</w:t>
      </w:r>
      <w:r w:rsidR="003940BB" w:rsidRPr="009E0232">
        <w:rPr>
          <w:b/>
          <w:bCs/>
          <w:color w:val="F05D23"/>
        </w:rPr>
        <w:t>ypog</w:t>
      </w:r>
      <w:r w:rsidR="001A4829" w:rsidRPr="009E0232">
        <w:rPr>
          <w:b/>
          <w:bCs/>
          <w:color w:val="F05D23"/>
        </w:rPr>
        <w:t>raphie</w:t>
      </w:r>
      <w:r w:rsidR="0047261E" w:rsidRPr="009E0232">
        <w:rPr>
          <w:b/>
          <w:bCs/>
          <w:color w:val="F05D23"/>
        </w:rPr>
        <w:t>s</w:t>
      </w:r>
      <w:bookmarkEnd w:id="2"/>
    </w:p>
    <w:p w14:paraId="08A81B71" w14:textId="77777777" w:rsidR="00C63B51" w:rsidRDefault="00C63B51" w:rsidP="00D7388B">
      <w:pPr>
        <w:jc w:val="both"/>
        <w:rPr>
          <w:lang w:bidi="fr-FR"/>
        </w:rPr>
      </w:pPr>
    </w:p>
    <w:p w14:paraId="3EA784A4" w14:textId="337DA72E" w:rsidR="00594464" w:rsidRPr="00EC5961" w:rsidRDefault="00EC5961" w:rsidP="00EC5961">
      <w:pPr>
        <w:shd w:val="clear" w:color="auto" w:fill="000000" w:themeFill="text1"/>
        <w:jc w:val="center"/>
        <w:rPr>
          <w:color w:val="FFFFFF" w:themeColor="background1"/>
          <w:sz w:val="52"/>
          <w:szCs w:val="52"/>
        </w:rPr>
      </w:pPr>
      <w:proofErr w:type="spellStart"/>
      <w:r w:rsidRPr="00044B3E">
        <w:rPr>
          <w:color w:val="FFFFFF" w:themeColor="background1"/>
          <w:sz w:val="52"/>
          <w:szCs w:val="52"/>
        </w:rPr>
        <w:t>Helv</w:t>
      </w:r>
      <w:r>
        <w:rPr>
          <w:color w:val="FFFFFF" w:themeColor="background1"/>
          <w:sz w:val="52"/>
          <w:szCs w:val="52"/>
        </w:rPr>
        <w:t>e</w:t>
      </w:r>
      <w:r w:rsidRPr="00044B3E">
        <w:rPr>
          <w:color w:val="FFFFFF" w:themeColor="background1"/>
          <w:sz w:val="52"/>
          <w:szCs w:val="52"/>
        </w:rPr>
        <w:t>tica</w:t>
      </w:r>
      <w:proofErr w:type="spellEnd"/>
      <w:r w:rsidRPr="00044B3E">
        <w:rPr>
          <w:color w:val="FFFFFF" w:themeColor="background1"/>
          <w:sz w:val="52"/>
          <w:szCs w:val="52"/>
        </w:rPr>
        <w:t>, sans sérif</w:t>
      </w:r>
    </w:p>
    <w:p w14:paraId="2F2D6E37" w14:textId="77777777" w:rsidR="00EC5961" w:rsidRDefault="00EC5961" w:rsidP="008B4EA6">
      <w:pPr>
        <w:jc w:val="both"/>
        <w:rPr>
          <w:b/>
          <w:bCs/>
          <w:noProof/>
          <w:color w:val="4C216D"/>
          <w:sz w:val="40"/>
          <w:szCs w:val="40"/>
        </w:rPr>
      </w:pPr>
    </w:p>
    <w:p w14:paraId="2EA9D05A" w14:textId="41B3F0E6" w:rsidR="00590F90" w:rsidRPr="00590F90" w:rsidRDefault="00590F90" w:rsidP="008B4EA6">
      <w:pPr>
        <w:jc w:val="both"/>
        <w:rPr>
          <w:b/>
          <w:bCs/>
          <w:noProof/>
          <w:color w:val="4C216D"/>
          <w:sz w:val="40"/>
          <w:szCs w:val="40"/>
        </w:rPr>
      </w:pPr>
      <w:r w:rsidRPr="00590F90">
        <w:rPr>
          <w:b/>
          <w:bCs/>
          <w:noProof/>
          <w:color w:val="4C216D"/>
          <w:sz w:val="40"/>
          <w:szCs w:val="40"/>
        </w:rPr>
        <w:t xml:space="preserve">Titre en H1 : helvetica, sans sérif, 20px, BOLD, </w:t>
      </w:r>
      <w:r w:rsidRPr="00590F90">
        <w:rPr>
          <w:b/>
          <w:bCs/>
          <w:noProof/>
          <w:color w:val="4C216D"/>
          <w:sz w:val="40"/>
          <w:szCs w:val="40"/>
        </w:rPr>
        <w:t>#4C216D</w:t>
      </w:r>
    </w:p>
    <w:p w14:paraId="3607D22A" w14:textId="77777777" w:rsidR="00EC5961" w:rsidRDefault="00EC5961" w:rsidP="008B4EA6">
      <w:pPr>
        <w:jc w:val="both"/>
        <w:rPr>
          <w:noProof/>
          <w:sz w:val="24"/>
          <w:szCs w:val="24"/>
        </w:rPr>
      </w:pPr>
    </w:p>
    <w:p w14:paraId="7F6B9A45" w14:textId="666E4F8D" w:rsidR="002842D8" w:rsidRPr="00EB415B" w:rsidRDefault="00044B3E" w:rsidP="008B4EA6">
      <w:pPr>
        <w:jc w:val="both"/>
        <w:rPr>
          <w:rFonts w:ascii="Helvetica" w:hAnsi="Helvetica" w:cs="Helvetica"/>
          <w:sz w:val="24"/>
          <w:szCs w:val="24"/>
        </w:rPr>
      </w:pPr>
      <w:r w:rsidRPr="00EB415B">
        <w:rPr>
          <w:rFonts w:ascii="Helvetica" w:hAnsi="Helvetica" w:cs="Helvetica"/>
          <w:noProof/>
          <w:sz w:val="24"/>
          <w:szCs w:val="24"/>
        </w:rPr>
        <w:t xml:space="preserve">Corps du texte : </w:t>
      </w:r>
      <w:r w:rsidR="00EB415B">
        <w:rPr>
          <w:rFonts w:ascii="Helvetica" w:hAnsi="Helvetica" w:cs="Helvetica"/>
          <w:noProof/>
          <w:sz w:val="24"/>
          <w:szCs w:val="24"/>
        </w:rPr>
        <w:t>helvetica 12px</w:t>
      </w:r>
      <w:r w:rsidRPr="00EB415B">
        <w:rPr>
          <w:rFonts w:ascii="Helvetica" w:hAnsi="Helvetica" w:cs="Helvetica"/>
          <w:noProof/>
          <w:sz w:val="24"/>
          <w:szCs w:val="24"/>
        </w:rPr>
        <w:t>.</w:t>
      </w:r>
    </w:p>
    <w:p w14:paraId="77B63906" w14:textId="78478928" w:rsidR="003940BB" w:rsidRDefault="00EB415B" w:rsidP="008B4EA6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AA7A9CF" wp14:editId="6DA3511E">
                <wp:simplePos x="0" y="0"/>
                <wp:positionH relativeFrom="margin">
                  <wp:align>right</wp:align>
                </wp:positionH>
                <wp:positionV relativeFrom="paragraph">
                  <wp:posOffset>288044</wp:posOffset>
                </wp:positionV>
                <wp:extent cx="6086475" cy="3670935"/>
                <wp:effectExtent l="0" t="0" r="28575" b="247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902" cy="36712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D838A" w14:textId="4E940CDF" w:rsidR="00EB415B" w:rsidRDefault="00EB415B" w:rsidP="00EB415B">
                            <w:pPr>
                              <w:jc w:val="both"/>
                            </w:pPr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Lorem ipsum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dolor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amet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consectetur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adipiscing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elit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Nulla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nec erat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iaculis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massa at,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efficitur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Pellentesque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habitant morbi tristique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senectus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netus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malesuada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fames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turpis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egestas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Praesent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consequat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nibh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ultricies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Cras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rutrum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elit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diam,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mollis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turpis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tempus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a.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Nulla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sapien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metus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lacinia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quis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sapien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id,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sodales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blandit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diam.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Vivamus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ornare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lorem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quis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dolor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cursus pulvinar.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Mauris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eget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urna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eu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blandit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Nam semper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varius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nec porta libero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venenatis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quis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Aliquam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auctor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mi a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luctus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laoreet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Nulla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facilisi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Duis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convallis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vel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molestie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sollicitudin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In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sollicitudin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eros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vitae semper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luctus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magna.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Curabitur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ultricies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tortor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accumsan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fringilla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nunc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urna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facilisis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mauris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non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pharetra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justo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lectus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malesuada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felis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Suspendisse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potenti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In commodo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lacus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accumsan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ultricies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eu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eros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Praesent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laoreet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leo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lorem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semper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tempor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Nunc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nisi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Aliquam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leo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eros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viverra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congue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id,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auctor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nisi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ante ipsum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primis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in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faucibus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luctus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posuere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cubilia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curae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  <w:proofErr w:type="gram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Praesent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in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metus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consequat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iaculis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Sed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accumsan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dui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sapien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est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Etiam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lectus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turpis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facilisis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fringilla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faucibus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dictum nec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nisi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scelerisque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erat id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mauris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malesuada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sodales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et eu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sapien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Mauris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rhoncus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justo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vitae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tortor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fringilla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at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convallis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justo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Pellentesque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venenatis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tempus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dui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faucibus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Sed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gravida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vulputate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lorem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vitae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vestibulum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dignissim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quis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. Sed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quam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erat, commodo vitae mi vitae,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feugiat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consequat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Praesent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varius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ut mi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vel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pellentesque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A9CF" id="Zone de texte 2" o:spid="_x0000_s1031" type="#_x0000_t202" style="position:absolute;left:0;text-align:left;margin-left:428.05pt;margin-top:22.7pt;width:479.25pt;height:289.05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qAFgIAACc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">
                <v:textbox>
                  <w:txbxContent>
                    <w:p w14:paraId="489D838A" w14:textId="4E940CDF" w:rsidR="00EB415B" w:rsidRDefault="00EB415B" w:rsidP="00EB415B">
                      <w:pPr>
                        <w:jc w:val="both"/>
                      </w:pPr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Lorem ipsum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dolor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amet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consectetur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adipiscing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elit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Nulla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nec erat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iaculis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massa at,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efficitur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Pellentesque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habitant morbi tristique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senectus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netus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malesuada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fames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turpis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egestas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Praesent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consequat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nibh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ultricies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Cras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rutrum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elit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diam,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mollis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turpis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tempus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a.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Nulla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sapien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metus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lacinia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quis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sapien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id,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sodales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blandit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diam.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Vivamus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ornare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lorem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quis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dolor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cursus pulvinar.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Mauris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eget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urna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eu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blandit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Nam semper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varius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nec porta libero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venenatis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quis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Aliquam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auctor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mi a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luctus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laoreet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Nulla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facilisi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Duis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convallis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vel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molestie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sollicitudin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In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sollicitudin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eros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vitae semper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luctus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magna.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Curabitur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ultricies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tortor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accumsan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fringilla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nunc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urna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facilisis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mauris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non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pharetra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justo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lectus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malesuada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felis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Suspendisse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potenti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In commodo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lacus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accumsan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ultricies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eu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eros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Praesent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laoreet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leo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lorem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semper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tempor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Nunc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nisi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Aliquam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leo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eros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viverra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congue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id,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auctor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nisi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ante ipsum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primis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in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faucibus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luctus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posuere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cubilia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curae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;</w:t>
                      </w:r>
                      <w:proofErr w:type="gram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Praesent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in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metus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consequat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iaculis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Sed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accumsan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dui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sapien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est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Etiam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lectus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turpis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facilisis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fringilla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faucibus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dictum nec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nisi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scelerisque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erat id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mauris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malesuada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sodales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et eu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sapien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Mauris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rhoncus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justo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vitae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tortor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fringilla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at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convallis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justo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Pellentesque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venenatis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tempus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dui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faucibus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Sed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gravida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vulputate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lorem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vitae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vestibulum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lorem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dignissim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quis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. Sed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quam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erat, commodo vitae mi vitae,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feugiat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consequat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elit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Praesent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varius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ut mi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vel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pellentesque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40BB">
        <w:br w:type="page"/>
      </w:r>
    </w:p>
    <w:p w14:paraId="7D49E6EB" w14:textId="77777777" w:rsidR="00D27044" w:rsidRPr="006612AD" w:rsidRDefault="003940BB" w:rsidP="00D27044">
      <w:pPr>
        <w:pStyle w:val="Titre1"/>
        <w:rPr>
          <w:b/>
          <w:bCs/>
          <w:color w:val="F05D23"/>
        </w:rPr>
      </w:pPr>
      <w:bookmarkStart w:id="3" w:name="_Toc102934060"/>
      <w:r w:rsidRPr="006612AD">
        <w:rPr>
          <w:b/>
          <w:bCs/>
          <w:color w:val="F05D23"/>
        </w:rPr>
        <w:lastRenderedPageBreak/>
        <w:t>0</w:t>
      </w:r>
      <w:r w:rsidR="009A3826" w:rsidRPr="006612AD">
        <w:rPr>
          <w:b/>
          <w:bCs/>
          <w:color w:val="F05D23"/>
        </w:rPr>
        <w:t>4</w:t>
      </w:r>
      <w:r w:rsidRPr="006612AD">
        <w:rPr>
          <w:b/>
          <w:bCs/>
          <w:color w:val="F05D23"/>
        </w:rPr>
        <w:t xml:space="preserve"> Logo et déclinaisons</w:t>
      </w:r>
      <w:bookmarkEnd w:id="3"/>
    </w:p>
    <w:p w14:paraId="3CBC5849" w14:textId="77777777" w:rsidR="00850B8B" w:rsidRDefault="00850B8B" w:rsidP="00D27044">
      <w:pPr>
        <w:jc w:val="both"/>
        <w:rPr>
          <w:sz w:val="24"/>
          <w:szCs w:val="24"/>
          <w:lang w:bidi="fr-FR"/>
        </w:rPr>
      </w:pPr>
    </w:p>
    <w:p w14:paraId="2432538A" w14:textId="2ABFFD00" w:rsidR="00D27044" w:rsidRPr="00D0128C" w:rsidRDefault="00850B8B" w:rsidP="00D27044">
      <w:p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Logo chat noir à la demande du client</w:t>
      </w:r>
      <w:r w:rsidR="00D27044" w:rsidRPr="00D0128C">
        <w:rPr>
          <w:sz w:val="24"/>
          <w:szCs w:val="24"/>
          <w:lang w:bidi="fr-FR"/>
        </w:rPr>
        <w:t>.</w:t>
      </w:r>
      <w:r>
        <w:rPr>
          <w:sz w:val="24"/>
          <w:szCs w:val="24"/>
          <w:lang w:bidi="fr-FR"/>
        </w:rPr>
        <w:t xml:space="preserve"> En référence à la légende de la sorcière.</w:t>
      </w:r>
    </w:p>
    <w:p w14:paraId="2B652290" w14:textId="2BDDF536" w:rsidR="00EA5CFC" w:rsidRPr="00D0128C" w:rsidRDefault="00EA5CFC" w:rsidP="00D27044">
      <w:pPr>
        <w:jc w:val="both"/>
        <w:rPr>
          <w:sz w:val="24"/>
          <w:szCs w:val="24"/>
          <w:lang w:bidi="fr-FR"/>
        </w:rPr>
      </w:pPr>
    </w:p>
    <w:p w14:paraId="597CE613" w14:textId="4E9EB3A1" w:rsidR="00EA5CFC" w:rsidRPr="00C60719" w:rsidRDefault="00A6239D" w:rsidP="00C60719">
      <w:pPr>
        <w:pStyle w:val="Titre3"/>
        <w:numPr>
          <w:ilvl w:val="0"/>
          <w:numId w:val="3"/>
        </w:numPr>
        <w:rPr>
          <w:b/>
          <w:bCs/>
          <w:color w:val="F05D23"/>
          <w:lang w:bidi="fr-FR"/>
        </w:rPr>
      </w:pPr>
      <w:bookmarkStart w:id="4" w:name="_Toc102934061"/>
      <w:r w:rsidRPr="00C60719">
        <w:rPr>
          <w:b/>
          <w:bCs/>
          <w:color w:val="F05D23"/>
          <w:lang w:bidi="fr-FR"/>
        </w:rPr>
        <w:t>Logo</w:t>
      </w:r>
      <w:r w:rsidR="000D7F0D" w:rsidRPr="00C60719">
        <w:rPr>
          <w:b/>
          <w:bCs/>
          <w:color w:val="F05D23"/>
          <w:lang w:bidi="fr-FR"/>
        </w:rPr>
        <w:t xml:space="preserve"> en</w:t>
      </w:r>
      <w:r w:rsidRPr="00C60719">
        <w:rPr>
          <w:b/>
          <w:bCs/>
          <w:color w:val="F05D23"/>
          <w:lang w:bidi="fr-FR"/>
        </w:rPr>
        <w:t xml:space="preserve"> couleurs</w:t>
      </w:r>
      <w:r w:rsidR="008663AA">
        <w:rPr>
          <w:b/>
          <w:bCs/>
          <w:color w:val="F05D23"/>
          <w:lang w:bidi="fr-FR"/>
        </w:rPr>
        <w:t xml:space="preserve"> : </w:t>
      </w:r>
      <w:r w:rsidR="00047491">
        <w:rPr>
          <w:b/>
          <w:bCs/>
          <w:color w:val="F05D23"/>
          <w:lang w:bidi="fr-FR"/>
        </w:rPr>
        <w:t>noir + « </w:t>
      </w:r>
      <w:proofErr w:type="spellStart"/>
      <w:r w:rsidR="00047491">
        <w:rPr>
          <w:b/>
          <w:bCs/>
          <w:color w:val="F05D23"/>
          <w:lang w:bidi="fr-FR"/>
        </w:rPr>
        <w:t>whitesmoke</w:t>
      </w:r>
      <w:proofErr w:type="spellEnd"/>
      <w:r w:rsidR="00047491">
        <w:rPr>
          <w:b/>
          <w:bCs/>
          <w:color w:val="F05D23"/>
          <w:lang w:bidi="fr-FR"/>
        </w:rPr>
        <w:t> »</w:t>
      </w:r>
      <w:bookmarkEnd w:id="4"/>
    </w:p>
    <w:p w14:paraId="535FE8CE" w14:textId="2903D14F" w:rsidR="00EC7C17" w:rsidRPr="00EC7C17" w:rsidRDefault="00EC7C17" w:rsidP="00EC7C17"/>
    <w:p w14:paraId="0DE97F8A" w14:textId="3D558A33" w:rsidR="003940BB" w:rsidRPr="003940BB" w:rsidRDefault="00A04275" w:rsidP="003940BB"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5A3AC0F" wp14:editId="1C6A4392">
                <wp:simplePos x="0" y="0"/>
                <wp:positionH relativeFrom="column">
                  <wp:posOffset>1163301</wp:posOffset>
                </wp:positionH>
                <wp:positionV relativeFrom="paragraph">
                  <wp:posOffset>54828</wp:posOffset>
                </wp:positionV>
                <wp:extent cx="3505835" cy="4756864"/>
                <wp:effectExtent l="0" t="0" r="0" b="24765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835" cy="4756864"/>
                          <a:chOff x="0" y="0"/>
                          <a:chExt cx="3505835" cy="4756864"/>
                        </a:xfrm>
                      </wpg:grpSpPr>
                      <wps:wsp>
                        <wps:cNvPr id="47" name="Rectangle : coins arrondis 47"/>
                        <wps:cNvSpPr/>
                        <wps:spPr>
                          <a:xfrm>
                            <a:off x="40943" y="3343701"/>
                            <a:ext cx="1513840" cy="1412875"/>
                          </a:xfrm>
                          <a:prstGeom prst="round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E79DAE" w14:textId="58D12FCD" w:rsidR="00EC7C17" w:rsidRPr="00C60719" w:rsidRDefault="00EC7C17" w:rsidP="00EC7C17">
                              <w:pPr>
                                <w:jc w:val="center"/>
                                <w:rPr>
                                  <w:b/>
                                  <w:bCs/>
                                  <w:sz w:val="52"/>
                                  <w:szCs w:val="52"/>
                                </w:rPr>
                              </w:pPr>
                              <w:r w:rsidRPr="00C60719">
                                <w:rPr>
                                  <w:b/>
                                  <w:bCs/>
                                  <w:sz w:val="52"/>
                                  <w:szCs w:val="52"/>
                                </w:rPr>
                                <w:t>#</w:t>
                              </w:r>
                              <w:r w:rsidR="00C60719" w:rsidRPr="00C60719">
                                <w:rPr>
                                  <w:b/>
                                  <w:bCs/>
                                  <w:sz w:val="52"/>
                                  <w:szCs w:val="52"/>
                                </w:rP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 : coins arrondis 57"/>
                        <wps:cNvSpPr/>
                        <wps:spPr>
                          <a:xfrm>
                            <a:off x="1733266" y="3343701"/>
                            <a:ext cx="1513857" cy="1413163"/>
                          </a:xfrm>
                          <a:prstGeom prst="round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solidFill>
                              <a:srgbClr val="6452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E0A1DB" w14:textId="3FE3E760" w:rsidR="00EC7C17" w:rsidRPr="00C60719" w:rsidRDefault="00C60719" w:rsidP="00EC7C17">
                              <w:pPr>
                                <w:jc w:val="center"/>
                                <w:rPr>
                                  <w:b/>
                                  <w:bCs/>
                                  <w:color w:val="193C74"/>
                                  <w:sz w:val="24"/>
                                  <w:szCs w:val="24"/>
                                </w:rPr>
                              </w:pPr>
                              <w:r w:rsidRPr="00C60719">
                                <w:rPr>
                                  <w:b/>
                                  <w:bCs/>
                                  <w:color w:val="645244"/>
                                  <w:sz w:val="52"/>
                                  <w:szCs w:val="52"/>
                                </w:rPr>
                                <w:t>#</w:t>
                              </w:r>
                              <w:r w:rsidRPr="00C60719">
                                <w:rPr>
                                  <w:b/>
                                  <w:bCs/>
                                  <w:color w:val="645244"/>
                                  <w:sz w:val="52"/>
                                  <w:szCs w:val="52"/>
                                </w:rPr>
                                <w:t>F5F5F5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35" cy="3047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A3AC0F" id="Groupe 26" o:spid="_x0000_s1032" style="position:absolute;margin-left:91.6pt;margin-top:4.3pt;width:276.05pt;height:374.55pt;z-index:251716608" coordsize="35058,47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">
                <v:roundrect id="Rectangle : coins arrondis 47" o:spid="_x0000_s1033" style="position:absolute;left:409;top:33437;width:15138;height:14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" fillcolor="black" strokecolor="black [3213]" strokeweight="1pt">
                  <v:stroke joinstyle="miter"/>
                  <v:textbox>
                    <w:txbxContent>
                      <w:p w14:paraId="13E79DAE" w14:textId="58D12FCD" w:rsidR="00EC7C17" w:rsidRPr="00C60719" w:rsidRDefault="00EC7C17" w:rsidP="00EC7C17">
                        <w:pPr>
                          <w:jc w:val="center"/>
                          <w:rPr>
                            <w:b/>
                            <w:bCs/>
                            <w:sz w:val="52"/>
                            <w:szCs w:val="52"/>
                          </w:rPr>
                        </w:pPr>
                        <w:r w:rsidRPr="00C60719">
                          <w:rPr>
                            <w:b/>
                            <w:bCs/>
                            <w:sz w:val="52"/>
                            <w:szCs w:val="52"/>
                          </w:rPr>
                          <w:t>#</w:t>
                        </w:r>
                        <w:r w:rsidR="00C60719" w:rsidRPr="00C60719">
                          <w:rPr>
                            <w:b/>
                            <w:bCs/>
                            <w:sz w:val="52"/>
                            <w:szCs w:val="52"/>
                          </w:rPr>
                          <w:t>000000</w:t>
                        </w:r>
                      </w:p>
                    </w:txbxContent>
                  </v:textbox>
                </v:roundrect>
                <v:roundrect id="Rectangle : coins arrondis 57" o:spid="_x0000_s1034" style="position:absolute;left:17332;top:33437;width:15139;height:141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" fillcolor="#f5f5f5" strokecolor="#645244" strokeweight="1pt">
                  <v:stroke joinstyle="miter"/>
                  <v:textbox>
                    <w:txbxContent>
                      <w:p w14:paraId="5DE0A1DB" w14:textId="3FE3E760" w:rsidR="00EC7C17" w:rsidRPr="00C60719" w:rsidRDefault="00C60719" w:rsidP="00EC7C17">
                        <w:pPr>
                          <w:jc w:val="center"/>
                          <w:rPr>
                            <w:b/>
                            <w:bCs/>
                            <w:color w:val="193C74"/>
                            <w:sz w:val="24"/>
                            <w:szCs w:val="24"/>
                          </w:rPr>
                        </w:pPr>
                        <w:r w:rsidRPr="00C60719">
                          <w:rPr>
                            <w:b/>
                            <w:bCs/>
                            <w:color w:val="645244"/>
                            <w:sz w:val="52"/>
                            <w:szCs w:val="52"/>
                          </w:rPr>
                          <w:t>#</w:t>
                        </w:r>
                        <w:r w:rsidRPr="00C60719">
                          <w:rPr>
                            <w:b/>
                            <w:bCs/>
                            <w:color w:val="645244"/>
                            <w:sz w:val="52"/>
                            <w:szCs w:val="52"/>
                          </w:rPr>
                          <w:t>F5F5F5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5" o:spid="_x0000_s1035" type="#_x0000_t75" style="position:absolute;width:35058;height:30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">
                  <v:imagedata r:id="rId14" o:title=""/>
                </v:shape>
              </v:group>
            </w:pict>
          </mc:Fallback>
        </mc:AlternateContent>
      </w:r>
    </w:p>
    <w:p w14:paraId="618286E7" w14:textId="7C4FECB8" w:rsidR="00EC7C17" w:rsidRDefault="00EC7C17" w:rsidP="00EE75B1"/>
    <w:p w14:paraId="36AFDE15" w14:textId="124043E7" w:rsidR="00EC7C17" w:rsidRDefault="00EC7C17" w:rsidP="00EE75B1"/>
    <w:p w14:paraId="3A11D85B" w14:textId="330C394C" w:rsidR="00EC7C17" w:rsidRDefault="00EC7C17">
      <w:pPr>
        <w:spacing w:line="259" w:lineRule="auto"/>
      </w:pPr>
      <w:r>
        <w:br w:type="page"/>
      </w:r>
    </w:p>
    <w:p w14:paraId="17CAC689" w14:textId="5029B5F4" w:rsidR="00C77864" w:rsidRPr="00A04275" w:rsidRDefault="009C68BB" w:rsidP="00EE75B1">
      <w:pPr>
        <w:pStyle w:val="Titre3"/>
        <w:numPr>
          <w:ilvl w:val="0"/>
          <w:numId w:val="3"/>
        </w:numPr>
        <w:rPr>
          <w:b/>
          <w:bCs/>
          <w:color w:val="F05D23"/>
        </w:rPr>
      </w:pPr>
      <w:bookmarkStart w:id="5" w:name="_Toc102934062"/>
      <w:r w:rsidRPr="00A04275">
        <w:rPr>
          <w:b/>
          <w:bCs/>
          <w:color w:val="F05D23"/>
        </w:rPr>
        <w:lastRenderedPageBreak/>
        <w:t>Logo</w:t>
      </w:r>
      <w:r w:rsidR="000D7F0D" w:rsidRPr="00A04275">
        <w:rPr>
          <w:b/>
          <w:bCs/>
          <w:color w:val="F05D23"/>
        </w:rPr>
        <w:t xml:space="preserve"> en</w:t>
      </w:r>
      <w:r w:rsidRPr="00A04275">
        <w:rPr>
          <w:b/>
          <w:bCs/>
          <w:color w:val="F05D23"/>
        </w:rPr>
        <w:t xml:space="preserve"> niveaux de gris</w:t>
      </w:r>
      <w:bookmarkEnd w:id="5"/>
    </w:p>
    <w:p w14:paraId="605BF09D" w14:textId="58BD06BB" w:rsidR="00C77864" w:rsidRDefault="001C2515" w:rsidP="00EE75B1">
      <w:r>
        <w:rPr>
          <w:b/>
          <w:bCs/>
          <w:noProof/>
          <w:color w:val="F05D23"/>
        </w:rPr>
        <w:drawing>
          <wp:anchor distT="0" distB="0" distL="114300" distR="114300" simplePos="0" relativeHeight="251721728" behindDoc="0" locked="0" layoutInCell="1" allowOverlap="1" wp14:anchorId="2AF855AA" wp14:editId="2055B6F8">
            <wp:simplePos x="0" y="0"/>
            <wp:positionH relativeFrom="column">
              <wp:posOffset>1196975</wp:posOffset>
            </wp:positionH>
            <wp:positionV relativeFrom="paragraph">
              <wp:posOffset>152400</wp:posOffset>
            </wp:positionV>
            <wp:extent cx="3505835" cy="3047314"/>
            <wp:effectExtent l="0" t="0" r="0" b="127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04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8BD4F" w14:textId="7F8C695A" w:rsidR="00C77864" w:rsidRPr="009E11D2" w:rsidRDefault="00C77864" w:rsidP="00C77864">
      <w:pPr>
        <w:pStyle w:val="Titre3"/>
        <w:numPr>
          <w:ilvl w:val="0"/>
          <w:numId w:val="3"/>
        </w:numPr>
        <w:rPr>
          <w:b/>
          <w:bCs/>
          <w:color w:val="F05D23"/>
        </w:rPr>
      </w:pPr>
      <w:bookmarkStart w:id="6" w:name="_Toc102934063"/>
      <w:r w:rsidRPr="009E11D2">
        <w:rPr>
          <w:b/>
          <w:bCs/>
          <w:color w:val="F05D23"/>
        </w:rPr>
        <w:t>Logo filaire</w:t>
      </w:r>
      <w:bookmarkEnd w:id="6"/>
    </w:p>
    <w:p w14:paraId="39A0BE5A" w14:textId="4D6A0B7D" w:rsidR="00C77864" w:rsidRDefault="00C77864" w:rsidP="00C77864"/>
    <w:p w14:paraId="0614F1EF" w14:textId="077E9FAF" w:rsidR="00C77864" w:rsidRPr="00C77864" w:rsidRDefault="00C77864" w:rsidP="00C77864"/>
    <w:p w14:paraId="0A2BA229" w14:textId="1FC0C0D6" w:rsidR="004B29DD" w:rsidRDefault="009E11D2">
      <w:pPr>
        <w:spacing w:line="259" w:lineRule="auto"/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132F5685" wp14:editId="17F80147">
            <wp:simplePos x="0" y="0"/>
            <wp:positionH relativeFrom="column">
              <wp:posOffset>1250950</wp:posOffset>
            </wp:positionH>
            <wp:positionV relativeFrom="paragraph">
              <wp:posOffset>261620</wp:posOffset>
            </wp:positionV>
            <wp:extent cx="3397885" cy="3397885"/>
            <wp:effectExtent l="0" t="0" r="0" b="0"/>
            <wp:wrapTopAndBottom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9DD">
        <w:br w:type="page"/>
      </w:r>
    </w:p>
    <w:p w14:paraId="5832E363" w14:textId="67336337" w:rsidR="00C77864" w:rsidRPr="006135AF" w:rsidRDefault="004B29DD" w:rsidP="004B29DD">
      <w:pPr>
        <w:pStyle w:val="Titre1"/>
        <w:rPr>
          <w:b/>
          <w:bCs/>
          <w:color w:val="F05D23"/>
        </w:rPr>
      </w:pPr>
      <w:bookmarkStart w:id="7" w:name="_Toc102934064"/>
      <w:r w:rsidRPr="006135AF">
        <w:rPr>
          <w:b/>
          <w:bCs/>
          <w:color w:val="F05D23"/>
        </w:rPr>
        <w:lastRenderedPageBreak/>
        <w:t>05 Les images</w:t>
      </w:r>
      <w:bookmarkEnd w:id="7"/>
    </w:p>
    <w:p w14:paraId="39721411" w14:textId="5723ABC2" w:rsidR="004B29DD" w:rsidRDefault="004B29DD" w:rsidP="004B29DD"/>
    <w:p w14:paraId="0B1CCBC0" w14:textId="71806C47" w:rsidR="00765D6C" w:rsidRDefault="00765D6C" w:rsidP="00765D6C">
      <w:pPr>
        <w:jc w:val="both"/>
        <w:rPr>
          <w:sz w:val="24"/>
          <w:szCs w:val="24"/>
          <w:lang w:bidi="fr-FR"/>
        </w:rPr>
      </w:pPr>
      <w:r w:rsidRPr="00624405">
        <w:rPr>
          <w:sz w:val="24"/>
          <w:szCs w:val="24"/>
          <w:lang w:bidi="fr-FR"/>
        </w:rPr>
        <w:t>L</w:t>
      </w:r>
      <w:r>
        <w:rPr>
          <w:sz w:val="24"/>
          <w:szCs w:val="24"/>
          <w:lang w:bidi="fr-FR"/>
        </w:rPr>
        <w:t xml:space="preserve">es images sont </w:t>
      </w:r>
      <w:r w:rsidR="006135AF">
        <w:rPr>
          <w:sz w:val="24"/>
          <w:szCs w:val="24"/>
          <w:lang w:bidi="fr-FR"/>
        </w:rPr>
        <w:t xml:space="preserve">proposées par le </w:t>
      </w:r>
      <w:r w:rsidR="00173596">
        <w:rPr>
          <w:sz w:val="24"/>
          <w:szCs w:val="24"/>
          <w:lang w:bidi="fr-FR"/>
        </w:rPr>
        <w:t>développeur, gratuites</w:t>
      </w:r>
      <w:r>
        <w:rPr>
          <w:sz w:val="24"/>
          <w:szCs w:val="24"/>
          <w:lang w:bidi="fr-FR"/>
        </w:rPr>
        <w:t xml:space="preserve"> et libres de droit. Les sources de ces images sont les sites internet suivants :</w:t>
      </w:r>
    </w:p>
    <w:p w14:paraId="4005C82C" w14:textId="203655F7" w:rsidR="00765D6C" w:rsidRDefault="00765D6C" w:rsidP="00765D6C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freepik.com</w:t>
      </w:r>
    </w:p>
    <w:p w14:paraId="051D3DFA" w14:textId="5C9FC057" w:rsidR="00765D6C" w:rsidRDefault="00765D6C" w:rsidP="00765D6C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pexels.com</w:t>
      </w:r>
    </w:p>
    <w:p w14:paraId="77A2A324" w14:textId="4A8A1D52" w:rsidR="00765D6C" w:rsidRDefault="00040B56" w:rsidP="00765D6C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pixabay.com</w:t>
      </w:r>
    </w:p>
    <w:p w14:paraId="2F93AFED" w14:textId="5384D539" w:rsidR="00F04A4E" w:rsidRPr="00F04A4E" w:rsidRDefault="00F04A4E" w:rsidP="002533DE">
      <w:pPr>
        <w:jc w:val="right"/>
        <w:rPr>
          <w:sz w:val="24"/>
          <w:szCs w:val="24"/>
          <w:lang w:bidi="fr-FR"/>
        </w:rPr>
      </w:pPr>
      <w:r>
        <w:rPr>
          <w:noProof/>
          <w:sz w:val="24"/>
          <w:szCs w:val="24"/>
          <w:lang w:bidi="fr-FR"/>
        </w:rPr>
        <w:drawing>
          <wp:inline distT="0" distB="0" distL="0" distR="0" wp14:anchorId="29F4C925" wp14:editId="40206214">
            <wp:extent cx="5943600" cy="3957738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2B2" w14:textId="653ECB39" w:rsidR="00765D6C" w:rsidRPr="002533DE" w:rsidRDefault="00F04A4E" w:rsidP="002533DE">
      <w:pPr>
        <w:jc w:val="right"/>
        <w:rPr>
          <w:i/>
          <w:iCs/>
        </w:rPr>
      </w:pPr>
      <w:r w:rsidRPr="002533DE">
        <w:rPr>
          <w:i/>
          <w:iCs/>
        </w:rPr>
        <w:t>Photo</w:t>
      </w:r>
      <w:r w:rsidR="006135AF">
        <w:rPr>
          <w:i/>
          <w:iCs/>
        </w:rPr>
        <w:t xml:space="preserve"> de minéral</w:t>
      </w:r>
      <w:r w:rsidRPr="002533DE">
        <w:rPr>
          <w:i/>
          <w:iCs/>
        </w:rPr>
        <w:t>, freepik.com</w:t>
      </w:r>
    </w:p>
    <w:sectPr w:rsidR="00765D6C" w:rsidRPr="002533DE" w:rsidSect="006E705E">
      <w:headerReference w:type="default" r:id="rId19"/>
      <w:footerReference w:type="default" r:id="rId20"/>
      <w:pgSz w:w="11906" w:h="16838" w:code="9"/>
      <w:pgMar w:top="1701" w:right="1134" w:bottom="1701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A7BD4" w14:textId="77777777" w:rsidR="004B1332" w:rsidRDefault="004B1332" w:rsidP="0053573F">
      <w:pPr>
        <w:spacing w:after="0"/>
      </w:pPr>
      <w:r>
        <w:separator/>
      </w:r>
    </w:p>
  </w:endnote>
  <w:endnote w:type="continuationSeparator" w:id="0">
    <w:p w14:paraId="57C15F13" w14:textId="77777777" w:rsidR="004B1332" w:rsidRDefault="004B1332" w:rsidP="005357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A4848" w14:textId="6AE4ADBE" w:rsidR="00C619AF" w:rsidRDefault="006E705E">
    <w:pPr>
      <w:pStyle w:val="Pieddepage"/>
      <w:jc w:val="right"/>
    </w:pPr>
    <w:r w:rsidRPr="006E705E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61EA3A9F" wp14:editId="04562056">
              <wp:simplePos x="0" y="0"/>
              <wp:positionH relativeFrom="page">
                <wp:posOffset>6840220</wp:posOffset>
              </wp:positionH>
              <wp:positionV relativeFrom="topMargin">
                <wp:posOffset>9932670</wp:posOffset>
              </wp:positionV>
              <wp:extent cx="911860" cy="170815"/>
              <wp:effectExtent l="0" t="0" r="3810" b="0"/>
              <wp:wrapNone/>
              <wp:docPr id="13" name="Zone de text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F05D23"/>
                      </a:solidFill>
                      <a:ln>
                        <a:noFill/>
                      </a:ln>
                    </wps:spPr>
                    <wps:txbx>
                      <w:txbxContent>
                        <w:p w14:paraId="039725AF" w14:textId="77777777" w:rsidR="006E705E" w:rsidRDefault="006E705E" w:rsidP="006E705E">
                          <w:pPr>
                            <w:spacing w:after="0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A3A9F" id="_x0000_t202" coordsize="21600,21600" o:spt="202" path="m,l,21600r21600,l21600,xe">
              <v:stroke joinstyle="miter"/>
              <v:path gradientshapeok="t" o:connecttype="rect"/>
            </v:shapetype>
            <v:shape id="Zone de texte 13" o:spid="_x0000_s1036" type="#_x0000_t202" style="position:absolute;left:0;text-align:left;margin-left:538.6pt;margin-top:782.1pt;width:71.8pt;height:13.45pt;z-index:25166233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" o:allowincell="f" fillcolor="#f05d23" stroked="f">
              <v:textbox style="mso-fit-shape-to-text:t" inset=",0,,0">
                <w:txbxContent>
                  <w:p w14:paraId="039725AF" w14:textId="77777777" w:rsidR="006E705E" w:rsidRDefault="006E705E" w:rsidP="006E705E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6E705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0025A2DC" wp14:editId="36EAF213">
              <wp:simplePos x="0" y="0"/>
              <wp:positionH relativeFrom="margin">
                <wp:posOffset>0</wp:posOffset>
              </wp:positionH>
              <wp:positionV relativeFrom="topMargin">
                <wp:posOffset>9933305</wp:posOffset>
              </wp:positionV>
              <wp:extent cx="5943600" cy="173736"/>
              <wp:effectExtent l="0" t="0" r="0" b="635"/>
              <wp:wrapNone/>
              <wp:docPr id="14" name="Zone de text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5AB381" w14:textId="3472E316" w:rsidR="006E705E" w:rsidRDefault="007E5B3F" w:rsidP="006E705E">
                          <w:pPr>
                            <w:spacing w:after="0"/>
                            <w:jc w:val="right"/>
                          </w:pPr>
                          <w:r>
                            <w:t>Nausicaa CRESTA</w:t>
                          </w:r>
                          <w:r w:rsidR="006E705E">
                            <w:t xml:space="preserve"> - </w:t>
                          </w:r>
                          <w:r w:rsidR="006E705E">
                            <w:fldChar w:fldCharType="begin"/>
                          </w:r>
                          <w:r w:rsidR="006E705E">
                            <w:instrText xml:space="preserve"> TIME \@ "dd/MM/yyyy" </w:instrText>
                          </w:r>
                          <w:r w:rsidR="006E705E">
                            <w:fldChar w:fldCharType="separate"/>
                          </w:r>
                          <w:r w:rsidR="00173596">
                            <w:rPr>
                              <w:noProof/>
                            </w:rPr>
                            <w:t>08/05/2022</w:t>
                          </w:r>
                          <w:r w:rsidR="006E705E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25A2DC" id="Zone de texte 14" o:spid="_x0000_s1037" type="#_x0000_t202" style="position:absolute;left:0;text-align:left;margin-left:0;margin-top:782.15pt;width:468pt;height:13.7pt;z-index:25166336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" o:allowincell="f" filled="f" stroked="f">
              <v:textbox style="mso-fit-shape-to-text:t" inset=",0,,0">
                <w:txbxContent>
                  <w:p w14:paraId="445AB381" w14:textId="3472E316" w:rsidR="006E705E" w:rsidRDefault="007E5B3F" w:rsidP="006E705E">
                    <w:pPr>
                      <w:spacing w:after="0"/>
                      <w:jc w:val="right"/>
                    </w:pPr>
                    <w:r>
                      <w:t>Nausicaa CRESTA</w:t>
                    </w:r>
                    <w:r w:rsidR="006E705E">
                      <w:t xml:space="preserve"> - </w:t>
                    </w:r>
                    <w:r w:rsidR="006E705E">
                      <w:fldChar w:fldCharType="begin"/>
                    </w:r>
                    <w:r w:rsidR="006E705E">
                      <w:instrText xml:space="preserve"> TIME \@ "dd/MM/yyyy" </w:instrText>
                    </w:r>
                    <w:r w:rsidR="006E705E">
                      <w:fldChar w:fldCharType="separate"/>
                    </w:r>
                    <w:r w:rsidR="00173596">
                      <w:rPr>
                        <w:noProof/>
                      </w:rPr>
                      <w:t>08/05/2022</w:t>
                    </w:r>
                    <w:r w:rsidR="006E705E"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796A5F40" w14:textId="77777777" w:rsidR="007F2E12" w:rsidRDefault="007F2E1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BA2AB" w14:textId="77777777" w:rsidR="004B1332" w:rsidRDefault="004B1332" w:rsidP="0053573F">
      <w:pPr>
        <w:spacing w:after="0"/>
      </w:pPr>
      <w:r>
        <w:separator/>
      </w:r>
    </w:p>
  </w:footnote>
  <w:footnote w:type="continuationSeparator" w:id="0">
    <w:p w14:paraId="62675FC1" w14:textId="77777777" w:rsidR="004B1332" w:rsidRDefault="004B1332" w:rsidP="0053573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C812" w14:textId="0F981DE0" w:rsidR="005353A3" w:rsidRDefault="005353A3" w:rsidP="00735539">
    <w:pPr>
      <w:pStyle w:val="En-tte"/>
      <w:jc w:val="center"/>
    </w:pPr>
    <w:r>
      <w:rPr>
        <w:bCs/>
        <w:color w:val="261C15"/>
        <w:sz w:val="20"/>
        <w:szCs w:val="20"/>
      </w:rPr>
      <w:t xml:space="preserve">ANNEXE </w:t>
    </w:r>
    <w:r>
      <w:rPr>
        <w:bCs/>
        <w:color w:val="261C15"/>
        <w:sz w:val="20"/>
        <w:szCs w:val="20"/>
      </w:rPr>
      <w:t>2</w:t>
    </w:r>
    <w:r>
      <w:rPr>
        <w:bCs/>
        <w:color w:val="261C15"/>
        <w:sz w:val="20"/>
        <w:szCs w:val="20"/>
      </w:rPr>
      <w:t xml:space="preserve"> : </w:t>
    </w:r>
    <w:r>
      <w:rPr>
        <w:bCs/>
        <w:color w:val="261C15"/>
        <w:sz w:val="20"/>
        <w:szCs w:val="20"/>
      </w:rPr>
      <w:t xml:space="preserve">Charte graphique </w:t>
    </w:r>
    <w:r>
      <w:rPr>
        <w:bCs/>
        <w:color w:val="261C15"/>
        <w:sz w:val="20"/>
        <w:szCs w:val="20"/>
      </w:rPr>
      <w:t>du</w:t>
    </w:r>
    <w:r w:rsidRPr="00F124CE">
      <w:rPr>
        <w:bCs/>
        <w:color w:val="261C15"/>
        <w:sz w:val="20"/>
        <w:szCs w:val="20"/>
      </w:rPr>
      <w:t xml:space="preserve"> </w:t>
    </w:r>
    <w:r>
      <w:rPr>
        <w:bCs/>
        <w:color w:val="261C15"/>
        <w:sz w:val="20"/>
        <w:szCs w:val="20"/>
      </w:rPr>
      <w:t xml:space="preserve">site E-commerce </w:t>
    </w:r>
    <w:r w:rsidRPr="00F124CE">
      <w:rPr>
        <w:bCs/>
        <w:color w:val="261C15"/>
        <w:sz w:val="20"/>
        <w:szCs w:val="20"/>
      </w:rPr>
      <w:t xml:space="preserve">« Les Cailloux de </w:t>
    </w:r>
    <w:proofErr w:type="spellStart"/>
    <w:r w:rsidRPr="00F124CE">
      <w:rPr>
        <w:bCs/>
        <w:color w:val="261C15"/>
        <w:sz w:val="20"/>
        <w:szCs w:val="20"/>
      </w:rPr>
      <w:t>Zicaa</w:t>
    </w:r>
    <w:proofErr w:type="spellEnd"/>
    <w:r w:rsidRPr="00F124CE">
      <w:rPr>
        <w:bCs/>
        <w:color w:val="261C15"/>
        <w:sz w:val="20"/>
        <w:szCs w:val="20"/>
      </w:rPr>
      <w:t> 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607E7"/>
    <w:multiLevelType w:val="hybridMultilevel"/>
    <w:tmpl w:val="8438BC2E"/>
    <w:lvl w:ilvl="0" w:tplc="009CE136">
      <w:start w:val="1"/>
      <w:numFmt w:val="bullet"/>
      <w:lvlText w:val="-"/>
      <w:lvlJc w:val="left"/>
      <w:pPr>
        <w:ind w:left="720" w:hanging="360"/>
      </w:pPr>
      <w:rPr>
        <w:rFonts w:ascii="Microsoft Sans Serif" w:eastAsiaTheme="minorHAnsi" w:hAnsi="Microsoft Sans Serif" w:cs="Microsoft Sans Serif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827ED1"/>
    <w:multiLevelType w:val="hybridMultilevel"/>
    <w:tmpl w:val="1556C7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D7430"/>
    <w:multiLevelType w:val="hybridMultilevel"/>
    <w:tmpl w:val="1556C7C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10248"/>
    <w:multiLevelType w:val="hybridMultilevel"/>
    <w:tmpl w:val="2A4606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9974152">
    <w:abstractNumId w:val="0"/>
  </w:num>
  <w:num w:numId="2" w16cid:durableId="65807508">
    <w:abstractNumId w:val="3"/>
  </w:num>
  <w:num w:numId="3" w16cid:durableId="1177311044">
    <w:abstractNumId w:val="2"/>
  </w:num>
  <w:num w:numId="4" w16cid:durableId="793140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2FF"/>
    <w:rsid w:val="000123F7"/>
    <w:rsid w:val="00020FB9"/>
    <w:rsid w:val="00021C04"/>
    <w:rsid w:val="000256D9"/>
    <w:rsid w:val="00037285"/>
    <w:rsid w:val="0004021E"/>
    <w:rsid w:val="00040B56"/>
    <w:rsid w:val="00044B3E"/>
    <w:rsid w:val="00047491"/>
    <w:rsid w:val="00064691"/>
    <w:rsid w:val="00066710"/>
    <w:rsid w:val="00092CE6"/>
    <w:rsid w:val="000B4502"/>
    <w:rsid w:val="000C5DFF"/>
    <w:rsid w:val="000C6558"/>
    <w:rsid w:val="000D0492"/>
    <w:rsid w:val="000D7AD0"/>
    <w:rsid w:val="000D7F0D"/>
    <w:rsid w:val="000E46A6"/>
    <w:rsid w:val="00104080"/>
    <w:rsid w:val="00120AE2"/>
    <w:rsid w:val="0013444A"/>
    <w:rsid w:val="001353FA"/>
    <w:rsid w:val="001665B3"/>
    <w:rsid w:val="00173596"/>
    <w:rsid w:val="001858F8"/>
    <w:rsid w:val="001A4829"/>
    <w:rsid w:val="001B14C8"/>
    <w:rsid w:val="001C2515"/>
    <w:rsid w:val="001D788F"/>
    <w:rsid w:val="00207D8C"/>
    <w:rsid w:val="00213A96"/>
    <w:rsid w:val="00243336"/>
    <w:rsid w:val="002533DE"/>
    <w:rsid w:val="00270489"/>
    <w:rsid w:val="002842D8"/>
    <w:rsid w:val="002975F0"/>
    <w:rsid w:val="002C5BB9"/>
    <w:rsid w:val="003068DD"/>
    <w:rsid w:val="003102C2"/>
    <w:rsid w:val="003258E7"/>
    <w:rsid w:val="003451F8"/>
    <w:rsid w:val="00350C49"/>
    <w:rsid w:val="00392FA9"/>
    <w:rsid w:val="003940BB"/>
    <w:rsid w:val="003C25B1"/>
    <w:rsid w:val="003C3AB5"/>
    <w:rsid w:val="004104B1"/>
    <w:rsid w:val="00437E20"/>
    <w:rsid w:val="00462F50"/>
    <w:rsid w:val="0047261E"/>
    <w:rsid w:val="00482725"/>
    <w:rsid w:val="00490316"/>
    <w:rsid w:val="004948ED"/>
    <w:rsid w:val="004B1332"/>
    <w:rsid w:val="004B29DD"/>
    <w:rsid w:val="00515218"/>
    <w:rsid w:val="00517898"/>
    <w:rsid w:val="00530235"/>
    <w:rsid w:val="005353A3"/>
    <w:rsid w:val="0053573F"/>
    <w:rsid w:val="0053759B"/>
    <w:rsid w:val="0054351B"/>
    <w:rsid w:val="00544A7A"/>
    <w:rsid w:val="00573B18"/>
    <w:rsid w:val="00576655"/>
    <w:rsid w:val="00590F90"/>
    <w:rsid w:val="00594464"/>
    <w:rsid w:val="005B221F"/>
    <w:rsid w:val="005D72E9"/>
    <w:rsid w:val="006056F2"/>
    <w:rsid w:val="006135AF"/>
    <w:rsid w:val="00624405"/>
    <w:rsid w:val="00640894"/>
    <w:rsid w:val="006612AD"/>
    <w:rsid w:val="00664186"/>
    <w:rsid w:val="0066565B"/>
    <w:rsid w:val="0067462A"/>
    <w:rsid w:val="006A2A1D"/>
    <w:rsid w:val="006B03DE"/>
    <w:rsid w:val="006B65C3"/>
    <w:rsid w:val="006E705E"/>
    <w:rsid w:val="006F291F"/>
    <w:rsid w:val="006F5618"/>
    <w:rsid w:val="006F6849"/>
    <w:rsid w:val="007042EF"/>
    <w:rsid w:val="00714AA5"/>
    <w:rsid w:val="00721FA5"/>
    <w:rsid w:val="00733F65"/>
    <w:rsid w:val="00735539"/>
    <w:rsid w:val="007412FF"/>
    <w:rsid w:val="00745C53"/>
    <w:rsid w:val="00756AB1"/>
    <w:rsid w:val="00765D6C"/>
    <w:rsid w:val="00765DE9"/>
    <w:rsid w:val="007A2A0A"/>
    <w:rsid w:val="007A4788"/>
    <w:rsid w:val="007B08AA"/>
    <w:rsid w:val="007B2278"/>
    <w:rsid w:val="007E5838"/>
    <w:rsid w:val="007E5B3F"/>
    <w:rsid w:val="007F2E12"/>
    <w:rsid w:val="00830933"/>
    <w:rsid w:val="0083600B"/>
    <w:rsid w:val="00836804"/>
    <w:rsid w:val="00850B8B"/>
    <w:rsid w:val="00861501"/>
    <w:rsid w:val="008663AA"/>
    <w:rsid w:val="00885115"/>
    <w:rsid w:val="0089231F"/>
    <w:rsid w:val="0089259E"/>
    <w:rsid w:val="00897D08"/>
    <w:rsid w:val="008B4EA6"/>
    <w:rsid w:val="008D47C4"/>
    <w:rsid w:val="009606CE"/>
    <w:rsid w:val="00962CE6"/>
    <w:rsid w:val="009A3826"/>
    <w:rsid w:val="009B21AC"/>
    <w:rsid w:val="009C60EC"/>
    <w:rsid w:val="009C68BB"/>
    <w:rsid w:val="009E0232"/>
    <w:rsid w:val="009E11D2"/>
    <w:rsid w:val="009E6551"/>
    <w:rsid w:val="009F5885"/>
    <w:rsid w:val="00A04275"/>
    <w:rsid w:val="00A1111B"/>
    <w:rsid w:val="00A20EAC"/>
    <w:rsid w:val="00A25F03"/>
    <w:rsid w:val="00A6239D"/>
    <w:rsid w:val="00AA1CF7"/>
    <w:rsid w:val="00AA3870"/>
    <w:rsid w:val="00AB02E8"/>
    <w:rsid w:val="00AC6BDA"/>
    <w:rsid w:val="00AE2627"/>
    <w:rsid w:val="00AF3539"/>
    <w:rsid w:val="00AF7221"/>
    <w:rsid w:val="00B15138"/>
    <w:rsid w:val="00B15A94"/>
    <w:rsid w:val="00B34E3D"/>
    <w:rsid w:val="00B50AF9"/>
    <w:rsid w:val="00B61973"/>
    <w:rsid w:val="00B97D51"/>
    <w:rsid w:val="00BB13BB"/>
    <w:rsid w:val="00BD0EDD"/>
    <w:rsid w:val="00BE04DC"/>
    <w:rsid w:val="00BF65CD"/>
    <w:rsid w:val="00C0387D"/>
    <w:rsid w:val="00C114FA"/>
    <w:rsid w:val="00C21BC5"/>
    <w:rsid w:val="00C560ED"/>
    <w:rsid w:val="00C60719"/>
    <w:rsid w:val="00C619AF"/>
    <w:rsid w:val="00C63B51"/>
    <w:rsid w:val="00C640FC"/>
    <w:rsid w:val="00C7607C"/>
    <w:rsid w:val="00C77864"/>
    <w:rsid w:val="00CB21A3"/>
    <w:rsid w:val="00D0128C"/>
    <w:rsid w:val="00D27044"/>
    <w:rsid w:val="00D47DA2"/>
    <w:rsid w:val="00D654B4"/>
    <w:rsid w:val="00D7388B"/>
    <w:rsid w:val="00D76AB2"/>
    <w:rsid w:val="00D86F36"/>
    <w:rsid w:val="00DA435A"/>
    <w:rsid w:val="00DB4C4A"/>
    <w:rsid w:val="00DE42EA"/>
    <w:rsid w:val="00E011C9"/>
    <w:rsid w:val="00E74D95"/>
    <w:rsid w:val="00E816EC"/>
    <w:rsid w:val="00E93714"/>
    <w:rsid w:val="00EA3182"/>
    <w:rsid w:val="00EA5CFC"/>
    <w:rsid w:val="00EB415B"/>
    <w:rsid w:val="00EC5961"/>
    <w:rsid w:val="00EC7C17"/>
    <w:rsid w:val="00EE75B1"/>
    <w:rsid w:val="00F021CF"/>
    <w:rsid w:val="00F04A4E"/>
    <w:rsid w:val="00F20713"/>
    <w:rsid w:val="00F40ADA"/>
    <w:rsid w:val="00F94003"/>
    <w:rsid w:val="00FB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62C627"/>
  <w15:chartTrackingRefBased/>
  <w15:docId w15:val="{C500213B-7DC2-4B48-BA0E-ADF582435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AD0"/>
  </w:style>
  <w:style w:type="paragraph" w:styleId="Titre1">
    <w:name w:val="heading 1"/>
    <w:basedOn w:val="Normal"/>
    <w:next w:val="Normal"/>
    <w:link w:val="Titre1Car"/>
    <w:uiPriority w:val="9"/>
    <w:qFormat/>
    <w:rsid w:val="000D7AD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D7AD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D7A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D7AD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7A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7AD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7AD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7A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7A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D7A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0D7AD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7AD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0D7AD0"/>
    <w:rPr>
      <w:rFonts w:asciiTheme="majorHAnsi" w:eastAsiaTheme="majorEastAsia" w:hAnsiTheme="majorHAnsi" w:cstheme="majorBidi"/>
      <w:sz w:val="30"/>
      <w:szCs w:val="30"/>
    </w:rPr>
  </w:style>
  <w:style w:type="character" w:customStyle="1" w:styleId="Titre1Car">
    <w:name w:val="Titre 1 Car"/>
    <w:basedOn w:val="Policepardfaut"/>
    <w:link w:val="Titre1"/>
    <w:uiPriority w:val="9"/>
    <w:rsid w:val="000D7AD0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D7AD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Sansinterligne">
    <w:name w:val="No Spacing"/>
    <w:link w:val="SansinterligneCar"/>
    <w:uiPriority w:val="1"/>
    <w:qFormat/>
    <w:rsid w:val="000D7AD0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rsid w:val="000D7AD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53573F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53573F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rsid w:val="0053573F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53573F"/>
    <w:rPr>
      <w:sz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D7AD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B221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B221F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5B221F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2E12"/>
  </w:style>
  <w:style w:type="character" w:customStyle="1" w:styleId="ft-bold">
    <w:name w:val="ft-bold"/>
    <w:basedOn w:val="Policepardfaut"/>
    <w:rsid w:val="0089231F"/>
  </w:style>
  <w:style w:type="character" w:customStyle="1" w:styleId="synthesenumber">
    <w:name w:val="synthesenumber"/>
    <w:basedOn w:val="Policepardfaut"/>
    <w:rsid w:val="0089231F"/>
  </w:style>
  <w:style w:type="paragraph" w:styleId="Paragraphedeliste">
    <w:name w:val="List Paragraph"/>
    <w:basedOn w:val="Normal"/>
    <w:uiPriority w:val="34"/>
    <w:qFormat/>
    <w:rsid w:val="00B50AF9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B4C4A"/>
    <w:rPr>
      <w:color w:val="605E5C"/>
      <w:shd w:val="clear" w:color="auto" w:fill="E1DFDD"/>
    </w:rPr>
  </w:style>
  <w:style w:type="character" w:customStyle="1" w:styleId="Titre4Car">
    <w:name w:val="Titre 4 Car"/>
    <w:basedOn w:val="Policepardfaut"/>
    <w:link w:val="Titre4"/>
    <w:uiPriority w:val="9"/>
    <w:rsid w:val="000D7AD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576655"/>
    <w:pPr>
      <w:spacing w:after="100"/>
      <w:ind w:left="420"/>
    </w:pPr>
  </w:style>
  <w:style w:type="character" w:customStyle="1" w:styleId="Titre5Car">
    <w:name w:val="Titre 5 Car"/>
    <w:basedOn w:val="Policepardfaut"/>
    <w:link w:val="Titre5"/>
    <w:uiPriority w:val="9"/>
    <w:semiHidden/>
    <w:rsid w:val="000D7AD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0D7AD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itre7Car">
    <w:name w:val="Titre 7 Car"/>
    <w:basedOn w:val="Policepardfaut"/>
    <w:link w:val="Titre7"/>
    <w:uiPriority w:val="9"/>
    <w:semiHidden/>
    <w:rsid w:val="000D7AD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itre8Car">
    <w:name w:val="Titre 8 Car"/>
    <w:basedOn w:val="Policepardfaut"/>
    <w:link w:val="Titre8"/>
    <w:uiPriority w:val="9"/>
    <w:semiHidden/>
    <w:rsid w:val="000D7AD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D7AD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D7AD0"/>
    <w:pPr>
      <w:spacing w:line="240" w:lineRule="auto"/>
    </w:pPr>
    <w:rPr>
      <w:b/>
      <w:bCs/>
      <w:smallCaps/>
      <w:color w:val="595959" w:themeColor="text1" w:themeTint="A6"/>
    </w:rPr>
  </w:style>
  <w:style w:type="character" w:styleId="lev">
    <w:name w:val="Strong"/>
    <w:basedOn w:val="Policepardfaut"/>
    <w:uiPriority w:val="22"/>
    <w:qFormat/>
    <w:rsid w:val="000D7AD0"/>
    <w:rPr>
      <w:b/>
      <w:bCs/>
    </w:rPr>
  </w:style>
  <w:style w:type="character" w:styleId="Accentuation">
    <w:name w:val="Emphasis"/>
    <w:basedOn w:val="Policepardfaut"/>
    <w:uiPriority w:val="20"/>
    <w:qFormat/>
    <w:rsid w:val="000D7AD0"/>
    <w:rPr>
      <w:i/>
      <w:iCs/>
      <w:color w:val="70AD47" w:themeColor="accent6"/>
    </w:rPr>
  </w:style>
  <w:style w:type="paragraph" w:styleId="Citation">
    <w:name w:val="Quote"/>
    <w:basedOn w:val="Normal"/>
    <w:next w:val="Normal"/>
    <w:link w:val="CitationCar"/>
    <w:uiPriority w:val="29"/>
    <w:qFormat/>
    <w:rsid w:val="000D7AD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tionCar">
    <w:name w:val="Citation Car"/>
    <w:basedOn w:val="Policepardfaut"/>
    <w:link w:val="Citation"/>
    <w:uiPriority w:val="29"/>
    <w:rsid w:val="000D7AD0"/>
    <w:rPr>
      <w:i/>
      <w:iCs/>
      <w:color w:val="262626" w:themeColor="text1" w:themeTint="D9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D7AD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D7AD0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0D7AD0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0D7AD0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0D7AD0"/>
    <w:rPr>
      <w:smallCaps/>
      <w:color w:val="595959" w:themeColor="text1" w:themeTint="A6"/>
    </w:rPr>
  </w:style>
  <w:style w:type="character" w:styleId="Rfrenceintense">
    <w:name w:val="Intense Reference"/>
    <w:basedOn w:val="Policepardfaut"/>
    <w:uiPriority w:val="32"/>
    <w:qFormat/>
    <w:rsid w:val="000D7AD0"/>
    <w:rPr>
      <w:b/>
      <w:bCs/>
      <w:smallCaps/>
      <w:color w:val="70AD47" w:themeColor="accent6"/>
    </w:rPr>
  </w:style>
  <w:style w:type="character" w:styleId="Titredulivre">
    <w:name w:val="Book Title"/>
    <w:basedOn w:val="Policepardfaut"/>
    <w:uiPriority w:val="33"/>
    <w:qFormat/>
    <w:rsid w:val="000D7AD0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gif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www.pngall.com/responsive-web-design-png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ikah\AppData\Roaming\Microsoft\Templates\Rapport%20(th&#232;me%20Urbain)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2022-05-08T00:00:00</PublishDate>
  <Abstract>Réalisation de l’identité visuelle nécessaire pour l’élaboration graphique du site e-commerce : couleurs, typographies, logos et déclinaisons, images utilisées.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84A640-1E3E-48D1-BB56-541CB9E37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</Template>
  <TotalTime>58</TotalTime>
  <Pages>8</Pages>
  <Words>389</Words>
  <Characters>2144</Characters>
  <Application>Microsoft Office Word</Application>
  <DocSecurity>0</DocSecurity>
  <Lines>17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CHARTE GRAPHIQUE</vt:lpstr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CHARTE GRAPHIQUE</dc:title>
  <dc:subject>Site E-commerce « Les Cailloux de Zicaa »</dc:subject>
  <dc:creator>Nausicaa Cresta</dc:creator>
  <cp:keywords/>
  <dc:description/>
  <cp:lastModifiedBy>nausicaa cresta</cp:lastModifiedBy>
  <cp:revision>40</cp:revision>
  <cp:lastPrinted>2022-05-08T18:29:00Z</cp:lastPrinted>
  <dcterms:created xsi:type="dcterms:W3CDTF">2022-05-08T17:33:00Z</dcterms:created>
  <dcterms:modified xsi:type="dcterms:W3CDTF">2022-05-08T18:30:00Z</dcterms:modified>
  <cp:category>Titre professionnel développeur Web 2022</cp:category>
</cp:coreProperties>
</file>